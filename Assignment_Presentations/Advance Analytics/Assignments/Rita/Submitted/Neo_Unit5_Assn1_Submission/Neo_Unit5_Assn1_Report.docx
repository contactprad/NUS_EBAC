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B234C7" w14:textId="31B1642B" w:rsidR="00E81978" w:rsidRPr="00F35CE0" w:rsidRDefault="003F3BA1" w:rsidP="00E6150B">
      <w:pPr>
        <w:pStyle w:val="Title"/>
        <w:jc w:val="center"/>
        <w:rPr>
          <w:sz w:val="40"/>
          <w:szCs w:val="40"/>
        </w:rPr>
      </w:pPr>
      <w:sdt>
        <w:sdtPr>
          <w:rPr>
            <w:sz w:val="40"/>
            <w:szCs w:val="40"/>
          </w:rPr>
          <w:alias w:val="Title:"/>
          <w:tag w:val="Title:"/>
          <w:id w:val="726351117"/>
          <w:placeholder>
            <w:docPart w:val="D72B6F3AC0A64322AD384FC59FD0C02F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 w:multiLine="1"/>
        </w:sdtPr>
        <w:sdtEndPr/>
        <w:sdtContent>
          <w:r w:rsidR="006171B7" w:rsidRPr="006171B7">
            <w:rPr>
              <w:sz w:val="40"/>
              <w:szCs w:val="40"/>
            </w:rPr>
            <w:t>PCA/Cluster Analysis/ Regression</w:t>
          </w:r>
        </w:sdtContent>
      </w:sdt>
    </w:p>
    <w:p w14:paraId="729FBD63" w14:textId="48626748" w:rsidR="00B823AA" w:rsidRPr="00864801" w:rsidRDefault="00F35CE0" w:rsidP="00B823AA">
      <w:pPr>
        <w:pStyle w:val="Title2"/>
        <w:rPr>
          <w:sz w:val="28"/>
          <w:szCs w:val="28"/>
        </w:rPr>
      </w:pPr>
      <w:r w:rsidRPr="00864801">
        <w:rPr>
          <w:sz w:val="28"/>
          <w:szCs w:val="28"/>
        </w:rPr>
        <w:t>Team</w:t>
      </w:r>
      <w:r w:rsidR="00101C13">
        <w:rPr>
          <w:sz w:val="28"/>
          <w:szCs w:val="28"/>
        </w:rPr>
        <w:t xml:space="preserve"> Name:</w:t>
      </w:r>
      <w:r w:rsidRPr="00864801">
        <w:rPr>
          <w:sz w:val="28"/>
          <w:szCs w:val="28"/>
        </w:rPr>
        <w:t xml:space="preserve"> </w:t>
      </w:r>
      <w:r w:rsidR="00697C73">
        <w:rPr>
          <w:sz w:val="28"/>
          <w:szCs w:val="28"/>
        </w:rPr>
        <w:t>Neo</w:t>
      </w:r>
    </w:p>
    <w:p w14:paraId="75316BFC" w14:textId="56C430B9" w:rsidR="00E81978" w:rsidRDefault="00D846F5" w:rsidP="00D846F5">
      <w:pPr>
        <w:pStyle w:val="Title2"/>
        <w:tabs>
          <w:tab w:val="center" w:pos="4680"/>
          <w:tab w:val="left" w:pos="8256"/>
        </w:tabs>
        <w:jc w:val="left"/>
        <w:rPr>
          <w:sz w:val="28"/>
          <w:szCs w:val="28"/>
        </w:rPr>
      </w:pPr>
      <w:r>
        <w:rPr>
          <w:sz w:val="28"/>
          <w:szCs w:val="28"/>
        </w:rPr>
        <w:tab/>
      </w:r>
      <w:r w:rsidR="00F35CE0" w:rsidRPr="00864801">
        <w:rPr>
          <w:sz w:val="28"/>
          <w:szCs w:val="28"/>
        </w:rPr>
        <w:t>EBAC 4</w:t>
      </w:r>
      <w:r w:rsidR="00697C73">
        <w:rPr>
          <w:sz w:val="28"/>
          <w:szCs w:val="28"/>
        </w:rPr>
        <w:t xml:space="preserve"> (Part Time)</w:t>
      </w:r>
      <w:r w:rsidR="00F35CE0" w:rsidRPr="00864801">
        <w:rPr>
          <w:sz w:val="28"/>
          <w:szCs w:val="28"/>
        </w:rPr>
        <w:t>, Institute of Systems Science, NUS</w:t>
      </w:r>
      <w:r>
        <w:rPr>
          <w:sz w:val="28"/>
          <w:szCs w:val="28"/>
        </w:rPr>
        <w:tab/>
      </w:r>
    </w:p>
    <w:p w14:paraId="3F8E0512" w14:textId="190BB8EC" w:rsidR="00D846F5" w:rsidRPr="00D846F5" w:rsidRDefault="00D846F5" w:rsidP="00D846F5">
      <w:pPr>
        <w:pStyle w:val="Title2"/>
        <w:tabs>
          <w:tab w:val="center" w:pos="4680"/>
          <w:tab w:val="left" w:pos="8256"/>
        </w:tabs>
        <w:jc w:val="left"/>
      </w:pPr>
      <w:r>
        <w:tab/>
      </w:r>
      <w:r w:rsidRPr="00D846F5">
        <w:t>[Anusuya Manickavasagam, Muni Ranjan, Pradeep Kumar,</w:t>
      </w:r>
      <w:r>
        <w:t xml:space="preserve"> </w:t>
      </w:r>
      <w:r w:rsidRPr="00D846F5">
        <w:t>Kesavan Sridharan]</w:t>
      </w:r>
    </w:p>
    <w:p w14:paraId="56422092" w14:textId="7AD6E9C7" w:rsidR="005929B1" w:rsidRDefault="00FB1512" w:rsidP="00E2539E">
      <w:pPr>
        <w:pStyle w:val="Title2"/>
      </w:pPr>
      <w:r>
        <w:t>[</w:t>
      </w:r>
      <w:r w:rsidRPr="00FB1512">
        <w:t>e014</w:t>
      </w:r>
      <w:r>
        <w:t>6</w:t>
      </w:r>
      <w:r w:rsidR="006C0F62">
        <w:t>864</w:t>
      </w:r>
      <w:r>
        <w:t xml:space="preserve">, e0146946, e0147017, </w:t>
      </w:r>
      <w:r w:rsidR="006C0F62">
        <w:t>e</w:t>
      </w:r>
      <w:r w:rsidR="008658A4">
        <w:t>0146771] @</w:t>
      </w:r>
      <w:r>
        <w:t>u.nus.edu</w:t>
      </w:r>
    </w:p>
    <w:sdt>
      <w:sdtPr>
        <w:alias w:val="Abstract:"/>
        <w:tag w:val="Abstract:"/>
        <w:id w:val="202146031"/>
        <w:placeholder>
          <w:docPart w:val="95BB8AF2C78549939DC55C484E018593"/>
        </w:placeholder>
        <w:temporary/>
        <w:showingPlcHdr/>
      </w:sdtPr>
      <w:sdtEndPr/>
      <w:sdtContent>
        <w:p w14:paraId="41E8654B" w14:textId="77777777" w:rsidR="005929B1" w:rsidRPr="005929B1" w:rsidRDefault="005929B1" w:rsidP="005929B1">
          <w:r w:rsidRPr="005929B1">
            <w:rPr>
              <w:rFonts w:asciiTheme="majorHAnsi" w:eastAsiaTheme="majorEastAsia" w:hAnsiTheme="majorHAnsi" w:cstheme="majorBidi"/>
              <w:color w:val="000000" w:themeColor="text1"/>
              <w:sz w:val="32"/>
              <w:szCs w:val="32"/>
            </w:rPr>
            <w:t>Abstract</w:t>
          </w:r>
        </w:p>
      </w:sdtContent>
    </w:sdt>
    <w:p w14:paraId="3D79C060" w14:textId="1B733246" w:rsidR="0045171E" w:rsidRPr="003C6EFE" w:rsidRDefault="005929B1" w:rsidP="003C6EFE">
      <w:pPr>
        <w:rPr>
          <w:rFonts w:asciiTheme="majorHAnsi" w:hAnsiTheme="majorHAnsi"/>
          <w:sz w:val="24"/>
          <w:szCs w:val="24"/>
        </w:rPr>
      </w:pPr>
      <w:r w:rsidRPr="004F0CE4">
        <w:rPr>
          <w:rFonts w:asciiTheme="majorHAnsi" w:hAnsiTheme="majorHAnsi"/>
          <w:sz w:val="24"/>
          <w:szCs w:val="24"/>
        </w:rPr>
        <w:t>This work is part of assignment to</w:t>
      </w:r>
      <w:r w:rsidR="00673812" w:rsidRPr="004F0CE4">
        <w:rPr>
          <w:rFonts w:asciiTheme="majorHAnsi" w:hAnsiTheme="majorHAnsi"/>
          <w:sz w:val="24"/>
          <w:szCs w:val="24"/>
        </w:rPr>
        <w:t xml:space="preserve"> </w:t>
      </w:r>
      <w:r w:rsidR="00443AED">
        <w:rPr>
          <w:rFonts w:asciiTheme="majorHAnsi" w:hAnsiTheme="majorHAnsi"/>
          <w:sz w:val="24"/>
          <w:szCs w:val="24"/>
        </w:rPr>
        <w:t>find a suitable dataset to perform the PCA a popular dimension reduction technique, perform clustering technique followed by the regression analysis on reduced orthogonal variables and summarize prediction quality.</w:t>
      </w:r>
    </w:p>
    <w:p w14:paraId="33768356" w14:textId="611C618C" w:rsidR="00E81978" w:rsidRPr="006B4A2D" w:rsidRDefault="00F767D9" w:rsidP="00134754">
      <w:pPr>
        <w:pStyle w:val="Heading1"/>
        <w:spacing w:line="360" w:lineRule="auto"/>
        <w:rPr>
          <w:sz w:val="28"/>
          <w:szCs w:val="28"/>
        </w:rPr>
      </w:pPr>
      <w:r w:rsidRPr="006B4A2D">
        <w:rPr>
          <w:sz w:val="28"/>
          <w:szCs w:val="28"/>
        </w:rPr>
        <w:t>Executive Summary</w:t>
      </w:r>
    </w:p>
    <w:p w14:paraId="6992CB8A" w14:textId="63BB02DF" w:rsidR="00E778D8" w:rsidRDefault="00F767D9" w:rsidP="0092717C">
      <w:pPr>
        <w:widowControl w:val="0"/>
        <w:suppressLineNumbers/>
        <w:spacing w:line="240" w:lineRule="auto"/>
        <w:contextualSpacing/>
        <w:mirrorIndents/>
        <w:rPr>
          <w:rFonts w:asciiTheme="majorHAnsi" w:hAnsiTheme="majorHAnsi"/>
          <w:b/>
          <w:sz w:val="24"/>
          <w:szCs w:val="24"/>
        </w:rPr>
      </w:pPr>
      <w:r w:rsidRPr="004F0CE4">
        <w:rPr>
          <w:rFonts w:asciiTheme="majorHAnsi" w:hAnsiTheme="majorHAnsi"/>
          <w:sz w:val="24"/>
          <w:szCs w:val="24"/>
        </w:rPr>
        <w:t xml:space="preserve">Our business problem is to </w:t>
      </w:r>
      <w:r w:rsidR="00E778D8">
        <w:rPr>
          <w:rFonts w:asciiTheme="majorHAnsi" w:hAnsiTheme="majorHAnsi"/>
          <w:sz w:val="24"/>
          <w:szCs w:val="24"/>
        </w:rPr>
        <w:t>look for a suitab</w:t>
      </w:r>
      <w:r w:rsidR="00B8667B">
        <w:rPr>
          <w:rFonts w:asciiTheme="majorHAnsi" w:hAnsiTheme="majorHAnsi"/>
          <w:sz w:val="24"/>
          <w:szCs w:val="24"/>
        </w:rPr>
        <w:t>le dataset for PCA</w:t>
      </w:r>
      <w:r w:rsidR="00E778D8">
        <w:rPr>
          <w:rFonts w:asciiTheme="majorHAnsi" w:hAnsiTheme="majorHAnsi"/>
          <w:sz w:val="24"/>
          <w:szCs w:val="24"/>
        </w:rPr>
        <w:t xml:space="preserve"> or Factor Analysis techniques</w:t>
      </w:r>
      <w:r w:rsidR="005D5D63" w:rsidRPr="004F0CE4">
        <w:rPr>
          <w:rFonts w:asciiTheme="majorHAnsi" w:hAnsiTheme="majorHAnsi"/>
          <w:sz w:val="24"/>
          <w:szCs w:val="24"/>
        </w:rPr>
        <w:t>.</w:t>
      </w:r>
      <w:r w:rsidR="00E778D8">
        <w:rPr>
          <w:rFonts w:asciiTheme="majorHAnsi" w:hAnsiTheme="majorHAnsi"/>
          <w:sz w:val="24"/>
          <w:szCs w:val="24"/>
        </w:rPr>
        <w:t xml:space="preserve"> We will apply all the learnt techniques of data exploration and sanitization followed by running the PCA analysis to reduce the dimensions. Perform clustering and then regression techniques</w:t>
      </w:r>
      <w:r w:rsidR="00754BBF">
        <w:rPr>
          <w:rFonts w:asciiTheme="majorHAnsi" w:hAnsiTheme="majorHAnsi"/>
          <w:sz w:val="24"/>
          <w:szCs w:val="24"/>
        </w:rPr>
        <w:t xml:space="preserve"> to predict some independent variable</w:t>
      </w:r>
      <w:r w:rsidR="00E778D8">
        <w:rPr>
          <w:rFonts w:asciiTheme="majorHAnsi" w:hAnsiTheme="majorHAnsi"/>
          <w:sz w:val="24"/>
          <w:szCs w:val="24"/>
        </w:rPr>
        <w:t>.</w:t>
      </w:r>
      <w:r w:rsidR="00E778D8">
        <w:rPr>
          <w:rFonts w:asciiTheme="majorHAnsi" w:hAnsiTheme="majorHAnsi"/>
          <w:b/>
          <w:sz w:val="24"/>
          <w:szCs w:val="24"/>
        </w:rPr>
        <w:t xml:space="preserve"> </w:t>
      </w:r>
    </w:p>
    <w:p w14:paraId="0BA8747B" w14:textId="77777777" w:rsidR="00E778D8" w:rsidRPr="00E778D8" w:rsidRDefault="00E778D8" w:rsidP="0092717C">
      <w:pPr>
        <w:widowControl w:val="0"/>
        <w:suppressLineNumbers/>
        <w:spacing w:line="240" w:lineRule="auto"/>
        <w:contextualSpacing/>
        <w:mirrorIndents/>
        <w:rPr>
          <w:rFonts w:asciiTheme="majorHAnsi" w:hAnsiTheme="majorHAnsi"/>
          <w:b/>
          <w:sz w:val="24"/>
          <w:szCs w:val="24"/>
        </w:rPr>
      </w:pPr>
    </w:p>
    <w:p w14:paraId="1E0806E3" w14:textId="300AB73B" w:rsidR="00507FF3" w:rsidRDefault="00507FF3" w:rsidP="0092717C">
      <w:pPr>
        <w:widowControl w:val="0"/>
        <w:suppressLineNumbers/>
        <w:spacing w:line="240" w:lineRule="auto"/>
        <w:contextualSpacing/>
        <w:mirrorIndents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Our key findings are: </w:t>
      </w:r>
    </w:p>
    <w:p w14:paraId="22281C9F" w14:textId="0FCC15D2" w:rsidR="00EB49A3" w:rsidRPr="00BC4D36" w:rsidRDefault="00BC4D36" w:rsidP="00146ED6">
      <w:pPr>
        <w:pStyle w:val="ListParagraph"/>
        <w:widowControl w:val="0"/>
        <w:numPr>
          <w:ilvl w:val="0"/>
          <w:numId w:val="16"/>
        </w:numPr>
        <w:suppressLineNumbers/>
        <w:spacing w:line="240" w:lineRule="auto"/>
        <w:mirrorIndents/>
        <w:rPr>
          <w:rFonts w:asciiTheme="majorHAnsi" w:hAnsiTheme="majorHAnsi"/>
          <w:color w:val="000000" w:themeColor="text1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On a high level, our dataset is about the soccer players data and their wages/overall value based on various features like Acceleration, Balance, Agility, dribbling, finishing, diving, kicking and many others.</w:t>
      </w:r>
    </w:p>
    <w:p w14:paraId="671710E3" w14:textId="394B911E" w:rsidR="00BC4D36" w:rsidRDefault="00511013" w:rsidP="00146ED6">
      <w:pPr>
        <w:pStyle w:val="ListParagraph"/>
        <w:widowControl w:val="0"/>
        <w:numPr>
          <w:ilvl w:val="0"/>
          <w:numId w:val="16"/>
        </w:numPr>
        <w:suppressLineNumbers/>
        <w:spacing w:line="240" w:lineRule="auto"/>
        <w:mirrorIndents/>
        <w:rPr>
          <w:rFonts w:asciiTheme="majorHAnsi" w:hAnsiTheme="majorHAnsi"/>
          <w:color w:val="000000" w:themeColor="text1"/>
          <w:sz w:val="24"/>
          <w:szCs w:val="24"/>
        </w:rPr>
      </w:pPr>
      <w:r>
        <w:rPr>
          <w:rFonts w:asciiTheme="majorHAnsi" w:hAnsiTheme="majorHAnsi"/>
          <w:color w:val="000000" w:themeColor="text1"/>
          <w:sz w:val="24"/>
          <w:szCs w:val="24"/>
        </w:rPr>
        <w:t xml:space="preserve">We found that </w:t>
      </w:r>
      <w:r w:rsidR="005B0811">
        <w:rPr>
          <w:rFonts w:asciiTheme="majorHAnsi" w:hAnsiTheme="majorHAnsi"/>
          <w:color w:val="000000" w:themeColor="text1"/>
          <w:sz w:val="24"/>
          <w:szCs w:val="24"/>
        </w:rPr>
        <w:t>64</w:t>
      </w:r>
      <w:r>
        <w:rPr>
          <w:rFonts w:asciiTheme="majorHAnsi" w:hAnsiTheme="majorHAnsi"/>
          <w:color w:val="000000" w:themeColor="text1"/>
          <w:sz w:val="24"/>
          <w:szCs w:val="24"/>
        </w:rPr>
        <w:t xml:space="preserve"> variables may be reduced as correlation matrix showed us features very similar to each other. </w:t>
      </w:r>
      <w:r w:rsidR="00375E2F">
        <w:rPr>
          <w:rFonts w:asciiTheme="majorHAnsi" w:hAnsiTheme="majorHAnsi"/>
          <w:color w:val="000000" w:themeColor="text1"/>
          <w:sz w:val="24"/>
          <w:szCs w:val="24"/>
        </w:rPr>
        <w:t>Hence,</w:t>
      </w:r>
      <w:r>
        <w:rPr>
          <w:rFonts w:asciiTheme="majorHAnsi" w:hAnsiTheme="majorHAnsi"/>
          <w:color w:val="000000" w:themeColor="text1"/>
          <w:sz w:val="24"/>
          <w:szCs w:val="24"/>
        </w:rPr>
        <w:t xml:space="preserve"> we applied PCA and </w:t>
      </w:r>
      <w:r w:rsidR="00EE2240">
        <w:rPr>
          <w:rFonts w:asciiTheme="majorHAnsi" w:hAnsiTheme="majorHAnsi"/>
          <w:color w:val="000000" w:themeColor="text1"/>
          <w:sz w:val="24"/>
          <w:szCs w:val="24"/>
        </w:rPr>
        <w:t>observed that</w:t>
      </w:r>
      <w:r>
        <w:rPr>
          <w:rFonts w:asciiTheme="majorHAnsi" w:hAnsiTheme="majorHAnsi"/>
          <w:color w:val="000000" w:themeColor="text1"/>
          <w:sz w:val="24"/>
          <w:szCs w:val="24"/>
        </w:rPr>
        <w:t xml:space="preserve"> dimension</w:t>
      </w:r>
      <w:r w:rsidR="00EE2240">
        <w:rPr>
          <w:rFonts w:asciiTheme="majorHAnsi" w:hAnsiTheme="majorHAnsi"/>
          <w:color w:val="000000" w:themeColor="text1"/>
          <w:sz w:val="24"/>
          <w:szCs w:val="24"/>
        </w:rPr>
        <w:t xml:space="preserve"> reduced</w:t>
      </w:r>
      <w:r>
        <w:rPr>
          <w:rFonts w:asciiTheme="majorHAnsi" w:hAnsiTheme="majorHAnsi"/>
          <w:color w:val="000000" w:themeColor="text1"/>
          <w:sz w:val="24"/>
          <w:szCs w:val="24"/>
        </w:rPr>
        <w:t xml:space="preserve"> from </w:t>
      </w:r>
      <w:r w:rsidR="00855994">
        <w:rPr>
          <w:rFonts w:asciiTheme="majorHAnsi" w:hAnsiTheme="majorHAnsi"/>
          <w:color w:val="000000" w:themeColor="text1"/>
          <w:sz w:val="24"/>
          <w:szCs w:val="24"/>
        </w:rPr>
        <w:t>64 variables</w:t>
      </w:r>
      <w:r>
        <w:rPr>
          <w:rFonts w:asciiTheme="majorHAnsi" w:hAnsiTheme="majorHAnsi"/>
          <w:color w:val="000000" w:themeColor="text1"/>
          <w:sz w:val="24"/>
          <w:szCs w:val="24"/>
        </w:rPr>
        <w:t xml:space="preserve"> to</w:t>
      </w:r>
      <w:r w:rsidR="00855994">
        <w:rPr>
          <w:rFonts w:asciiTheme="majorHAnsi" w:hAnsiTheme="majorHAnsi"/>
          <w:color w:val="000000" w:themeColor="text1"/>
          <w:sz w:val="24"/>
          <w:szCs w:val="24"/>
        </w:rPr>
        <w:t xml:space="preserve"> 6 variables which explains the 90% variance of the data.</w:t>
      </w:r>
      <w:r>
        <w:rPr>
          <w:rFonts w:asciiTheme="majorHAnsi" w:hAnsiTheme="majorHAnsi"/>
          <w:color w:val="000000" w:themeColor="text1"/>
          <w:sz w:val="24"/>
          <w:szCs w:val="24"/>
        </w:rPr>
        <w:t xml:space="preserve"> </w:t>
      </w:r>
    </w:p>
    <w:p w14:paraId="35E3D844" w14:textId="5A7A3164" w:rsidR="00511013" w:rsidRDefault="00511013" w:rsidP="00146ED6">
      <w:pPr>
        <w:pStyle w:val="ListParagraph"/>
        <w:widowControl w:val="0"/>
        <w:numPr>
          <w:ilvl w:val="0"/>
          <w:numId w:val="16"/>
        </w:numPr>
        <w:suppressLineNumbers/>
        <w:spacing w:line="240" w:lineRule="auto"/>
        <w:mirrorIndents/>
        <w:rPr>
          <w:rFonts w:asciiTheme="majorHAnsi" w:hAnsiTheme="majorHAnsi"/>
          <w:color w:val="000000" w:themeColor="text1"/>
          <w:sz w:val="24"/>
          <w:szCs w:val="24"/>
        </w:rPr>
      </w:pPr>
      <w:r>
        <w:rPr>
          <w:rFonts w:asciiTheme="majorHAnsi" w:hAnsiTheme="majorHAnsi"/>
          <w:color w:val="000000" w:themeColor="text1"/>
          <w:sz w:val="24"/>
          <w:szCs w:val="24"/>
        </w:rPr>
        <w:t>Overall principle components were profiled in to 6 components, namely:</w:t>
      </w:r>
      <w:r w:rsidR="00827AD1">
        <w:rPr>
          <w:rFonts w:asciiTheme="majorHAnsi" w:hAnsiTheme="majorHAnsi"/>
          <w:color w:val="000000" w:themeColor="text1"/>
          <w:sz w:val="24"/>
          <w:szCs w:val="24"/>
        </w:rPr>
        <w:t xml:space="preserve"> </w:t>
      </w:r>
      <w:r w:rsidR="00827AD1" w:rsidRPr="00004D26">
        <w:rPr>
          <w:rFonts w:asciiTheme="majorHAnsi" w:hAnsiTheme="majorHAnsi"/>
          <w:b/>
          <w:color w:val="000000" w:themeColor="text1"/>
          <w:sz w:val="24"/>
          <w:szCs w:val="24"/>
        </w:rPr>
        <w:t xml:space="preserve">Attacker, Defender, PlayerFieldSkills, </w:t>
      </w:r>
      <w:r w:rsidR="009C7F78" w:rsidRPr="00004D26">
        <w:rPr>
          <w:rFonts w:asciiTheme="majorHAnsi" w:hAnsiTheme="majorHAnsi"/>
          <w:b/>
          <w:color w:val="000000" w:themeColor="text1"/>
          <w:sz w:val="24"/>
          <w:szCs w:val="24"/>
        </w:rPr>
        <w:t>StrengthAge</w:t>
      </w:r>
      <w:r w:rsidR="00827AD1" w:rsidRPr="00004D26">
        <w:rPr>
          <w:rFonts w:asciiTheme="majorHAnsi" w:hAnsiTheme="majorHAnsi"/>
          <w:b/>
          <w:color w:val="000000" w:themeColor="text1"/>
          <w:sz w:val="24"/>
          <w:szCs w:val="24"/>
        </w:rPr>
        <w:t xml:space="preserve">, Valuation, </w:t>
      </w:r>
      <w:r w:rsidR="00CF6A61" w:rsidRPr="00004D26">
        <w:rPr>
          <w:rFonts w:asciiTheme="majorHAnsi" w:hAnsiTheme="majorHAnsi"/>
          <w:b/>
          <w:color w:val="000000" w:themeColor="text1"/>
          <w:sz w:val="24"/>
          <w:szCs w:val="24"/>
        </w:rPr>
        <w:t>Athletic</w:t>
      </w:r>
      <w:r w:rsidR="006A3263" w:rsidRPr="00004D26">
        <w:rPr>
          <w:rFonts w:asciiTheme="majorHAnsi" w:hAnsiTheme="majorHAnsi"/>
          <w:b/>
          <w:color w:val="000000" w:themeColor="text1"/>
          <w:sz w:val="24"/>
          <w:szCs w:val="24"/>
        </w:rPr>
        <w:t>.</w:t>
      </w:r>
    </w:p>
    <w:p w14:paraId="3C6EDCBC" w14:textId="3D56E133" w:rsidR="00511013" w:rsidRDefault="00511013" w:rsidP="00146ED6">
      <w:pPr>
        <w:pStyle w:val="ListParagraph"/>
        <w:widowControl w:val="0"/>
        <w:numPr>
          <w:ilvl w:val="0"/>
          <w:numId w:val="16"/>
        </w:numPr>
        <w:suppressLineNumbers/>
        <w:spacing w:line="240" w:lineRule="auto"/>
        <w:mirrorIndents/>
        <w:rPr>
          <w:rFonts w:asciiTheme="majorHAnsi" w:hAnsiTheme="majorHAnsi"/>
          <w:color w:val="000000" w:themeColor="text1"/>
          <w:sz w:val="24"/>
          <w:szCs w:val="24"/>
        </w:rPr>
      </w:pPr>
      <w:r>
        <w:rPr>
          <w:rFonts w:asciiTheme="majorHAnsi" w:hAnsiTheme="majorHAnsi"/>
          <w:color w:val="000000" w:themeColor="text1"/>
          <w:sz w:val="24"/>
          <w:szCs w:val="24"/>
        </w:rPr>
        <w:t xml:space="preserve">We applied hierarchical clustering technique and </w:t>
      </w:r>
      <w:r w:rsidR="00CF16A1">
        <w:rPr>
          <w:rFonts w:asciiTheme="majorHAnsi" w:hAnsiTheme="majorHAnsi"/>
          <w:color w:val="000000" w:themeColor="text1"/>
          <w:sz w:val="24"/>
          <w:szCs w:val="24"/>
        </w:rPr>
        <w:t>found 4</w:t>
      </w:r>
      <w:r w:rsidR="00294A95">
        <w:rPr>
          <w:rFonts w:asciiTheme="majorHAnsi" w:hAnsiTheme="majorHAnsi"/>
          <w:color w:val="000000" w:themeColor="text1"/>
          <w:sz w:val="24"/>
          <w:szCs w:val="24"/>
        </w:rPr>
        <w:t xml:space="preserve"> clusters.</w:t>
      </w:r>
      <w:r w:rsidR="00C85389">
        <w:rPr>
          <w:rFonts w:asciiTheme="majorHAnsi" w:hAnsiTheme="majorHAnsi"/>
          <w:color w:val="000000" w:themeColor="text1"/>
          <w:sz w:val="24"/>
          <w:szCs w:val="24"/>
        </w:rPr>
        <w:t xml:space="preserve"> Different numbers of clusters were created and test. Cluster with least overlapping using dendogram was selected. </w:t>
      </w:r>
      <w:r w:rsidR="00294A95">
        <w:rPr>
          <w:rFonts w:asciiTheme="majorHAnsi" w:hAnsiTheme="majorHAnsi"/>
          <w:color w:val="000000" w:themeColor="text1"/>
          <w:sz w:val="24"/>
          <w:szCs w:val="24"/>
        </w:rPr>
        <w:t xml:space="preserve">Their profiles were </w:t>
      </w:r>
      <w:r w:rsidR="0093014A">
        <w:rPr>
          <w:rFonts w:asciiTheme="majorHAnsi" w:hAnsiTheme="majorHAnsi"/>
          <w:color w:val="000000" w:themeColor="text1"/>
          <w:sz w:val="24"/>
          <w:szCs w:val="24"/>
        </w:rPr>
        <w:t>like</w:t>
      </w:r>
      <w:r w:rsidR="00294A95">
        <w:rPr>
          <w:rFonts w:asciiTheme="majorHAnsi" w:hAnsiTheme="majorHAnsi"/>
          <w:color w:val="000000" w:themeColor="text1"/>
          <w:sz w:val="24"/>
          <w:szCs w:val="24"/>
        </w:rPr>
        <w:t xml:space="preserve"> PCA grouping. Groups were</w:t>
      </w:r>
      <w:r w:rsidR="00C85389">
        <w:rPr>
          <w:rFonts w:asciiTheme="majorHAnsi" w:hAnsiTheme="majorHAnsi"/>
          <w:color w:val="000000" w:themeColor="text1"/>
          <w:sz w:val="24"/>
          <w:szCs w:val="24"/>
        </w:rPr>
        <w:t xml:space="preserve"> defined as below</w:t>
      </w:r>
      <w:r w:rsidR="00294A95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</w:p>
    <w:p w14:paraId="2754D588" w14:textId="77E1723B" w:rsidR="00294A95" w:rsidRDefault="00294A95" w:rsidP="00294A95">
      <w:pPr>
        <w:pStyle w:val="ListParagraph"/>
        <w:widowControl w:val="0"/>
        <w:numPr>
          <w:ilvl w:val="1"/>
          <w:numId w:val="16"/>
        </w:numPr>
        <w:suppressLineNumbers/>
        <w:spacing w:line="240" w:lineRule="auto"/>
        <w:mirrorIndents/>
        <w:rPr>
          <w:rFonts w:asciiTheme="majorHAnsi" w:hAnsiTheme="majorHAnsi"/>
          <w:color w:val="000000" w:themeColor="text1"/>
          <w:sz w:val="24"/>
          <w:szCs w:val="24"/>
        </w:rPr>
      </w:pPr>
      <w:r>
        <w:rPr>
          <w:rFonts w:asciiTheme="majorHAnsi" w:hAnsiTheme="majorHAnsi"/>
          <w:color w:val="000000" w:themeColor="text1"/>
          <w:sz w:val="24"/>
          <w:szCs w:val="24"/>
        </w:rPr>
        <w:t>Cluster 1: Attacker</w:t>
      </w:r>
    </w:p>
    <w:p w14:paraId="1EE8478F" w14:textId="141146E1" w:rsidR="00294A95" w:rsidRDefault="00294A95" w:rsidP="00294A95">
      <w:pPr>
        <w:pStyle w:val="ListParagraph"/>
        <w:widowControl w:val="0"/>
        <w:numPr>
          <w:ilvl w:val="1"/>
          <w:numId w:val="16"/>
        </w:numPr>
        <w:suppressLineNumbers/>
        <w:spacing w:line="240" w:lineRule="auto"/>
        <w:mirrorIndents/>
        <w:rPr>
          <w:rFonts w:asciiTheme="majorHAnsi" w:hAnsiTheme="majorHAnsi"/>
          <w:color w:val="000000" w:themeColor="text1"/>
          <w:sz w:val="24"/>
          <w:szCs w:val="24"/>
        </w:rPr>
      </w:pPr>
      <w:r>
        <w:rPr>
          <w:rFonts w:asciiTheme="majorHAnsi" w:hAnsiTheme="majorHAnsi"/>
          <w:color w:val="000000" w:themeColor="text1"/>
          <w:sz w:val="24"/>
          <w:szCs w:val="24"/>
        </w:rPr>
        <w:t>Cluster 2: Valued Players based on Age &amp; Strength</w:t>
      </w:r>
    </w:p>
    <w:p w14:paraId="3A0CA3EF" w14:textId="11321D59" w:rsidR="00294A95" w:rsidRDefault="00294A95" w:rsidP="00294A95">
      <w:pPr>
        <w:pStyle w:val="ListParagraph"/>
        <w:widowControl w:val="0"/>
        <w:numPr>
          <w:ilvl w:val="1"/>
          <w:numId w:val="16"/>
        </w:numPr>
        <w:suppressLineNumbers/>
        <w:spacing w:line="240" w:lineRule="auto"/>
        <w:mirrorIndents/>
        <w:rPr>
          <w:rFonts w:asciiTheme="majorHAnsi" w:hAnsiTheme="majorHAnsi"/>
          <w:color w:val="000000" w:themeColor="text1"/>
          <w:sz w:val="24"/>
          <w:szCs w:val="24"/>
        </w:rPr>
      </w:pPr>
      <w:r>
        <w:rPr>
          <w:rFonts w:asciiTheme="majorHAnsi" w:hAnsiTheme="majorHAnsi"/>
          <w:color w:val="000000" w:themeColor="text1"/>
          <w:sz w:val="24"/>
          <w:szCs w:val="24"/>
        </w:rPr>
        <w:t>Cluster 3: Valued Athlete based on Age &amp; Strength</w:t>
      </w:r>
    </w:p>
    <w:p w14:paraId="4A9C870B" w14:textId="293A41A9" w:rsidR="00294A95" w:rsidRDefault="00294A95" w:rsidP="00294A95">
      <w:pPr>
        <w:pStyle w:val="ListParagraph"/>
        <w:widowControl w:val="0"/>
        <w:numPr>
          <w:ilvl w:val="1"/>
          <w:numId w:val="16"/>
        </w:numPr>
        <w:suppressLineNumbers/>
        <w:spacing w:line="240" w:lineRule="auto"/>
        <w:mirrorIndents/>
        <w:rPr>
          <w:rFonts w:asciiTheme="majorHAnsi" w:hAnsiTheme="majorHAnsi"/>
          <w:color w:val="000000" w:themeColor="text1"/>
          <w:sz w:val="24"/>
          <w:szCs w:val="24"/>
        </w:rPr>
      </w:pPr>
      <w:r>
        <w:rPr>
          <w:rFonts w:asciiTheme="majorHAnsi" w:hAnsiTheme="majorHAnsi"/>
          <w:color w:val="000000" w:themeColor="text1"/>
          <w:sz w:val="24"/>
          <w:szCs w:val="24"/>
        </w:rPr>
        <w:t>Cluster 4: Field Skilled Defender</w:t>
      </w:r>
    </w:p>
    <w:p w14:paraId="3AF5B195" w14:textId="6C2FA0EA" w:rsidR="00294A95" w:rsidRPr="00294A95" w:rsidRDefault="00294A95" w:rsidP="00294A95">
      <w:pPr>
        <w:widowControl w:val="0"/>
        <w:suppressLineNumbers/>
        <w:spacing w:line="240" w:lineRule="auto"/>
        <w:ind w:left="720"/>
        <w:mirrorIndents/>
        <w:rPr>
          <w:rFonts w:asciiTheme="majorHAnsi" w:hAnsiTheme="majorHAnsi"/>
          <w:color w:val="000000" w:themeColor="text1"/>
          <w:sz w:val="24"/>
          <w:szCs w:val="24"/>
        </w:rPr>
      </w:pPr>
      <w:r>
        <w:rPr>
          <w:rFonts w:asciiTheme="majorHAnsi" w:hAnsiTheme="majorHAnsi"/>
          <w:color w:val="000000" w:themeColor="text1"/>
          <w:sz w:val="24"/>
          <w:szCs w:val="24"/>
        </w:rPr>
        <w:t>This grouping is quite important from business perspective. For example: If there is a business group with some budget in hand and want to form a Soccer team, they could make use of the clusters above to choose players and form a high performing team.</w:t>
      </w:r>
    </w:p>
    <w:p w14:paraId="76C72005" w14:textId="77777777" w:rsidR="00C97F13" w:rsidRDefault="00511013" w:rsidP="00E2539E">
      <w:pPr>
        <w:pStyle w:val="ListParagraph"/>
        <w:widowControl w:val="0"/>
        <w:numPr>
          <w:ilvl w:val="0"/>
          <w:numId w:val="16"/>
        </w:numPr>
        <w:suppressLineNumbers/>
        <w:spacing w:line="240" w:lineRule="auto"/>
        <w:mirrorIndents/>
        <w:rPr>
          <w:rFonts w:asciiTheme="majorHAnsi" w:hAnsiTheme="majorHAnsi"/>
          <w:color w:val="000000" w:themeColor="text1"/>
          <w:sz w:val="24"/>
          <w:szCs w:val="24"/>
        </w:rPr>
      </w:pPr>
      <w:r>
        <w:rPr>
          <w:rFonts w:asciiTheme="majorHAnsi" w:hAnsiTheme="majorHAnsi"/>
          <w:color w:val="000000" w:themeColor="text1"/>
          <w:sz w:val="24"/>
          <w:szCs w:val="24"/>
        </w:rPr>
        <w:t xml:space="preserve">Our linear regression output showed a stable model with R-square of </w:t>
      </w:r>
      <w:r w:rsidR="00830CD0" w:rsidRPr="0024338B">
        <w:rPr>
          <w:rFonts w:asciiTheme="majorHAnsi" w:hAnsiTheme="majorHAnsi"/>
          <w:b/>
          <w:color w:val="000000" w:themeColor="text1"/>
          <w:sz w:val="24"/>
          <w:szCs w:val="24"/>
        </w:rPr>
        <w:t>0</w:t>
      </w:r>
      <w:r w:rsidR="00752C7E" w:rsidRPr="0024338B">
        <w:rPr>
          <w:rFonts w:asciiTheme="majorHAnsi" w:hAnsiTheme="majorHAnsi"/>
          <w:b/>
          <w:color w:val="000000" w:themeColor="text1"/>
          <w:sz w:val="24"/>
          <w:szCs w:val="24"/>
        </w:rPr>
        <w:t>.81</w:t>
      </w:r>
      <w:r>
        <w:rPr>
          <w:rFonts w:asciiTheme="majorHAnsi" w:hAnsiTheme="majorHAnsi"/>
          <w:color w:val="000000" w:themeColor="text1"/>
          <w:sz w:val="24"/>
          <w:szCs w:val="24"/>
        </w:rPr>
        <w:t xml:space="preserve"> and </w:t>
      </w:r>
    </w:p>
    <w:p w14:paraId="3E3F3662" w14:textId="5D649E50" w:rsidR="00C97F13" w:rsidRDefault="006D5FEF" w:rsidP="00C97F13">
      <w:pPr>
        <w:pStyle w:val="ListParagraph"/>
        <w:widowControl w:val="0"/>
        <w:suppressLineNumbers/>
        <w:spacing w:line="240" w:lineRule="auto"/>
        <w:mirrorIndents/>
        <w:rPr>
          <w:rFonts w:asciiTheme="majorHAnsi" w:hAnsiTheme="majorHAnsi"/>
          <w:color w:val="000000" w:themeColor="text1"/>
          <w:sz w:val="24"/>
          <w:szCs w:val="24"/>
        </w:rPr>
      </w:pPr>
      <w:r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RMSE of </w:t>
      </w:r>
      <w:r w:rsidR="00FE3C1F">
        <w:rPr>
          <w:rFonts w:asciiTheme="majorHAnsi" w:hAnsiTheme="majorHAnsi"/>
          <w:color w:val="000000" w:themeColor="text1"/>
          <w:sz w:val="24"/>
          <w:szCs w:val="24"/>
        </w:rPr>
        <w:t xml:space="preserve">about </w:t>
      </w:r>
      <w:r w:rsidR="00EC3A9F">
        <w:rPr>
          <w:rFonts w:asciiTheme="majorHAnsi" w:hAnsiTheme="majorHAnsi"/>
          <w:color w:val="000000" w:themeColor="text1"/>
          <w:sz w:val="24"/>
          <w:szCs w:val="24"/>
        </w:rPr>
        <w:t>3.</w:t>
      </w:r>
    </w:p>
    <w:p w14:paraId="7854926C" w14:textId="102A34FB" w:rsidR="00E2539E" w:rsidRPr="00AF6D44" w:rsidRDefault="00136A79" w:rsidP="00C97F13">
      <w:pPr>
        <w:pStyle w:val="ListParagraph"/>
        <w:widowControl w:val="0"/>
        <w:suppressLineNumbers/>
        <w:spacing w:line="240" w:lineRule="auto"/>
        <w:mirrorIndents/>
        <w:rPr>
          <w:rFonts w:asciiTheme="majorHAnsi" w:hAnsiTheme="majorHAnsi"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>Please note:</w:t>
      </w:r>
    </w:p>
    <w:p w14:paraId="6E0B13D0" w14:textId="75E2330C" w:rsidR="00AF6D44" w:rsidRPr="005E6410" w:rsidRDefault="005E6410" w:rsidP="00F662E7">
      <w:pPr>
        <w:pStyle w:val="ListParagraph"/>
        <w:widowControl w:val="0"/>
        <w:suppressLineNumbers/>
        <w:spacing w:line="240" w:lineRule="auto"/>
        <w:ind w:left="1440"/>
        <w:mirrorIndents/>
        <w:rPr>
          <w:rFonts w:asciiTheme="majorHAnsi" w:hAnsiTheme="majorHAnsi"/>
          <w:color w:val="000000" w:themeColor="text1"/>
          <w:sz w:val="24"/>
          <w:szCs w:val="24"/>
        </w:rPr>
      </w:pPr>
      <w:r>
        <w:rPr>
          <w:rFonts w:asciiTheme="majorHAnsi" w:hAnsiTheme="majorHAnsi"/>
          <w:color w:val="000000" w:themeColor="text1"/>
          <w:sz w:val="24"/>
          <w:szCs w:val="24"/>
        </w:rPr>
        <w:t>Although not mandatory, but w</w:t>
      </w:r>
      <w:r w:rsidRPr="005E6410">
        <w:rPr>
          <w:rFonts w:asciiTheme="majorHAnsi" w:hAnsiTheme="majorHAnsi"/>
          <w:color w:val="000000" w:themeColor="text1"/>
          <w:sz w:val="24"/>
          <w:szCs w:val="24"/>
        </w:rPr>
        <w:t xml:space="preserve">e </w:t>
      </w:r>
      <w:r w:rsidR="00A0046C">
        <w:rPr>
          <w:rFonts w:asciiTheme="majorHAnsi" w:hAnsiTheme="majorHAnsi"/>
          <w:color w:val="000000" w:themeColor="text1"/>
          <w:sz w:val="24"/>
          <w:szCs w:val="24"/>
        </w:rPr>
        <w:t>ran the 5</w:t>
      </w:r>
      <w:r>
        <w:rPr>
          <w:rFonts w:asciiTheme="majorHAnsi" w:hAnsiTheme="majorHAnsi"/>
          <w:color w:val="000000" w:themeColor="text1"/>
          <w:sz w:val="24"/>
          <w:szCs w:val="24"/>
        </w:rPr>
        <w:t>-fold cross validation</w:t>
      </w:r>
      <w:r w:rsidR="00136A79">
        <w:rPr>
          <w:rFonts w:asciiTheme="majorHAnsi" w:hAnsiTheme="majorHAnsi"/>
          <w:color w:val="000000" w:themeColor="text1"/>
          <w:sz w:val="24"/>
          <w:szCs w:val="24"/>
        </w:rPr>
        <w:t xml:space="preserve"> using stepwise regression in Jmp</w:t>
      </w:r>
      <w:r>
        <w:rPr>
          <w:rFonts w:asciiTheme="majorHAnsi" w:hAnsiTheme="majorHAnsi"/>
          <w:color w:val="000000" w:themeColor="text1"/>
          <w:sz w:val="24"/>
          <w:szCs w:val="24"/>
        </w:rPr>
        <w:t xml:space="preserve"> to test our mod</w:t>
      </w:r>
      <w:r w:rsidR="00BB586D">
        <w:rPr>
          <w:rFonts w:asciiTheme="majorHAnsi" w:hAnsiTheme="majorHAnsi"/>
          <w:color w:val="000000" w:themeColor="text1"/>
          <w:sz w:val="24"/>
          <w:szCs w:val="24"/>
        </w:rPr>
        <w:t>e</w:t>
      </w:r>
      <w:r>
        <w:rPr>
          <w:rFonts w:asciiTheme="majorHAnsi" w:hAnsiTheme="majorHAnsi"/>
          <w:color w:val="000000" w:themeColor="text1"/>
          <w:sz w:val="24"/>
          <w:szCs w:val="24"/>
        </w:rPr>
        <w:t>l.</w:t>
      </w:r>
      <w:r w:rsidR="00D67313">
        <w:rPr>
          <w:rFonts w:asciiTheme="majorHAnsi" w:hAnsiTheme="majorHAnsi"/>
          <w:color w:val="000000" w:themeColor="text1"/>
          <w:sz w:val="24"/>
          <w:szCs w:val="24"/>
        </w:rPr>
        <w:t xml:space="preserve"> We used the stepwise regression with backward elimination approach to find the best performing model.</w:t>
      </w:r>
    </w:p>
    <w:p w14:paraId="698BF7AD" w14:textId="77777777" w:rsidR="00F87347" w:rsidRDefault="00213969" w:rsidP="0014206A">
      <w:pPr>
        <w:pStyle w:val="Heading1"/>
      </w:pPr>
      <w:r w:rsidRPr="006B4A2D">
        <w:t>Data</w:t>
      </w:r>
      <w:r w:rsidR="00276574">
        <w:t xml:space="preserve"> Description</w:t>
      </w:r>
    </w:p>
    <w:p w14:paraId="145992BD" w14:textId="77777777" w:rsidR="00C730FD" w:rsidRDefault="00C730FD" w:rsidP="00C730FD">
      <w:pPr>
        <w:pStyle w:val="Heading2"/>
      </w:pPr>
      <w:r>
        <w:t>Data source</w:t>
      </w:r>
    </w:p>
    <w:p w14:paraId="1A149F38" w14:textId="4584E733" w:rsidR="00C730FD" w:rsidRPr="00917AE4" w:rsidRDefault="00C730FD" w:rsidP="00917AE4">
      <w:pPr>
        <w:widowControl w:val="0"/>
        <w:suppressLineNumbers/>
        <w:spacing w:line="240" w:lineRule="auto"/>
        <w:contextualSpacing/>
        <w:mirrorIndents/>
        <w:rPr>
          <w:rFonts w:asciiTheme="majorHAnsi" w:hAnsiTheme="majorHAnsi"/>
          <w:b/>
          <w:sz w:val="24"/>
          <w:szCs w:val="24"/>
        </w:rPr>
      </w:pPr>
      <w:r>
        <w:t xml:space="preserve">Data was collected from </w:t>
      </w:r>
      <w:r w:rsidR="007D46EF">
        <w:rPr>
          <w:rFonts w:asciiTheme="majorHAnsi" w:hAnsiTheme="majorHAnsi"/>
          <w:sz w:val="24"/>
          <w:szCs w:val="24"/>
        </w:rPr>
        <w:t xml:space="preserve">Kaggle: </w:t>
      </w:r>
      <w:hyperlink r:id="rId9" w:history="1">
        <w:r w:rsidR="007D46EF">
          <w:rPr>
            <w:rStyle w:val="Hyperlink"/>
            <w:rFonts w:eastAsia="Times New Roman"/>
            <w:sz w:val="24"/>
            <w:szCs w:val="24"/>
          </w:rPr>
          <w:t>https://www.kaggle.com/thec03u5/fifa-18-demo-player-dataset/data</w:t>
        </w:r>
      </w:hyperlink>
      <w:r w:rsidR="007D46EF">
        <w:rPr>
          <w:rFonts w:eastAsia="Times New Roman"/>
          <w:color w:val="000000"/>
          <w:sz w:val="24"/>
          <w:szCs w:val="24"/>
        </w:rPr>
        <w:t xml:space="preserve"> </w:t>
      </w:r>
      <w:r w:rsidR="008A7663">
        <w:rPr>
          <w:rFonts w:eastAsia="Times New Roman"/>
          <w:color w:val="000000"/>
          <w:sz w:val="24"/>
          <w:szCs w:val="24"/>
        </w:rPr>
        <w:t xml:space="preserve">which originated from a website in China named: </w:t>
      </w:r>
      <w:hyperlink r:id="rId10" w:history="1">
        <w:r w:rsidR="008A7663" w:rsidRPr="003933BD">
          <w:rPr>
            <w:rStyle w:val="Hyperlink"/>
            <w:rFonts w:asciiTheme="majorHAnsi" w:hAnsiTheme="majorHAnsi"/>
            <w:sz w:val="24"/>
            <w:szCs w:val="24"/>
          </w:rPr>
          <w:t>https://sofifa.com/</w:t>
        </w:r>
      </w:hyperlink>
      <w:r w:rsidR="008A7663">
        <w:rPr>
          <w:rFonts w:asciiTheme="majorHAnsi" w:hAnsiTheme="majorHAnsi"/>
          <w:b/>
          <w:sz w:val="24"/>
          <w:szCs w:val="24"/>
        </w:rPr>
        <w:t xml:space="preserve"> </w:t>
      </w:r>
    </w:p>
    <w:p w14:paraId="335BCE72" w14:textId="209F7846" w:rsidR="00C730FD" w:rsidRDefault="00C730FD" w:rsidP="00C730FD">
      <w:pPr>
        <w:pStyle w:val="Heading2"/>
      </w:pPr>
      <w:r>
        <w:t>Data Summary</w:t>
      </w:r>
    </w:p>
    <w:p w14:paraId="28CBC9EA" w14:textId="0114F43F" w:rsidR="00BF2DAA" w:rsidRDefault="002D4808" w:rsidP="00163029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It </w:t>
      </w:r>
      <w:r w:rsidR="00625FF7" w:rsidRPr="004F0CE4">
        <w:rPr>
          <w:sz w:val="24"/>
          <w:szCs w:val="24"/>
        </w:rPr>
        <w:t>contain</w:t>
      </w:r>
      <w:r w:rsidR="00A57233">
        <w:rPr>
          <w:sz w:val="24"/>
          <w:szCs w:val="24"/>
        </w:rPr>
        <w:t>ed</w:t>
      </w:r>
      <w:r w:rsidR="00625FF7" w:rsidRPr="004F0CE4">
        <w:rPr>
          <w:sz w:val="24"/>
          <w:szCs w:val="24"/>
        </w:rPr>
        <w:t xml:space="preserve"> </w:t>
      </w:r>
      <w:r w:rsidR="006C28E9">
        <w:rPr>
          <w:b/>
          <w:bCs/>
          <w:sz w:val="24"/>
          <w:szCs w:val="24"/>
        </w:rPr>
        <w:t>75</w:t>
      </w:r>
      <w:r w:rsidR="00625FF7" w:rsidRPr="004F0CE4">
        <w:rPr>
          <w:b/>
          <w:bCs/>
          <w:sz w:val="24"/>
          <w:szCs w:val="24"/>
        </w:rPr>
        <w:t xml:space="preserve"> variables </w:t>
      </w:r>
      <w:r w:rsidR="00625FF7" w:rsidRPr="004F0CE4">
        <w:rPr>
          <w:sz w:val="24"/>
          <w:szCs w:val="24"/>
        </w:rPr>
        <w:t xml:space="preserve">and approx. </w:t>
      </w:r>
      <w:r w:rsidR="005742BA">
        <w:rPr>
          <w:b/>
          <w:bCs/>
          <w:sz w:val="24"/>
          <w:szCs w:val="24"/>
        </w:rPr>
        <w:t>17</w:t>
      </w:r>
      <w:r w:rsidR="00625FF7" w:rsidRPr="004F0CE4">
        <w:rPr>
          <w:b/>
          <w:bCs/>
          <w:sz w:val="24"/>
          <w:szCs w:val="24"/>
        </w:rPr>
        <w:t>,</w:t>
      </w:r>
      <w:r w:rsidR="005742BA">
        <w:rPr>
          <w:b/>
          <w:bCs/>
          <w:sz w:val="24"/>
          <w:szCs w:val="24"/>
        </w:rPr>
        <w:t>981</w:t>
      </w:r>
      <w:r w:rsidR="00625FF7" w:rsidRPr="004F0CE4">
        <w:rPr>
          <w:b/>
          <w:bCs/>
          <w:sz w:val="24"/>
          <w:szCs w:val="24"/>
        </w:rPr>
        <w:t xml:space="preserve"> observations</w:t>
      </w:r>
      <w:r w:rsidR="00BF2DAA">
        <w:rPr>
          <w:sz w:val="24"/>
          <w:szCs w:val="24"/>
        </w:rPr>
        <w:t>.</w:t>
      </w:r>
      <w:r w:rsidR="00625FF7" w:rsidRPr="004F0CE4">
        <w:rPr>
          <w:sz w:val="24"/>
          <w:szCs w:val="24"/>
        </w:rPr>
        <w:t xml:space="preserve"> </w:t>
      </w:r>
      <w:r w:rsidR="00BF2DAA">
        <w:rPr>
          <w:sz w:val="24"/>
          <w:szCs w:val="24"/>
        </w:rPr>
        <w:t xml:space="preserve">Approximately half of the columns had values represented as string, though underlying structure of those columns were </w:t>
      </w:r>
      <w:r w:rsidR="000F6C87">
        <w:rPr>
          <w:sz w:val="24"/>
          <w:szCs w:val="24"/>
        </w:rPr>
        <w:t>c</w:t>
      </w:r>
      <w:r w:rsidR="00BF2DAA">
        <w:rPr>
          <w:sz w:val="24"/>
          <w:szCs w:val="24"/>
        </w:rPr>
        <w:t>ontinuous. For example: a value of 93 was represented as ‘90+3’. We sanitized this data and perform arithmetic to this string expression using R and generated the final numerical value.</w:t>
      </w:r>
    </w:p>
    <w:p w14:paraId="39A9A74D" w14:textId="08197B39" w:rsidR="00163029" w:rsidRDefault="00BF2DAA" w:rsidP="00163029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After filtering out some nominal columns, </w:t>
      </w:r>
      <w:r w:rsidR="005920DF">
        <w:rPr>
          <w:bCs/>
          <w:sz w:val="24"/>
          <w:szCs w:val="24"/>
        </w:rPr>
        <w:t xml:space="preserve">we considered only </w:t>
      </w:r>
      <w:r w:rsidR="005920DF" w:rsidRPr="007034A4">
        <w:rPr>
          <w:b/>
          <w:bCs/>
          <w:sz w:val="24"/>
          <w:szCs w:val="24"/>
        </w:rPr>
        <w:t>6</w:t>
      </w:r>
      <w:r w:rsidR="007034A4" w:rsidRPr="007034A4">
        <w:rPr>
          <w:b/>
          <w:bCs/>
          <w:sz w:val="24"/>
          <w:szCs w:val="24"/>
        </w:rPr>
        <w:t>5</w:t>
      </w:r>
      <w:r w:rsidR="008F6690">
        <w:rPr>
          <w:bCs/>
          <w:sz w:val="24"/>
          <w:szCs w:val="24"/>
        </w:rPr>
        <w:t xml:space="preserve"> variables for</w:t>
      </w:r>
      <w:r w:rsidR="00D9632A">
        <w:rPr>
          <w:bCs/>
          <w:sz w:val="24"/>
          <w:szCs w:val="24"/>
        </w:rPr>
        <w:t xml:space="preserve"> </w:t>
      </w:r>
      <w:r w:rsidR="005920DF">
        <w:rPr>
          <w:bCs/>
          <w:sz w:val="24"/>
          <w:szCs w:val="24"/>
        </w:rPr>
        <w:t xml:space="preserve">analysis. The details of those variables are </w:t>
      </w:r>
      <w:r w:rsidR="00E63438">
        <w:rPr>
          <w:bCs/>
          <w:sz w:val="24"/>
          <w:szCs w:val="24"/>
        </w:rPr>
        <w:t xml:space="preserve">as </w:t>
      </w:r>
      <w:r w:rsidR="005920DF">
        <w:rPr>
          <w:bCs/>
          <w:sz w:val="24"/>
          <w:szCs w:val="24"/>
        </w:rPr>
        <w:t>below</w:t>
      </w:r>
      <w:r w:rsidR="006A46D9">
        <w:rPr>
          <w:bCs/>
          <w:sz w:val="24"/>
          <w:szCs w:val="24"/>
        </w:rPr>
        <w:t>.</w:t>
      </w:r>
    </w:p>
    <w:p w14:paraId="7E6E8601" w14:textId="5BFE7BFF" w:rsidR="00EA1D47" w:rsidRPr="00C846F3" w:rsidRDefault="00EA1D47" w:rsidP="00EA1D47">
      <w:pPr>
        <w:jc w:val="center"/>
      </w:pPr>
      <w:r w:rsidRPr="00C846F3">
        <w:rPr>
          <w:b/>
          <w:bCs/>
        </w:rPr>
        <w:t>Table 1:</w:t>
      </w:r>
      <w:r w:rsidRPr="00C846F3">
        <w:rPr>
          <w:bCs/>
        </w:rPr>
        <w:t xml:space="preserve"> Variable Description</w:t>
      </w:r>
    </w:p>
    <w:tbl>
      <w:tblPr>
        <w:tblStyle w:val="GridTable7Colorful-Accent5"/>
        <w:tblW w:w="8759" w:type="dxa"/>
        <w:tblLook w:val="04A0" w:firstRow="1" w:lastRow="0" w:firstColumn="1" w:lastColumn="0" w:noHBand="0" w:noVBand="1"/>
      </w:tblPr>
      <w:tblGrid>
        <w:gridCol w:w="851"/>
        <w:gridCol w:w="2693"/>
        <w:gridCol w:w="1246"/>
        <w:gridCol w:w="1984"/>
        <w:gridCol w:w="1985"/>
      </w:tblGrid>
      <w:tr w:rsidR="00B6683F" w:rsidRPr="005A51CB" w14:paraId="794D35FD" w14:textId="77777777" w:rsidTr="007325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51" w:type="dxa"/>
            <w:noWrap/>
            <w:hideMark/>
          </w:tcPr>
          <w:p w14:paraId="295A23AD" w14:textId="77777777" w:rsidR="00B6683F" w:rsidRPr="005A51CB" w:rsidRDefault="00B6683F" w:rsidP="005A51CB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S. No.</w:t>
            </w:r>
          </w:p>
        </w:tc>
        <w:tc>
          <w:tcPr>
            <w:tcW w:w="2693" w:type="dxa"/>
            <w:noWrap/>
            <w:hideMark/>
          </w:tcPr>
          <w:p w14:paraId="0217717A" w14:textId="77777777" w:rsidR="00B6683F" w:rsidRPr="005A51CB" w:rsidRDefault="00B6683F" w:rsidP="005A51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Name</w:t>
            </w:r>
          </w:p>
        </w:tc>
        <w:tc>
          <w:tcPr>
            <w:tcW w:w="1246" w:type="dxa"/>
          </w:tcPr>
          <w:p w14:paraId="28B23172" w14:textId="4F6D3B7F" w:rsidR="00B6683F" w:rsidRDefault="00B6683F" w:rsidP="005A51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eastAsia="Times New Roman" w:hAnsi="Calibri" w:cs="Calibri"/>
                <w:color w:val="000000"/>
                <w:lang w:val="en-SG" w:eastAsia="en-SG"/>
              </w:rPr>
              <w:t>Type</w:t>
            </w:r>
          </w:p>
        </w:tc>
        <w:tc>
          <w:tcPr>
            <w:tcW w:w="1984" w:type="dxa"/>
            <w:noWrap/>
            <w:hideMark/>
          </w:tcPr>
          <w:p w14:paraId="58690FB0" w14:textId="5C5E4CB9" w:rsidR="00B6683F" w:rsidRPr="005A51CB" w:rsidRDefault="00B6683F" w:rsidP="005A51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eastAsia="Times New Roman" w:hAnsi="Calibri" w:cs="Calibri"/>
                <w:color w:val="000000"/>
                <w:lang w:val="en-SG" w:eastAsia="en-SG"/>
              </w:rPr>
              <w:t>Description</w:t>
            </w:r>
          </w:p>
        </w:tc>
        <w:tc>
          <w:tcPr>
            <w:tcW w:w="1985" w:type="dxa"/>
            <w:noWrap/>
            <w:hideMark/>
          </w:tcPr>
          <w:p w14:paraId="518BBFE3" w14:textId="77777777" w:rsidR="00B6683F" w:rsidRPr="005A51CB" w:rsidRDefault="00B6683F" w:rsidP="005A51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Data Type</w:t>
            </w:r>
          </w:p>
        </w:tc>
      </w:tr>
      <w:tr w:rsidR="00B6683F" w:rsidRPr="005A51CB" w14:paraId="65D58B8B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221D128A" w14:textId="77777777" w:rsidR="00B6683F" w:rsidRPr="005A51CB" w:rsidRDefault="00B6683F" w:rsidP="005A51CB">
            <w:pPr>
              <w:rPr>
                <w:rFonts w:ascii="Calibri" w:eastAsia="Times New Roman" w:hAnsi="Calibri" w:cs="Calibri"/>
                <w:b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b/>
                <w:color w:val="000000"/>
                <w:lang w:val="en-SG" w:eastAsia="en-SG"/>
              </w:rPr>
              <w:t>1</w:t>
            </w:r>
          </w:p>
        </w:tc>
        <w:tc>
          <w:tcPr>
            <w:tcW w:w="2693" w:type="dxa"/>
            <w:noWrap/>
            <w:hideMark/>
          </w:tcPr>
          <w:p w14:paraId="505CF3B3" w14:textId="77777777" w:rsidR="00B6683F" w:rsidRPr="005A51CB" w:rsidRDefault="00B6683F" w:rsidP="005A51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b/>
                <w:color w:val="000000"/>
                <w:lang w:val="en-SG" w:eastAsia="en-SG"/>
              </w:rPr>
              <w:t>Overall</w:t>
            </w:r>
          </w:p>
        </w:tc>
        <w:tc>
          <w:tcPr>
            <w:tcW w:w="1246" w:type="dxa"/>
          </w:tcPr>
          <w:p w14:paraId="753895CB" w14:textId="2519311F" w:rsidR="00B6683F" w:rsidRPr="005A51CB" w:rsidRDefault="00B6683F" w:rsidP="005A51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color w:val="000000"/>
                <w:sz w:val="20"/>
                <w:szCs w:val="20"/>
                <w:lang w:eastAsia="en-SG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sz w:val="20"/>
                <w:szCs w:val="20"/>
                <w:lang w:eastAsia="en-SG"/>
              </w:rPr>
              <w:t>Response</w:t>
            </w:r>
          </w:p>
        </w:tc>
        <w:tc>
          <w:tcPr>
            <w:tcW w:w="1984" w:type="dxa"/>
            <w:noWrap/>
            <w:hideMark/>
          </w:tcPr>
          <w:p w14:paraId="18FE0361" w14:textId="3E2A6B07" w:rsidR="00B6683F" w:rsidRPr="005A51CB" w:rsidRDefault="00632D61" w:rsidP="005A51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sz w:val="20"/>
                <w:szCs w:val="20"/>
                <w:lang w:eastAsia="en-SG"/>
              </w:rPr>
              <w:t>Overall Point</w:t>
            </w:r>
          </w:p>
        </w:tc>
        <w:tc>
          <w:tcPr>
            <w:tcW w:w="1985" w:type="dxa"/>
            <w:noWrap/>
            <w:hideMark/>
          </w:tcPr>
          <w:p w14:paraId="63D4628C" w14:textId="6C954178" w:rsidR="00B6683F" w:rsidRPr="005A51CB" w:rsidRDefault="00B6683F" w:rsidP="005A51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b/>
                <w:color w:val="000000"/>
                <w:sz w:val="20"/>
                <w:szCs w:val="20"/>
                <w:lang w:eastAsia="en-SG"/>
              </w:rPr>
              <w:t>Numerical</w:t>
            </w:r>
          </w:p>
        </w:tc>
      </w:tr>
      <w:tr w:rsidR="00B6683F" w:rsidRPr="005A51CB" w14:paraId="73B383B2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4C5748E9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2</w:t>
            </w:r>
          </w:p>
        </w:tc>
        <w:tc>
          <w:tcPr>
            <w:tcW w:w="2693" w:type="dxa"/>
            <w:noWrap/>
            <w:hideMark/>
          </w:tcPr>
          <w:p w14:paraId="4B94DE52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Value</w:t>
            </w:r>
          </w:p>
        </w:tc>
        <w:tc>
          <w:tcPr>
            <w:tcW w:w="1246" w:type="dxa"/>
          </w:tcPr>
          <w:p w14:paraId="6655774D" w14:textId="07AC3B1E" w:rsidR="00B6683F" w:rsidRPr="00C2152E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2921DB2A" w14:textId="16D78D53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12E198E7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6360D6C4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48D04331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3</w:t>
            </w:r>
          </w:p>
        </w:tc>
        <w:tc>
          <w:tcPr>
            <w:tcW w:w="2693" w:type="dxa"/>
            <w:noWrap/>
            <w:hideMark/>
          </w:tcPr>
          <w:p w14:paraId="78AE8EA2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Wage</w:t>
            </w:r>
          </w:p>
        </w:tc>
        <w:tc>
          <w:tcPr>
            <w:tcW w:w="1246" w:type="dxa"/>
          </w:tcPr>
          <w:p w14:paraId="4F47655C" w14:textId="75649D2D" w:rsidR="00B6683F" w:rsidRPr="00C2152E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5BA2C2E7" w14:textId="77CEB01E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0E1C010C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075143A6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151BF9E4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4</w:t>
            </w:r>
          </w:p>
        </w:tc>
        <w:tc>
          <w:tcPr>
            <w:tcW w:w="2693" w:type="dxa"/>
            <w:noWrap/>
            <w:hideMark/>
          </w:tcPr>
          <w:p w14:paraId="6D4E6DC0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Special</w:t>
            </w:r>
          </w:p>
        </w:tc>
        <w:tc>
          <w:tcPr>
            <w:tcW w:w="1246" w:type="dxa"/>
          </w:tcPr>
          <w:p w14:paraId="38981460" w14:textId="2FEEB8CA" w:rsidR="00B6683F" w:rsidRPr="00C2152E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74D55B5A" w14:textId="01085B02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381E8E99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0648DA2D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539CF665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5</w:t>
            </w:r>
          </w:p>
        </w:tc>
        <w:tc>
          <w:tcPr>
            <w:tcW w:w="2693" w:type="dxa"/>
            <w:noWrap/>
            <w:hideMark/>
          </w:tcPr>
          <w:p w14:paraId="47A55848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Acceleration</w:t>
            </w:r>
          </w:p>
        </w:tc>
        <w:tc>
          <w:tcPr>
            <w:tcW w:w="1246" w:type="dxa"/>
          </w:tcPr>
          <w:p w14:paraId="1D3876A0" w14:textId="7433F785" w:rsidR="00B6683F" w:rsidRPr="00C2152E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2D38A8F6" w14:textId="3D5266A4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71B6A0EF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251234C3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33E6B2CF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6</w:t>
            </w:r>
          </w:p>
        </w:tc>
        <w:tc>
          <w:tcPr>
            <w:tcW w:w="2693" w:type="dxa"/>
            <w:noWrap/>
            <w:hideMark/>
          </w:tcPr>
          <w:p w14:paraId="34668D76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Aggression</w:t>
            </w:r>
          </w:p>
        </w:tc>
        <w:tc>
          <w:tcPr>
            <w:tcW w:w="1246" w:type="dxa"/>
          </w:tcPr>
          <w:p w14:paraId="1485F9E3" w14:textId="08AB96DE" w:rsidR="00B6683F" w:rsidRPr="00C2152E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5D4DAEAC" w14:textId="1A2B91D3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0832EF47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5E0A59C9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467ED8A2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7</w:t>
            </w:r>
          </w:p>
        </w:tc>
        <w:tc>
          <w:tcPr>
            <w:tcW w:w="2693" w:type="dxa"/>
            <w:noWrap/>
            <w:hideMark/>
          </w:tcPr>
          <w:p w14:paraId="0B4996BF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Agility</w:t>
            </w:r>
          </w:p>
        </w:tc>
        <w:tc>
          <w:tcPr>
            <w:tcW w:w="1246" w:type="dxa"/>
          </w:tcPr>
          <w:p w14:paraId="37C34670" w14:textId="39C76557" w:rsidR="00B6683F" w:rsidRPr="00C2152E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2128D356" w14:textId="72D02FB6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36405BB1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2B42CD26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4E234E9B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8</w:t>
            </w:r>
          </w:p>
        </w:tc>
        <w:tc>
          <w:tcPr>
            <w:tcW w:w="2693" w:type="dxa"/>
            <w:noWrap/>
            <w:hideMark/>
          </w:tcPr>
          <w:p w14:paraId="3B8B814D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Balance</w:t>
            </w:r>
          </w:p>
        </w:tc>
        <w:tc>
          <w:tcPr>
            <w:tcW w:w="1246" w:type="dxa"/>
          </w:tcPr>
          <w:p w14:paraId="0807DBAF" w14:textId="31879844" w:rsidR="00B6683F" w:rsidRPr="00C2152E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71EC3D83" w14:textId="59721120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0F00C2EE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7C6C7BA9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3CC4F67C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9</w:t>
            </w:r>
          </w:p>
        </w:tc>
        <w:tc>
          <w:tcPr>
            <w:tcW w:w="2693" w:type="dxa"/>
            <w:noWrap/>
            <w:hideMark/>
          </w:tcPr>
          <w:p w14:paraId="6B30B80E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Ball.control</w:t>
            </w:r>
          </w:p>
        </w:tc>
        <w:tc>
          <w:tcPr>
            <w:tcW w:w="1246" w:type="dxa"/>
          </w:tcPr>
          <w:p w14:paraId="3FF887DC" w14:textId="39E9447E" w:rsidR="00B6683F" w:rsidRPr="00C2152E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4711D617" w14:textId="308380FF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124F0481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4AF0EBAB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68D10870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10</w:t>
            </w:r>
          </w:p>
        </w:tc>
        <w:tc>
          <w:tcPr>
            <w:tcW w:w="2693" w:type="dxa"/>
            <w:noWrap/>
            <w:hideMark/>
          </w:tcPr>
          <w:p w14:paraId="363DAF3E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Composure</w:t>
            </w:r>
          </w:p>
        </w:tc>
        <w:tc>
          <w:tcPr>
            <w:tcW w:w="1246" w:type="dxa"/>
          </w:tcPr>
          <w:p w14:paraId="360C7D3D" w14:textId="44F55CCE" w:rsidR="00B6683F" w:rsidRPr="00C2152E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7778AF58" w14:textId="3C80D8DD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6BEBAA4B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6A66BE89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178DD2AB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11</w:t>
            </w:r>
          </w:p>
        </w:tc>
        <w:tc>
          <w:tcPr>
            <w:tcW w:w="2693" w:type="dxa"/>
            <w:noWrap/>
            <w:hideMark/>
          </w:tcPr>
          <w:p w14:paraId="36D7B1E7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Crossing</w:t>
            </w:r>
          </w:p>
        </w:tc>
        <w:tc>
          <w:tcPr>
            <w:tcW w:w="1246" w:type="dxa"/>
          </w:tcPr>
          <w:p w14:paraId="1E6298DE" w14:textId="13F62C2C" w:rsidR="00B6683F" w:rsidRPr="00C2152E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0BD0C536" w14:textId="182D56AB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632A575F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7798B527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02A8849C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12</w:t>
            </w:r>
          </w:p>
        </w:tc>
        <w:tc>
          <w:tcPr>
            <w:tcW w:w="2693" w:type="dxa"/>
            <w:noWrap/>
            <w:hideMark/>
          </w:tcPr>
          <w:p w14:paraId="15F40B4C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Curve</w:t>
            </w:r>
          </w:p>
        </w:tc>
        <w:tc>
          <w:tcPr>
            <w:tcW w:w="1246" w:type="dxa"/>
          </w:tcPr>
          <w:p w14:paraId="5D8BF265" w14:textId="66094596" w:rsidR="00B6683F" w:rsidRPr="00C2152E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4E62260C" w14:textId="478F3FB6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265A771F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2BBFD6FE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386A91A7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13</w:t>
            </w:r>
          </w:p>
        </w:tc>
        <w:tc>
          <w:tcPr>
            <w:tcW w:w="2693" w:type="dxa"/>
            <w:noWrap/>
            <w:hideMark/>
          </w:tcPr>
          <w:p w14:paraId="6B629080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Dribbling</w:t>
            </w:r>
          </w:p>
        </w:tc>
        <w:tc>
          <w:tcPr>
            <w:tcW w:w="1246" w:type="dxa"/>
          </w:tcPr>
          <w:p w14:paraId="71F35666" w14:textId="0CBF6EC7" w:rsidR="00B6683F" w:rsidRPr="00C2152E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3F4E80BA" w14:textId="5CDEFF41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41AD2DB9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534ADB67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79A79E5E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14</w:t>
            </w:r>
          </w:p>
        </w:tc>
        <w:tc>
          <w:tcPr>
            <w:tcW w:w="2693" w:type="dxa"/>
            <w:noWrap/>
            <w:hideMark/>
          </w:tcPr>
          <w:p w14:paraId="2E738305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Finishing</w:t>
            </w:r>
          </w:p>
        </w:tc>
        <w:tc>
          <w:tcPr>
            <w:tcW w:w="1246" w:type="dxa"/>
          </w:tcPr>
          <w:p w14:paraId="6D195F3E" w14:textId="27096F42" w:rsidR="00B6683F" w:rsidRPr="00C2152E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20762EDC" w14:textId="1F467594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70F071CE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35CEA467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79CFEA16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15</w:t>
            </w:r>
          </w:p>
        </w:tc>
        <w:tc>
          <w:tcPr>
            <w:tcW w:w="2693" w:type="dxa"/>
            <w:noWrap/>
            <w:hideMark/>
          </w:tcPr>
          <w:p w14:paraId="38544EDF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Free.kick.accuracy</w:t>
            </w:r>
          </w:p>
        </w:tc>
        <w:tc>
          <w:tcPr>
            <w:tcW w:w="1246" w:type="dxa"/>
          </w:tcPr>
          <w:p w14:paraId="038BEA15" w14:textId="2FFDFBD6" w:rsidR="00B6683F" w:rsidRPr="00C2152E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156284AD" w14:textId="0167BB5F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7F889525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1C510D6C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5385D5EA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16</w:t>
            </w:r>
          </w:p>
        </w:tc>
        <w:tc>
          <w:tcPr>
            <w:tcW w:w="2693" w:type="dxa"/>
            <w:noWrap/>
            <w:hideMark/>
          </w:tcPr>
          <w:p w14:paraId="506C4B52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GK.diving</w:t>
            </w:r>
          </w:p>
        </w:tc>
        <w:tc>
          <w:tcPr>
            <w:tcW w:w="1246" w:type="dxa"/>
          </w:tcPr>
          <w:p w14:paraId="72BFADD5" w14:textId="3DB317CF" w:rsidR="00B6683F" w:rsidRPr="00C2152E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65927668" w14:textId="299FCE72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3ED56A05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4B52B15A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6C7CA646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17</w:t>
            </w:r>
          </w:p>
        </w:tc>
        <w:tc>
          <w:tcPr>
            <w:tcW w:w="2693" w:type="dxa"/>
            <w:noWrap/>
            <w:hideMark/>
          </w:tcPr>
          <w:p w14:paraId="0503B48F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GK.handling</w:t>
            </w:r>
          </w:p>
        </w:tc>
        <w:tc>
          <w:tcPr>
            <w:tcW w:w="1246" w:type="dxa"/>
          </w:tcPr>
          <w:p w14:paraId="4FAD3685" w14:textId="1AA53C97" w:rsidR="00B6683F" w:rsidRPr="00C2152E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7A327F6D" w14:textId="3E7CAAB2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7E4F829D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454915AE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3E6AAE53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18</w:t>
            </w:r>
          </w:p>
        </w:tc>
        <w:tc>
          <w:tcPr>
            <w:tcW w:w="2693" w:type="dxa"/>
            <w:noWrap/>
            <w:hideMark/>
          </w:tcPr>
          <w:p w14:paraId="1DAE7DD2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GK.kicking</w:t>
            </w:r>
          </w:p>
        </w:tc>
        <w:tc>
          <w:tcPr>
            <w:tcW w:w="1246" w:type="dxa"/>
          </w:tcPr>
          <w:p w14:paraId="0EA57167" w14:textId="50121EE8" w:rsidR="00B6683F" w:rsidRPr="00C2152E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4A1DA8B2" w14:textId="43116D93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6EDD9279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5A306266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1FD19971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lastRenderedPageBreak/>
              <w:t>19</w:t>
            </w:r>
          </w:p>
        </w:tc>
        <w:tc>
          <w:tcPr>
            <w:tcW w:w="2693" w:type="dxa"/>
            <w:noWrap/>
            <w:hideMark/>
          </w:tcPr>
          <w:p w14:paraId="46F846BD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GK.positioning</w:t>
            </w:r>
          </w:p>
        </w:tc>
        <w:tc>
          <w:tcPr>
            <w:tcW w:w="1246" w:type="dxa"/>
          </w:tcPr>
          <w:p w14:paraId="16CE7E75" w14:textId="62389102" w:rsidR="00B6683F" w:rsidRPr="00C2152E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3DBE8D76" w14:textId="7BFC3D74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5245C8AC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7798D148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0D3BBCD2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20</w:t>
            </w:r>
          </w:p>
        </w:tc>
        <w:tc>
          <w:tcPr>
            <w:tcW w:w="2693" w:type="dxa"/>
            <w:noWrap/>
            <w:hideMark/>
          </w:tcPr>
          <w:p w14:paraId="47C78EFE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GK.reflexes</w:t>
            </w:r>
          </w:p>
        </w:tc>
        <w:tc>
          <w:tcPr>
            <w:tcW w:w="1246" w:type="dxa"/>
          </w:tcPr>
          <w:p w14:paraId="523BA7A5" w14:textId="2F1FD4B1" w:rsidR="00B6683F" w:rsidRPr="00C2152E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4DC583C9" w14:textId="0AD616F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2D5D83DF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42790C38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3CA1BE1A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21</w:t>
            </w:r>
          </w:p>
        </w:tc>
        <w:tc>
          <w:tcPr>
            <w:tcW w:w="2693" w:type="dxa"/>
            <w:noWrap/>
            <w:hideMark/>
          </w:tcPr>
          <w:p w14:paraId="2406CA88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Heading.accuracy</w:t>
            </w:r>
          </w:p>
        </w:tc>
        <w:tc>
          <w:tcPr>
            <w:tcW w:w="1246" w:type="dxa"/>
          </w:tcPr>
          <w:p w14:paraId="3F401647" w14:textId="732F5168" w:rsidR="00B6683F" w:rsidRPr="00C2152E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33948A24" w14:textId="559B3B55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64844C89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638A452E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38D6A220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22</w:t>
            </w:r>
          </w:p>
        </w:tc>
        <w:tc>
          <w:tcPr>
            <w:tcW w:w="2693" w:type="dxa"/>
            <w:noWrap/>
            <w:hideMark/>
          </w:tcPr>
          <w:p w14:paraId="1D16810A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Interceptions</w:t>
            </w:r>
          </w:p>
        </w:tc>
        <w:tc>
          <w:tcPr>
            <w:tcW w:w="1246" w:type="dxa"/>
          </w:tcPr>
          <w:p w14:paraId="52634C2E" w14:textId="7952EB14" w:rsidR="00B6683F" w:rsidRPr="00C2152E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03612731" w14:textId="18A378F0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41292C03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6DBB3017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4A8CEA99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23</w:t>
            </w:r>
          </w:p>
        </w:tc>
        <w:tc>
          <w:tcPr>
            <w:tcW w:w="2693" w:type="dxa"/>
            <w:noWrap/>
            <w:hideMark/>
          </w:tcPr>
          <w:p w14:paraId="1B10D736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Jumping</w:t>
            </w:r>
          </w:p>
        </w:tc>
        <w:tc>
          <w:tcPr>
            <w:tcW w:w="1246" w:type="dxa"/>
          </w:tcPr>
          <w:p w14:paraId="11BFEE78" w14:textId="7D115878" w:rsidR="00B6683F" w:rsidRPr="00C2152E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701CEE1C" w14:textId="466E5501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20E78A8E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0343FF0F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4130DFA3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24</w:t>
            </w:r>
          </w:p>
        </w:tc>
        <w:tc>
          <w:tcPr>
            <w:tcW w:w="2693" w:type="dxa"/>
            <w:noWrap/>
            <w:hideMark/>
          </w:tcPr>
          <w:p w14:paraId="0B003EAB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Long.passing</w:t>
            </w:r>
          </w:p>
        </w:tc>
        <w:tc>
          <w:tcPr>
            <w:tcW w:w="1246" w:type="dxa"/>
          </w:tcPr>
          <w:p w14:paraId="373AF95A" w14:textId="1D7BFDB0" w:rsidR="00B6683F" w:rsidRPr="00C2152E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2370E06B" w14:textId="0B2C22AD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3C5E287C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4FDBB264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629C860A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25</w:t>
            </w:r>
          </w:p>
        </w:tc>
        <w:tc>
          <w:tcPr>
            <w:tcW w:w="2693" w:type="dxa"/>
            <w:noWrap/>
            <w:hideMark/>
          </w:tcPr>
          <w:p w14:paraId="29CF1231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Long.shots</w:t>
            </w:r>
          </w:p>
        </w:tc>
        <w:tc>
          <w:tcPr>
            <w:tcW w:w="1246" w:type="dxa"/>
          </w:tcPr>
          <w:p w14:paraId="074BFE78" w14:textId="38C019C9" w:rsidR="00B6683F" w:rsidRPr="00C2152E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07F9A324" w14:textId="6C7CB581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0EF45E8B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474E4C01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3A579380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26</w:t>
            </w:r>
          </w:p>
        </w:tc>
        <w:tc>
          <w:tcPr>
            <w:tcW w:w="2693" w:type="dxa"/>
            <w:noWrap/>
            <w:hideMark/>
          </w:tcPr>
          <w:p w14:paraId="4CC261ED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Marking</w:t>
            </w:r>
          </w:p>
        </w:tc>
        <w:tc>
          <w:tcPr>
            <w:tcW w:w="1246" w:type="dxa"/>
          </w:tcPr>
          <w:p w14:paraId="57E721A9" w14:textId="3CAA0D7C" w:rsidR="00B6683F" w:rsidRPr="00C2152E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5833A56D" w14:textId="096DE49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505E28C1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778E8453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21C69EAD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27</w:t>
            </w:r>
          </w:p>
        </w:tc>
        <w:tc>
          <w:tcPr>
            <w:tcW w:w="2693" w:type="dxa"/>
            <w:noWrap/>
            <w:hideMark/>
          </w:tcPr>
          <w:p w14:paraId="5BC2244B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Penalties</w:t>
            </w:r>
          </w:p>
        </w:tc>
        <w:tc>
          <w:tcPr>
            <w:tcW w:w="1246" w:type="dxa"/>
          </w:tcPr>
          <w:p w14:paraId="6D0A2857" w14:textId="62D4233D" w:rsidR="00B6683F" w:rsidRPr="00C2152E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41F73C18" w14:textId="5903420F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44C93F4F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2CB525F6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3177610F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28</w:t>
            </w:r>
          </w:p>
        </w:tc>
        <w:tc>
          <w:tcPr>
            <w:tcW w:w="2693" w:type="dxa"/>
            <w:noWrap/>
            <w:hideMark/>
          </w:tcPr>
          <w:p w14:paraId="4BD34E7F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Positioning</w:t>
            </w:r>
          </w:p>
        </w:tc>
        <w:tc>
          <w:tcPr>
            <w:tcW w:w="1246" w:type="dxa"/>
          </w:tcPr>
          <w:p w14:paraId="447B8F54" w14:textId="7F58C927" w:rsidR="00B6683F" w:rsidRPr="00C2152E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04773402" w14:textId="39BA8B3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6C12EA58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7EBF1DFC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3C7E08BD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29</w:t>
            </w:r>
          </w:p>
        </w:tc>
        <w:tc>
          <w:tcPr>
            <w:tcW w:w="2693" w:type="dxa"/>
            <w:noWrap/>
            <w:hideMark/>
          </w:tcPr>
          <w:p w14:paraId="4A22013E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Reactions</w:t>
            </w:r>
          </w:p>
        </w:tc>
        <w:tc>
          <w:tcPr>
            <w:tcW w:w="1246" w:type="dxa"/>
          </w:tcPr>
          <w:p w14:paraId="6663A4B0" w14:textId="0C29CFE3" w:rsidR="00B6683F" w:rsidRPr="00C2152E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15968569" w14:textId="533654E5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4A88D779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009B974B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04EE555F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30</w:t>
            </w:r>
          </w:p>
        </w:tc>
        <w:tc>
          <w:tcPr>
            <w:tcW w:w="2693" w:type="dxa"/>
            <w:noWrap/>
            <w:hideMark/>
          </w:tcPr>
          <w:p w14:paraId="464DC4B3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Short.passing</w:t>
            </w:r>
          </w:p>
        </w:tc>
        <w:tc>
          <w:tcPr>
            <w:tcW w:w="1246" w:type="dxa"/>
          </w:tcPr>
          <w:p w14:paraId="1F54CD3F" w14:textId="3B18EE8A" w:rsidR="00B6683F" w:rsidRPr="00C2152E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307FE0CB" w14:textId="17B1E96E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34DF9673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531E3639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6C07BFBB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31</w:t>
            </w:r>
          </w:p>
        </w:tc>
        <w:tc>
          <w:tcPr>
            <w:tcW w:w="2693" w:type="dxa"/>
            <w:noWrap/>
            <w:hideMark/>
          </w:tcPr>
          <w:p w14:paraId="00535E94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Shot.power</w:t>
            </w:r>
          </w:p>
        </w:tc>
        <w:tc>
          <w:tcPr>
            <w:tcW w:w="1246" w:type="dxa"/>
          </w:tcPr>
          <w:p w14:paraId="656E534E" w14:textId="4683EB04" w:rsidR="00B6683F" w:rsidRPr="00C2152E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195FF32A" w14:textId="1352AAC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110049DC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250F9176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491308AC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32</w:t>
            </w:r>
          </w:p>
        </w:tc>
        <w:tc>
          <w:tcPr>
            <w:tcW w:w="2693" w:type="dxa"/>
            <w:noWrap/>
            <w:hideMark/>
          </w:tcPr>
          <w:p w14:paraId="7A4083F9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Sliding.tackle</w:t>
            </w:r>
          </w:p>
        </w:tc>
        <w:tc>
          <w:tcPr>
            <w:tcW w:w="1246" w:type="dxa"/>
          </w:tcPr>
          <w:p w14:paraId="1FBE0AB7" w14:textId="4DDBCBD9" w:rsidR="00B6683F" w:rsidRPr="00C2152E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1813F154" w14:textId="547ECE52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501DDF62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3075785A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614C340E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33</w:t>
            </w:r>
          </w:p>
        </w:tc>
        <w:tc>
          <w:tcPr>
            <w:tcW w:w="2693" w:type="dxa"/>
            <w:noWrap/>
            <w:hideMark/>
          </w:tcPr>
          <w:p w14:paraId="4375F545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Sprint.speed</w:t>
            </w:r>
          </w:p>
        </w:tc>
        <w:tc>
          <w:tcPr>
            <w:tcW w:w="1246" w:type="dxa"/>
          </w:tcPr>
          <w:p w14:paraId="1E1EB85C" w14:textId="0428240B" w:rsidR="00B6683F" w:rsidRPr="00C2152E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1F4F3F65" w14:textId="58ADC9AC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3E3FCBAD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3EDB7399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2596D9A2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34</w:t>
            </w:r>
          </w:p>
        </w:tc>
        <w:tc>
          <w:tcPr>
            <w:tcW w:w="2693" w:type="dxa"/>
            <w:noWrap/>
            <w:hideMark/>
          </w:tcPr>
          <w:p w14:paraId="2727D386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Stamina</w:t>
            </w:r>
          </w:p>
        </w:tc>
        <w:tc>
          <w:tcPr>
            <w:tcW w:w="1246" w:type="dxa"/>
          </w:tcPr>
          <w:p w14:paraId="7DBCB244" w14:textId="12FB762B" w:rsidR="00B6683F" w:rsidRPr="00C2152E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3DEA93F2" w14:textId="1B9351FA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6B3A83B4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398C2CCD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03EE7AF2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35</w:t>
            </w:r>
          </w:p>
        </w:tc>
        <w:tc>
          <w:tcPr>
            <w:tcW w:w="2693" w:type="dxa"/>
            <w:noWrap/>
            <w:hideMark/>
          </w:tcPr>
          <w:p w14:paraId="6EEF3887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Standing.tackle</w:t>
            </w:r>
          </w:p>
        </w:tc>
        <w:tc>
          <w:tcPr>
            <w:tcW w:w="1246" w:type="dxa"/>
          </w:tcPr>
          <w:p w14:paraId="3B535C56" w14:textId="53F0FDA0" w:rsidR="00B6683F" w:rsidRPr="00C2152E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6A589019" w14:textId="4B0FE1B9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629CEF10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49A9F3D4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519F9534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36</w:t>
            </w:r>
          </w:p>
        </w:tc>
        <w:tc>
          <w:tcPr>
            <w:tcW w:w="2693" w:type="dxa"/>
            <w:noWrap/>
            <w:hideMark/>
          </w:tcPr>
          <w:p w14:paraId="722BD8D5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Strength</w:t>
            </w:r>
          </w:p>
        </w:tc>
        <w:tc>
          <w:tcPr>
            <w:tcW w:w="1246" w:type="dxa"/>
          </w:tcPr>
          <w:p w14:paraId="0667185E" w14:textId="5F3ED131" w:rsidR="00B6683F" w:rsidRPr="00C2152E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172A67A1" w14:textId="080A18D3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50D655E4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4D088DA1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17FBEA5A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37</w:t>
            </w:r>
          </w:p>
        </w:tc>
        <w:tc>
          <w:tcPr>
            <w:tcW w:w="2693" w:type="dxa"/>
            <w:noWrap/>
            <w:hideMark/>
          </w:tcPr>
          <w:p w14:paraId="365A4C79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Vision</w:t>
            </w:r>
          </w:p>
        </w:tc>
        <w:tc>
          <w:tcPr>
            <w:tcW w:w="1246" w:type="dxa"/>
          </w:tcPr>
          <w:p w14:paraId="7B177502" w14:textId="07EC3E7D" w:rsidR="00B6683F" w:rsidRPr="00C2152E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41348643" w14:textId="3C1E8D1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170F9D0C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63C48522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5C2E4323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38</w:t>
            </w:r>
          </w:p>
        </w:tc>
        <w:tc>
          <w:tcPr>
            <w:tcW w:w="2693" w:type="dxa"/>
            <w:noWrap/>
            <w:hideMark/>
          </w:tcPr>
          <w:p w14:paraId="75D273E6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Volleys</w:t>
            </w:r>
          </w:p>
        </w:tc>
        <w:tc>
          <w:tcPr>
            <w:tcW w:w="1246" w:type="dxa"/>
          </w:tcPr>
          <w:p w14:paraId="2786B2E6" w14:textId="0D25F44A" w:rsidR="00B6683F" w:rsidRPr="00C2152E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25B524C2" w14:textId="4DF0BCC5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314FF707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14ECCD02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05344F08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39</w:t>
            </w:r>
          </w:p>
        </w:tc>
        <w:tc>
          <w:tcPr>
            <w:tcW w:w="2693" w:type="dxa"/>
            <w:noWrap/>
            <w:hideMark/>
          </w:tcPr>
          <w:p w14:paraId="42C8AC0A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CAM</w:t>
            </w:r>
          </w:p>
        </w:tc>
        <w:tc>
          <w:tcPr>
            <w:tcW w:w="1246" w:type="dxa"/>
          </w:tcPr>
          <w:p w14:paraId="49364699" w14:textId="04197B2D" w:rsidR="00B6683F" w:rsidRPr="00FF0879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277CD613" w14:textId="7589F984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Center Attacking Midfielder</w:t>
            </w:r>
          </w:p>
        </w:tc>
        <w:tc>
          <w:tcPr>
            <w:tcW w:w="1985" w:type="dxa"/>
            <w:noWrap/>
            <w:hideMark/>
          </w:tcPr>
          <w:p w14:paraId="7B2D5397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19AC4617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5B8170A9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40</w:t>
            </w:r>
          </w:p>
        </w:tc>
        <w:tc>
          <w:tcPr>
            <w:tcW w:w="2693" w:type="dxa"/>
            <w:noWrap/>
            <w:hideMark/>
          </w:tcPr>
          <w:p w14:paraId="0FCBE04F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CB</w:t>
            </w:r>
          </w:p>
        </w:tc>
        <w:tc>
          <w:tcPr>
            <w:tcW w:w="1246" w:type="dxa"/>
          </w:tcPr>
          <w:p w14:paraId="0C141761" w14:textId="60971AFA" w:rsidR="00B6683F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1B68F32B" w14:textId="423F28FC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Center Back</w:t>
            </w:r>
          </w:p>
        </w:tc>
        <w:tc>
          <w:tcPr>
            <w:tcW w:w="1985" w:type="dxa"/>
            <w:noWrap/>
            <w:hideMark/>
          </w:tcPr>
          <w:p w14:paraId="24458281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76602114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01098ED1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41</w:t>
            </w:r>
          </w:p>
        </w:tc>
        <w:tc>
          <w:tcPr>
            <w:tcW w:w="2693" w:type="dxa"/>
            <w:noWrap/>
            <w:hideMark/>
          </w:tcPr>
          <w:p w14:paraId="66B88CB7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CDM</w:t>
            </w:r>
          </w:p>
        </w:tc>
        <w:tc>
          <w:tcPr>
            <w:tcW w:w="1246" w:type="dxa"/>
          </w:tcPr>
          <w:p w14:paraId="77ADA50C" w14:textId="1FF2DA6A" w:rsidR="00B6683F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50FB2970" w14:textId="79D190D1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Center Defensive Midfielder</w:t>
            </w:r>
          </w:p>
        </w:tc>
        <w:tc>
          <w:tcPr>
            <w:tcW w:w="1985" w:type="dxa"/>
            <w:noWrap/>
            <w:hideMark/>
          </w:tcPr>
          <w:p w14:paraId="4E7194A3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33594F76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60E203BC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42</w:t>
            </w:r>
          </w:p>
        </w:tc>
        <w:tc>
          <w:tcPr>
            <w:tcW w:w="2693" w:type="dxa"/>
            <w:noWrap/>
            <w:hideMark/>
          </w:tcPr>
          <w:p w14:paraId="59B62CB8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CF</w:t>
            </w:r>
          </w:p>
        </w:tc>
        <w:tc>
          <w:tcPr>
            <w:tcW w:w="1246" w:type="dxa"/>
          </w:tcPr>
          <w:p w14:paraId="663A1756" w14:textId="42B1D612" w:rsidR="00B6683F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3CDE7E7D" w14:textId="5BA1B8C4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Center Forward</w:t>
            </w:r>
          </w:p>
        </w:tc>
        <w:tc>
          <w:tcPr>
            <w:tcW w:w="1985" w:type="dxa"/>
            <w:noWrap/>
            <w:hideMark/>
          </w:tcPr>
          <w:p w14:paraId="3EA74D9D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2BCE5563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044A2A07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43</w:t>
            </w:r>
          </w:p>
        </w:tc>
        <w:tc>
          <w:tcPr>
            <w:tcW w:w="2693" w:type="dxa"/>
            <w:noWrap/>
            <w:hideMark/>
          </w:tcPr>
          <w:p w14:paraId="2C3AFEF3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CM</w:t>
            </w:r>
          </w:p>
        </w:tc>
        <w:tc>
          <w:tcPr>
            <w:tcW w:w="1246" w:type="dxa"/>
          </w:tcPr>
          <w:p w14:paraId="1550CC54" w14:textId="3B6E47E8" w:rsidR="00B6683F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6E5370CA" w14:textId="5D9E19CE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Center Midfielder</w:t>
            </w:r>
          </w:p>
        </w:tc>
        <w:tc>
          <w:tcPr>
            <w:tcW w:w="1985" w:type="dxa"/>
            <w:noWrap/>
            <w:hideMark/>
          </w:tcPr>
          <w:p w14:paraId="121ADE49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E769B5" w:rsidRPr="005A51CB" w14:paraId="70B773DB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25AE79A7" w14:textId="58CF66BF" w:rsidR="00E769B5" w:rsidRPr="005A51CB" w:rsidRDefault="00E769B5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45</w:t>
            </w:r>
          </w:p>
        </w:tc>
        <w:tc>
          <w:tcPr>
            <w:tcW w:w="2693" w:type="dxa"/>
            <w:noWrap/>
            <w:hideMark/>
          </w:tcPr>
          <w:p w14:paraId="317DC878" w14:textId="133639C6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LAM</w:t>
            </w:r>
          </w:p>
        </w:tc>
        <w:tc>
          <w:tcPr>
            <w:tcW w:w="1246" w:type="dxa"/>
          </w:tcPr>
          <w:p w14:paraId="4E3E50AC" w14:textId="68230CE0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41808467" w14:textId="23B1CDBC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Left Attacking Midfielder</w:t>
            </w:r>
          </w:p>
        </w:tc>
        <w:tc>
          <w:tcPr>
            <w:tcW w:w="1985" w:type="dxa"/>
            <w:noWrap/>
            <w:hideMark/>
          </w:tcPr>
          <w:p w14:paraId="7A6430F7" w14:textId="4B748E8B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E769B5" w:rsidRPr="005A51CB" w14:paraId="33EFA04E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48E489C6" w14:textId="36A844B4" w:rsidR="00E769B5" w:rsidRPr="005A51CB" w:rsidRDefault="00E769B5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46</w:t>
            </w:r>
          </w:p>
        </w:tc>
        <w:tc>
          <w:tcPr>
            <w:tcW w:w="2693" w:type="dxa"/>
            <w:noWrap/>
            <w:hideMark/>
          </w:tcPr>
          <w:p w14:paraId="02865C75" w14:textId="41AC7A0E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LB</w:t>
            </w:r>
          </w:p>
        </w:tc>
        <w:tc>
          <w:tcPr>
            <w:tcW w:w="1246" w:type="dxa"/>
          </w:tcPr>
          <w:p w14:paraId="56DDAF4B" w14:textId="13A08E6E" w:rsidR="00E769B5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77959AB7" w14:textId="2CC274EE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Left Back</w:t>
            </w:r>
          </w:p>
        </w:tc>
        <w:tc>
          <w:tcPr>
            <w:tcW w:w="1985" w:type="dxa"/>
            <w:noWrap/>
            <w:hideMark/>
          </w:tcPr>
          <w:p w14:paraId="415D50C0" w14:textId="6F4567C8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E769B5" w:rsidRPr="005A51CB" w14:paraId="755916E1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0AE59FEA" w14:textId="4AD5A6B1" w:rsidR="00E769B5" w:rsidRPr="005A51CB" w:rsidRDefault="00E769B5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47</w:t>
            </w:r>
          </w:p>
        </w:tc>
        <w:tc>
          <w:tcPr>
            <w:tcW w:w="2693" w:type="dxa"/>
            <w:noWrap/>
            <w:hideMark/>
          </w:tcPr>
          <w:p w14:paraId="263483BD" w14:textId="26805D2D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LCB</w:t>
            </w:r>
          </w:p>
        </w:tc>
        <w:tc>
          <w:tcPr>
            <w:tcW w:w="1246" w:type="dxa"/>
          </w:tcPr>
          <w:p w14:paraId="773F2B5B" w14:textId="3A15040E" w:rsidR="00E769B5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47AEB82F" w14:textId="401CE965" w:rsidR="00E769B5" w:rsidRPr="001E71A7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Left Center Back</w:t>
            </w:r>
          </w:p>
        </w:tc>
        <w:tc>
          <w:tcPr>
            <w:tcW w:w="1985" w:type="dxa"/>
            <w:noWrap/>
            <w:hideMark/>
          </w:tcPr>
          <w:p w14:paraId="14DCCAB4" w14:textId="20CAB753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E769B5" w:rsidRPr="005A51CB" w14:paraId="14EE719D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75CFBE7B" w14:textId="1FC317E7" w:rsidR="00E769B5" w:rsidRPr="005A51CB" w:rsidRDefault="00E769B5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48</w:t>
            </w:r>
          </w:p>
        </w:tc>
        <w:tc>
          <w:tcPr>
            <w:tcW w:w="2693" w:type="dxa"/>
            <w:noWrap/>
            <w:hideMark/>
          </w:tcPr>
          <w:p w14:paraId="3DCB618E" w14:textId="26ECBD27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LCM</w:t>
            </w:r>
          </w:p>
        </w:tc>
        <w:tc>
          <w:tcPr>
            <w:tcW w:w="1246" w:type="dxa"/>
          </w:tcPr>
          <w:p w14:paraId="4102EE04" w14:textId="0E8291DF" w:rsidR="00E769B5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3E6A5B94" w14:textId="4D833975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Left Center Midfielder</w:t>
            </w:r>
          </w:p>
        </w:tc>
        <w:tc>
          <w:tcPr>
            <w:tcW w:w="1985" w:type="dxa"/>
            <w:noWrap/>
            <w:hideMark/>
          </w:tcPr>
          <w:p w14:paraId="11481230" w14:textId="3EC8FA3E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E769B5" w:rsidRPr="005A51CB" w14:paraId="52F9E445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1A895407" w14:textId="6A7DC641" w:rsidR="00E769B5" w:rsidRPr="005A51CB" w:rsidRDefault="00E769B5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49</w:t>
            </w:r>
          </w:p>
        </w:tc>
        <w:tc>
          <w:tcPr>
            <w:tcW w:w="2693" w:type="dxa"/>
            <w:noWrap/>
            <w:hideMark/>
          </w:tcPr>
          <w:p w14:paraId="216948AB" w14:textId="7FE7B695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LDM</w:t>
            </w:r>
          </w:p>
        </w:tc>
        <w:tc>
          <w:tcPr>
            <w:tcW w:w="1246" w:type="dxa"/>
          </w:tcPr>
          <w:p w14:paraId="32AB6F77" w14:textId="7EAFED3E" w:rsidR="00E769B5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5F157D78" w14:textId="6CB9BAF0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Left Defensive Midfielder</w:t>
            </w:r>
          </w:p>
        </w:tc>
        <w:tc>
          <w:tcPr>
            <w:tcW w:w="1985" w:type="dxa"/>
            <w:noWrap/>
            <w:hideMark/>
          </w:tcPr>
          <w:p w14:paraId="567B4B05" w14:textId="00A0CB14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E769B5" w:rsidRPr="005A51CB" w14:paraId="69DF6B08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57B702A8" w14:textId="6EB1E8D2" w:rsidR="00E769B5" w:rsidRPr="005A51CB" w:rsidRDefault="00E769B5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50</w:t>
            </w:r>
          </w:p>
        </w:tc>
        <w:tc>
          <w:tcPr>
            <w:tcW w:w="2693" w:type="dxa"/>
            <w:noWrap/>
            <w:hideMark/>
          </w:tcPr>
          <w:p w14:paraId="22EDCDD6" w14:textId="6DAE27D0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LF</w:t>
            </w:r>
          </w:p>
        </w:tc>
        <w:tc>
          <w:tcPr>
            <w:tcW w:w="1246" w:type="dxa"/>
          </w:tcPr>
          <w:p w14:paraId="2CFBA6E1" w14:textId="5045245D" w:rsidR="00E769B5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17FE4650" w14:textId="5C032FC0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Left Forward</w:t>
            </w:r>
          </w:p>
        </w:tc>
        <w:tc>
          <w:tcPr>
            <w:tcW w:w="1985" w:type="dxa"/>
            <w:noWrap/>
            <w:hideMark/>
          </w:tcPr>
          <w:p w14:paraId="10DC2E0D" w14:textId="54A6C7A2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E769B5" w:rsidRPr="005A51CB" w14:paraId="05A14371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3B1A0898" w14:textId="0B8EDEF3" w:rsidR="00E769B5" w:rsidRPr="005A51CB" w:rsidRDefault="00E769B5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51</w:t>
            </w:r>
          </w:p>
        </w:tc>
        <w:tc>
          <w:tcPr>
            <w:tcW w:w="2693" w:type="dxa"/>
            <w:noWrap/>
            <w:hideMark/>
          </w:tcPr>
          <w:p w14:paraId="70C87E44" w14:textId="74AF5CCD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LM</w:t>
            </w:r>
          </w:p>
        </w:tc>
        <w:tc>
          <w:tcPr>
            <w:tcW w:w="1246" w:type="dxa"/>
          </w:tcPr>
          <w:p w14:paraId="550B383C" w14:textId="2DEE80CD" w:rsidR="00E769B5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56A0E8BE" w14:textId="16DCB2EB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Left Midfielder</w:t>
            </w:r>
          </w:p>
        </w:tc>
        <w:tc>
          <w:tcPr>
            <w:tcW w:w="1985" w:type="dxa"/>
            <w:noWrap/>
            <w:hideMark/>
          </w:tcPr>
          <w:p w14:paraId="760DAC8B" w14:textId="49E63049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E769B5" w:rsidRPr="005A51CB" w14:paraId="562E8B04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16A4EBBE" w14:textId="44C96BDB" w:rsidR="00E769B5" w:rsidRPr="005A51CB" w:rsidRDefault="00E769B5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52</w:t>
            </w:r>
          </w:p>
        </w:tc>
        <w:tc>
          <w:tcPr>
            <w:tcW w:w="2693" w:type="dxa"/>
            <w:noWrap/>
            <w:hideMark/>
          </w:tcPr>
          <w:p w14:paraId="4FF49983" w14:textId="4F69C382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LS</w:t>
            </w:r>
          </w:p>
        </w:tc>
        <w:tc>
          <w:tcPr>
            <w:tcW w:w="1246" w:type="dxa"/>
          </w:tcPr>
          <w:p w14:paraId="0A07E525" w14:textId="2EAC9701" w:rsidR="00E769B5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75B206FC" w14:textId="14A34465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Left Stricker</w:t>
            </w:r>
          </w:p>
        </w:tc>
        <w:tc>
          <w:tcPr>
            <w:tcW w:w="1985" w:type="dxa"/>
            <w:noWrap/>
            <w:hideMark/>
          </w:tcPr>
          <w:p w14:paraId="49C2EDED" w14:textId="12DEFCB0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E769B5" w:rsidRPr="005A51CB" w14:paraId="57E65C1E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52980433" w14:textId="3BBBE61C" w:rsidR="00E769B5" w:rsidRPr="005A51CB" w:rsidRDefault="00E769B5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53</w:t>
            </w:r>
          </w:p>
        </w:tc>
        <w:tc>
          <w:tcPr>
            <w:tcW w:w="2693" w:type="dxa"/>
            <w:noWrap/>
            <w:hideMark/>
          </w:tcPr>
          <w:p w14:paraId="2CE5FA03" w14:textId="30428370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LW</w:t>
            </w:r>
          </w:p>
        </w:tc>
        <w:tc>
          <w:tcPr>
            <w:tcW w:w="1246" w:type="dxa"/>
          </w:tcPr>
          <w:p w14:paraId="343FE7F1" w14:textId="1417E1CA" w:rsidR="00E769B5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0DB504A2" w14:textId="251437F5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Left Wing</w:t>
            </w:r>
          </w:p>
        </w:tc>
        <w:tc>
          <w:tcPr>
            <w:tcW w:w="1985" w:type="dxa"/>
            <w:noWrap/>
            <w:hideMark/>
          </w:tcPr>
          <w:p w14:paraId="747F6F86" w14:textId="653A667D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E769B5" w:rsidRPr="005A51CB" w14:paraId="161ABFA9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3B68CF3A" w14:textId="5D61A009" w:rsidR="00E769B5" w:rsidRPr="005A51CB" w:rsidRDefault="00E769B5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54</w:t>
            </w:r>
          </w:p>
        </w:tc>
        <w:tc>
          <w:tcPr>
            <w:tcW w:w="2693" w:type="dxa"/>
            <w:noWrap/>
            <w:hideMark/>
          </w:tcPr>
          <w:p w14:paraId="3EE2C63A" w14:textId="4F1F3004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LWB</w:t>
            </w:r>
          </w:p>
        </w:tc>
        <w:tc>
          <w:tcPr>
            <w:tcW w:w="1246" w:type="dxa"/>
          </w:tcPr>
          <w:p w14:paraId="4C8EF047" w14:textId="659D3309" w:rsidR="00E769B5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1CDB76F7" w14:textId="70A001AB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Left Wing Back</w:t>
            </w:r>
          </w:p>
        </w:tc>
        <w:tc>
          <w:tcPr>
            <w:tcW w:w="1985" w:type="dxa"/>
            <w:noWrap/>
            <w:hideMark/>
          </w:tcPr>
          <w:p w14:paraId="2A6F97AE" w14:textId="7CD29DDA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E769B5" w:rsidRPr="005A51CB" w14:paraId="18296F85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1B377AE2" w14:textId="61730038" w:rsidR="00E769B5" w:rsidRPr="005A51CB" w:rsidRDefault="00E769B5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55</w:t>
            </w:r>
          </w:p>
        </w:tc>
        <w:tc>
          <w:tcPr>
            <w:tcW w:w="2693" w:type="dxa"/>
            <w:noWrap/>
            <w:hideMark/>
          </w:tcPr>
          <w:p w14:paraId="3A71E454" w14:textId="07F34D14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RAM</w:t>
            </w:r>
          </w:p>
        </w:tc>
        <w:tc>
          <w:tcPr>
            <w:tcW w:w="1246" w:type="dxa"/>
          </w:tcPr>
          <w:p w14:paraId="21DCBA94" w14:textId="17822EAB" w:rsidR="00E769B5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3E513525" w14:textId="0EA480B1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Right Attacking Midfielder</w:t>
            </w:r>
          </w:p>
        </w:tc>
        <w:tc>
          <w:tcPr>
            <w:tcW w:w="1985" w:type="dxa"/>
            <w:noWrap/>
            <w:hideMark/>
          </w:tcPr>
          <w:p w14:paraId="4C70A2FC" w14:textId="3F1DFB38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E769B5" w:rsidRPr="005A51CB" w14:paraId="45C4BE7B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08A81038" w14:textId="10766320" w:rsidR="00E769B5" w:rsidRPr="005A51CB" w:rsidRDefault="00E769B5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56</w:t>
            </w:r>
          </w:p>
        </w:tc>
        <w:tc>
          <w:tcPr>
            <w:tcW w:w="2693" w:type="dxa"/>
            <w:noWrap/>
            <w:hideMark/>
          </w:tcPr>
          <w:p w14:paraId="3282F216" w14:textId="3D52F275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RB</w:t>
            </w:r>
          </w:p>
        </w:tc>
        <w:tc>
          <w:tcPr>
            <w:tcW w:w="1246" w:type="dxa"/>
          </w:tcPr>
          <w:p w14:paraId="78B34191" w14:textId="699ED072" w:rsidR="00E769B5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648E033E" w14:textId="499F6E00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Right Back</w:t>
            </w:r>
          </w:p>
        </w:tc>
        <w:tc>
          <w:tcPr>
            <w:tcW w:w="1985" w:type="dxa"/>
            <w:noWrap/>
            <w:hideMark/>
          </w:tcPr>
          <w:p w14:paraId="371F45C7" w14:textId="6CFDEAEE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E769B5" w:rsidRPr="005A51CB" w14:paraId="35B0B9CC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27CC50B3" w14:textId="4F607EDB" w:rsidR="00E769B5" w:rsidRPr="005A51CB" w:rsidRDefault="00E769B5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57</w:t>
            </w:r>
          </w:p>
        </w:tc>
        <w:tc>
          <w:tcPr>
            <w:tcW w:w="2693" w:type="dxa"/>
            <w:noWrap/>
            <w:hideMark/>
          </w:tcPr>
          <w:p w14:paraId="64409899" w14:textId="54B5BE07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RCB</w:t>
            </w:r>
          </w:p>
        </w:tc>
        <w:tc>
          <w:tcPr>
            <w:tcW w:w="1246" w:type="dxa"/>
          </w:tcPr>
          <w:p w14:paraId="3979609B" w14:textId="70DFA1CC" w:rsidR="00E769B5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1D2B20EB" w14:textId="48987291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Right Center Back</w:t>
            </w:r>
          </w:p>
        </w:tc>
        <w:tc>
          <w:tcPr>
            <w:tcW w:w="1985" w:type="dxa"/>
            <w:noWrap/>
            <w:hideMark/>
          </w:tcPr>
          <w:p w14:paraId="1A9A8A1A" w14:textId="33B771CA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E769B5" w:rsidRPr="005A51CB" w14:paraId="15A865E5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57D4A358" w14:textId="35E5D9E0" w:rsidR="00E769B5" w:rsidRPr="005A51CB" w:rsidRDefault="00E769B5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58</w:t>
            </w:r>
          </w:p>
        </w:tc>
        <w:tc>
          <w:tcPr>
            <w:tcW w:w="2693" w:type="dxa"/>
            <w:noWrap/>
            <w:hideMark/>
          </w:tcPr>
          <w:p w14:paraId="138B57D0" w14:textId="47697C32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RCM</w:t>
            </w:r>
          </w:p>
        </w:tc>
        <w:tc>
          <w:tcPr>
            <w:tcW w:w="1246" w:type="dxa"/>
          </w:tcPr>
          <w:p w14:paraId="2E048AF8" w14:textId="6F381101" w:rsidR="00E769B5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63B48F2B" w14:textId="46767226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Right Center </w:t>
            </w: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lastRenderedPageBreak/>
              <w:t>Midfielder</w:t>
            </w:r>
          </w:p>
        </w:tc>
        <w:tc>
          <w:tcPr>
            <w:tcW w:w="1985" w:type="dxa"/>
            <w:noWrap/>
            <w:hideMark/>
          </w:tcPr>
          <w:p w14:paraId="20E53ED6" w14:textId="0396B929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lastRenderedPageBreak/>
              <w:t xml:space="preserve">Numerical </w:t>
            </w:r>
          </w:p>
        </w:tc>
      </w:tr>
      <w:tr w:rsidR="00E769B5" w:rsidRPr="005A51CB" w14:paraId="75F22C6E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7859C6F9" w14:textId="5E488C27" w:rsidR="00E769B5" w:rsidRPr="005A51CB" w:rsidRDefault="00E769B5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59</w:t>
            </w:r>
          </w:p>
        </w:tc>
        <w:tc>
          <w:tcPr>
            <w:tcW w:w="2693" w:type="dxa"/>
            <w:noWrap/>
            <w:hideMark/>
          </w:tcPr>
          <w:p w14:paraId="273334EC" w14:textId="44AC30D5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RDM</w:t>
            </w:r>
          </w:p>
        </w:tc>
        <w:tc>
          <w:tcPr>
            <w:tcW w:w="1246" w:type="dxa"/>
          </w:tcPr>
          <w:p w14:paraId="599C465E" w14:textId="7CCAB966" w:rsidR="00E769B5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7281FBF3" w14:textId="506FC447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Right Defensive Midfielder</w:t>
            </w:r>
          </w:p>
        </w:tc>
        <w:tc>
          <w:tcPr>
            <w:tcW w:w="1985" w:type="dxa"/>
            <w:noWrap/>
            <w:hideMark/>
          </w:tcPr>
          <w:p w14:paraId="7FAB9EA5" w14:textId="568B0734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E769B5" w:rsidRPr="005A51CB" w14:paraId="07B4E77E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669F67FA" w14:textId="548D10FF" w:rsidR="00E769B5" w:rsidRPr="005A51CB" w:rsidRDefault="00E769B5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60</w:t>
            </w:r>
          </w:p>
        </w:tc>
        <w:tc>
          <w:tcPr>
            <w:tcW w:w="2693" w:type="dxa"/>
            <w:noWrap/>
            <w:hideMark/>
          </w:tcPr>
          <w:p w14:paraId="0C64D0F1" w14:textId="0CBF4A67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RF</w:t>
            </w:r>
          </w:p>
        </w:tc>
        <w:tc>
          <w:tcPr>
            <w:tcW w:w="1246" w:type="dxa"/>
          </w:tcPr>
          <w:p w14:paraId="6BB0A3BB" w14:textId="15E7389B" w:rsidR="00E769B5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12B06F57" w14:textId="7A6E8B84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Right Forward</w:t>
            </w:r>
          </w:p>
        </w:tc>
        <w:tc>
          <w:tcPr>
            <w:tcW w:w="1985" w:type="dxa"/>
            <w:noWrap/>
            <w:hideMark/>
          </w:tcPr>
          <w:p w14:paraId="15AC2284" w14:textId="46F5D131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E769B5" w:rsidRPr="005A51CB" w14:paraId="738B504A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42216F77" w14:textId="10DE98F6" w:rsidR="00E769B5" w:rsidRPr="005A51CB" w:rsidRDefault="00E769B5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61</w:t>
            </w:r>
          </w:p>
        </w:tc>
        <w:tc>
          <w:tcPr>
            <w:tcW w:w="2693" w:type="dxa"/>
            <w:noWrap/>
            <w:hideMark/>
          </w:tcPr>
          <w:p w14:paraId="17BE05E5" w14:textId="56B3BF4F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RM</w:t>
            </w:r>
          </w:p>
        </w:tc>
        <w:tc>
          <w:tcPr>
            <w:tcW w:w="1246" w:type="dxa"/>
          </w:tcPr>
          <w:p w14:paraId="212F4D1F" w14:textId="67740EBF" w:rsidR="00E769B5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6FF4D79D" w14:textId="015CB304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Right Midfielder</w:t>
            </w:r>
          </w:p>
        </w:tc>
        <w:tc>
          <w:tcPr>
            <w:tcW w:w="1985" w:type="dxa"/>
            <w:noWrap/>
            <w:hideMark/>
          </w:tcPr>
          <w:p w14:paraId="1F008F6F" w14:textId="74B3005C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E769B5" w:rsidRPr="005A51CB" w14:paraId="75A5A9D6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42942536" w14:textId="32BFCDA3" w:rsidR="00E769B5" w:rsidRPr="005A51CB" w:rsidRDefault="00E769B5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62</w:t>
            </w:r>
          </w:p>
        </w:tc>
        <w:tc>
          <w:tcPr>
            <w:tcW w:w="2693" w:type="dxa"/>
            <w:noWrap/>
            <w:hideMark/>
          </w:tcPr>
          <w:p w14:paraId="48646C0C" w14:textId="65C14E82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RS</w:t>
            </w:r>
          </w:p>
        </w:tc>
        <w:tc>
          <w:tcPr>
            <w:tcW w:w="1246" w:type="dxa"/>
          </w:tcPr>
          <w:p w14:paraId="73627039" w14:textId="1060ED00" w:rsidR="00E769B5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4F91E39F" w14:textId="0FB7721E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Right Stricker</w:t>
            </w:r>
          </w:p>
        </w:tc>
        <w:tc>
          <w:tcPr>
            <w:tcW w:w="1985" w:type="dxa"/>
            <w:noWrap/>
            <w:hideMark/>
          </w:tcPr>
          <w:p w14:paraId="2AD62DBE" w14:textId="509FF011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E769B5" w:rsidRPr="005A51CB" w14:paraId="2DF4E818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6F717272" w14:textId="29DAB125" w:rsidR="00E769B5" w:rsidRPr="005A51CB" w:rsidRDefault="00E769B5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63</w:t>
            </w:r>
          </w:p>
        </w:tc>
        <w:tc>
          <w:tcPr>
            <w:tcW w:w="2693" w:type="dxa"/>
            <w:noWrap/>
            <w:hideMark/>
          </w:tcPr>
          <w:p w14:paraId="6E407B6B" w14:textId="0A20DD1C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RW</w:t>
            </w:r>
          </w:p>
        </w:tc>
        <w:tc>
          <w:tcPr>
            <w:tcW w:w="1246" w:type="dxa"/>
          </w:tcPr>
          <w:p w14:paraId="7687B046" w14:textId="0E1A9283" w:rsidR="00E769B5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3ACBA963" w14:textId="61F8D680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Right Wing</w:t>
            </w:r>
          </w:p>
        </w:tc>
        <w:tc>
          <w:tcPr>
            <w:tcW w:w="1985" w:type="dxa"/>
            <w:noWrap/>
            <w:hideMark/>
          </w:tcPr>
          <w:p w14:paraId="322E1C00" w14:textId="058F6F28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E769B5" w:rsidRPr="005A51CB" w14:paraId="22087F58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2778AE1F" w14:textId="4C7E5C42" w:rsidR="00E769B5" w:rsidRPr="005A51CB" w:rsidRDefault="00E769B5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64</w:t>
            </w:r>
          </w:p>
        </w:tc>
        <w:tc>
          <w:tcPr>
            <w:tcW w:w="2693" w:type="dxa"/>
            <w:noWrap/>
            <w:hideMark/>
          </w:tcPr>
          <w:p w14:paraId="5BBCA716" w14:textId="502342A6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RWB</w:t>
            </w:r>
          </w:p>
        </w:tc>
        <w:tc>
          <w:tcPr>
            <w:tcW w:w="1246" w:type="dxa"/>
          </w:tcPr>
          <w:p w14:paraId="78C3BEEA" w14:textId="4310BE02" w:rsidR="00E769B5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6F62F04C" w14:textId="2B59ECEF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Right Wing Back</w:t>
            </w:r>
          </w:p>
        </w:tc>
        <w:tc>
          <w:tcPr>
            <w:tcW w:w="1985" w:type="dxa"/>
            <w:noWrap/>
            <w:hideMark/>
          </w:tcPr>
          <w:p w14:paraId="41A996BC" w14:textId="31688D29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E769B5" w:rsidRPr="005A51CB" w14:paraId="39814365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3B0A0CAA" w14:textId="70B3BBD0" w:rsidR="00E769B5" w:rsidRPr="005A51CB" w:rsidRDefault="00E769B5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65</w:t>
            </w:r>
          </w:p>
        </w:tc>
        <w:tc>
          <w:tcPr>
            <w:tcW w:w="2693" w:type="dxa"/>
            <w:noWrap/>
            <w:hideMark/>
          </w:tcPr>
          <w:p w14:paraId="0B94AA5B" w14:textId="380A4DE3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ST</w:t>
            </w:r>
          </w:p>
        </w:tc>
        <w:tc>
          <w:tcPr>
            <w:tcW w:w="1246" w:type="dxa"/>
          </w:tcPr>
          <w:p w14:paraId="3343F8BF" w14:textId="7D0E47FF" w:rsidR="00E769B5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61581B4E" w14:textId="4B1E9ED5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Striker</w:t>
            </w:r>
          </w:p>
        </w:tc>
        <w:tc>
          <w:tcPr>
            <w:tcW w:w="1985" w:type="dxa"/>
            <w:noWrap/>
            <w:hideMark/>
          </w:tcPr>
          <w:p w14:paraId="0C1C6CA9" w14:textId="1A351344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</w:tbl>
    <w:p w14:paraId="2C7B16F7" w14:textId="5E71F2C6" w:rsidR="009F00AA" w:rsidRDefault="003C6EFE" w:rsidP="003C6EFE">
      <w:pPr>
        <w:pStyle w:val="Heading2"/>
      </w:pPr>
      <w:r>
        <w:t>Business Statement</w:t>
      </w:r>
    </w:p>
    <w:p w14:paraId="6438D620" w14:textId="5B2D0B91" w:rsidR="003C6EFE" w:rsidRDefault="003C6EFE" w:rsidP="003C6EFE">
      <w:r>
        <w:t>Based on the dataset</w:t>
      </w:r>
      <w:r w:rsidR="00824533">
        <w:t xml:space="preserve"> and combining the assignment objectives</w:t>
      </w:r>
      <w:r>
        <w:t xml:space="preserve">, a hypothetical business statement </w:t>
      </w:r>
      <w:r w:rsidR="008D1370">
        <w:t xml:space="preserve">is </w:t>
      </w:r>
      <w:r>
        <w:t>formed</w:t>
      </w:r>
      <w:r w:rsidR="008D1370">
        <w:t>,</w:t>
      </w:r>
      <w:r>
        <w:t xml:space="preserve"> as below:</w:t>
      </w:r>
    </w:p>
    <w:p w14:paraId="737B881A" w14:textId="2876DEDA" w:rsidR="003C6EFE" w:rsidRPr="0045171E" w:rsidRDefault="003C6EFE" w:rsidP="003C6EFE">
      <w:pPr>
        <w:rPr>
          <w:i/>
        </w:rPr>
      </w:pPr>
      <w:r>
        <w:rPr>
          <w:i/>
        </w:rPr>
        <w:t>“</w:t>
      </w:r>
      <w:r w:rsidRPr="0045171E">
        <w:rPr>
          <w:i/>
        </w:rPr>
        <w:t xml:space="preserve">A new Football franchisee would like to form a team. They have data for approx. 18k players worldwide. Overall, 64 features are available like age, strength, playing style etc. Franchisee would like to define 5-6 features which incorporates all the variables. Also, they would like to apply cluster techniques to create a pool of homogenous player together to form </w:t>
      </w:r>
      <w:r w:rsidR="00824533" w:rsidRPr="0045171E">
        <w:rPr>
          <w:i/>
        </w:rPr>
        <w:t>a diverse team</w:t>
      </w:r>
      <w:r w:rsidRPr="0045171E">
        <w:rPr>
          <w:i/>
        </w:rPr>
        <w:t>.</w:t>
      </w:r>
    </w:p>
    <w:p w14:paraId="400B5A5E" w14:textId="6B57A959" w:rsidR="003C6EFE" w:rsidRPr="00F17FDE" w:rsidRDefault="003C6EFE" w:rsidP="003C6EFE">
      <w:pPr>
        <w:rPr>
          <w:i/>
        </w:rPr>
      </w:pPr>
      <w:r w:rsidRPr="0045171E">
        <w:rPr>
          <w:i/>
        </w:rPr>
        <w:t xml:space="preserve">At the end, they would like to create a regression model which could predict overall points for a new player given the </w:t>
      </w:r>
      <w:r w:rsidR="00B2697F">
        <w:rPr>
          <w:i/>
        </w:rPr>
        <w:t xml:space="preserve">available </w:t>
      </w:r>
      <w:r w:rsidRPr="0045171E">
        <w:rPr>
          <w:i/>
        </w:rPr>
        <w:t>attributes.</w:t>
      </w:r>
      <w:r>
        <w:rPr>
          <w:i/>
        </w:rPr>
        <w:t>”</w:t>
      </w:r>
    </w:p>
    <w:p w14:paraId="5156BDC3" w14:textId="77777777" w:rsidR="00E81978" w:rsidRPr="006B4A2D" w:rsidRDefault="00786FF2" w:rsidP="0014206A">
      <w:pPr>
        <w:pStyle w:val="Heading1"/>
      </w:pPr>
      <w:r w:rsidRPr="006B4A2D">
        <w:t>Data Selection and Preprocessing</w:t>
      </w:r>
    </w:p>
    <w:p w14:paraId="217C6B00" w14:textId="6452163A" w:rsidR="006C2344" w:rsidRPr="00962ED0" w:rsidRDefault="005927A2" w:rsidP="004174E1">
      <w:pPr>
        <w:rPr>
          <w:sz w:val="24"/>
          <w:szCs w:val="24"/>
        </w:rPr>
      </w:pPr>
      <w:r w:rsidRPr="00E66647">
        <w:rPr>
          <w:sz w:val="24"/>
          <w:szCs w:val="24"/>
        </w:rPr>
        <w:t>We followed the following process to analyze the dataset:</w:t>
      </w:r>
    </w:p>
    <w:p w14:paraId="17512058" w14:textId="7AC518DB" w:rsidR="007E37FE" w:rsidRPr="005D0E11" w:rsidRDefault="007E37FE" w:rsidP="007E37FE">
      <w:pPr>
        <w:jc w:val="center"/>
      </w:pPr>
      <w:r w:rsidRPr="005D0E11">
        <w:rPr>
          <w:b/>
        </w:rPr>
        <w:t>Figure 1</w:t>
      </w:r>
      <w:r>
        <w:t xml:space="preserve">: </w:t>
      </w:r>
      <w:r w:rsidRPr="005D0E11">
        <w:t>Process to Explore the data</w:t>
      </w:r>
    </w:p>
    <w:p w14:paraId="297F29D3" w14:textId="77777777" w:rsidR="007E37FE" w:rsidRPr="00E66647" w:rsidRDefault="007E37FE" w:rsidP="005927A2">
      <w:pPr>
        <w:rPr>
          <w:sz w:val="24"/>
          <w:szCs w:val="24"/>
        </w:rPr>
      </w:pPr>
    </w:p>
    <w:p w14:paraId="565AB107" w14:textId="201A90FB" w:rsidR="005927A2" w:rsidRDefault="005927A2" w:rsidP="005927A2">
      <w:r>
        <w:rPr>
          <w:noProof/>
        </w:rPr>
        <w:drawing>
          <wp:inline distT="0" distB="0" distL="0" distR="0" wp14:anchorId="6E199F60" wp14:editId="4B409DDF">
            <wp:extent cx="5905500" cy="2331720"/>
            <wp:effectExtent l="19050" t="0" r="19050" b="0"/>
            <wp:docPr id="39" name="Diagram 3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228E9B6D" w14:textId="64AFD712" w:rsidR="0083314A" w:rsidRDefault="0083314A" w:rsidP="0083314A">
      <w:pPr>
        <w:pStyle w:val="Heading2"/>
      </w:pPr>
      <w:r>
        <w:lastRenderedPageBreak/>
        <w:t>Tools Used</w:t>
      </w:r>
    </w:p>
    <w:p w14:paraId="48DAC739" w14:textId="10CFECE3" w:rsidR="0083314A" w:rsidRDefault="0083314A" w:rsidP="0083314A">
      <w:pPr>
        <w:pStyle w:val="ListParagraph"/>
        <w:numPr>
          <w:ilvl w:val="0"/>
          <w:numId w:val="18"/>
        </w:numPr>
      </w:pPr>
      <w:r w:rsidRPr="00BE004E">
        <w:rPr>
          <w:b/>
        </w:rPr>
        <w:t>R</w:t>
      </w:r>
      <w:r w:rsidR="00B50B95">
        <w:t xml:space="preserve"> – Used for Data exploration, </w:t>
      </w:r>
      <w:r>
        <w:t>imputation using kNN</w:t>
      </w:r>
    </w:p>
    <w:p w14:paraId="585439A6" w14:textId="3673E013" w:rsidR="0083314A" w:rsidRDefault="00D41ED7" w:rsidP="0083314A">
      <w:pPr>
        <w:pStyle w:val="ListParagraph"/>
        <w:numPr>
          <w:ilvl w:val="0"/>
          <w:numId w:val="18"/>
        </w:numPr>
      </w:pPr>
      <w:r>
        <w:rPr>
          <w:b/>
        </w:rPr>
        <w:t>J</w:t>
      </w:r>
      <w:r w:rsidR="005B3D54">
        <w:rPr>
          <w:b/>
        </w:rPr>
        <w:t>MP</w:t>
      </w:r>
      <w:r w:rsidR="0083314A">
        <w:t xml:space="preserve"> – </w:t>
      </w:r>
      <w:r>
        <w:t>PCA, Regression and Clustering</w:t>
      </w:r>
    </w:p>
    <w:p w14:paraId="1667FBAB" w14:textId="10C56665" w:rsidR="00EA4F2F" w:rsidRPr="0083314A" w:rsidRDefault="00EA4F2F" w:rsidP="0083314A">
      <w:pPr>
        <w:pStyle w:val="ListParagraph"/>
        <w:numPr>
          <w:ilvl w:val="0"/>
          <w:numId w:val="18"/>
        </w:numPr>
      </w:pPr>
      <w:r>
        <w:rPr>
          <w:b/>
        </w:rPr>
        <w:t>Tableau</w:t>
      </w:r>
      <w:r w:rsidR="00A41E8A">
        <w:rPr>
          <w:b/>
        </w:rPr>
        <w:t xml:space="preserve"> – </w:t>
      </w:r>
      <w:r w:rsidR="00A41E8A" w:rsidRPr="008E376B">
        <w:t>For cluster profiling</w:t>
      </w:r>
    </w:p>
    <w:p w14:paraId="07BABFE1" w14:textId="4030DE1A" w:rsidR="00BC1F77" w:rsidRDefault="00BC1F77" w:rsidP="0014206A">
      <w:pPr>
        <w:pStyle w:val="Heading2"/>
      </w:pPr>
      <w:r>
        <w:t>Dealing with missing values</w:t>
      </w:r>
    </w:p>
    <w:p w14:paraId="225FCCA5" w14:textId="77777777" w:rsidR="005C0528" w:rsidRDefault="005C0528" w:rsidP="005C0528">
      <w:pPr>
        <w:pStyle w:val="Default"/>
      </w:pPr>
    </w:p>
    <w:p w14:paraId="708E615A" w14:textId="44A35132" w:rsidR="00221E03" w:rsidRPr="00B34F61" w:rsidRDefault="005C0528" w:rsidP="005C0528">
      <w:pPr>
        <w:pStyle w:val="Default"/>
        <w:numPr>
          <w:ilvl w:val="1"/>
          <w:numId w:val="12"/>
        </w:numPr>
        <w:rPr>
          <w:rFonts w:asciiTheme="majorHAnsi" w:hAnsiTheme="majorHAnsi" w:cstheme="majorHAnsi"/>
        </w:rPr>
      </w:pPr>
      <w:r w:rsidRPr="004F0CE4">
        <w:rPr>
          <w:rFonts w:asciiTheme="majorHAnsi" w:hAnsiTheme="majorHAnsi" w:cstheme="majorHAnsi"/>
          <w:b/>
        </w:rPr>
        <w:t xml:space="preserve">Filling up missing Values in Numerical variables with </w:t>
      </w:r>
      <w:r w:rsidR="002B6FF9">
        <w:rPr>
          <w:rFonts w:asciiTheme="majorHAnsi" w:hAnsiTheme="majorHAnsi" w:cstheme="majorHAnsi"/>
          <w:b/>
        </w:rPr>
        <w:t>kNN</w:t>
      </w:r>
      <w:r w:rsidR="008D6055" w:rsidRPr="004F0CE4">
        <w:rPr>
          <w:rFonts w:asciiTheme="majorHAnsi" w:hAnsiTheme="majorHAnsi" w:cstheme="majorHAnsi"/>
          <w:b/>
        </w:rPr>
        <w:t xml:space="preserve"> imputation in R</w:t>
      </w:r>
      <w:r w:rsidR="006C6072" w:rsidRPr="004F0CE4">
        <w:rPr>
          <w:rFonts w:asciiTheme="majorHAnsi" w:hAnsiTheme="majorHAnsi" w:cstheme="majorHAnsi"/>
        </w:rPr>
        <w:t xml:space="preserve">: </w:t>
      </w:r>
      <w:r w:rsidRPr="004F0CE4">
        <w:rPr>
          <w:rFonts w:asciiTheme="majorHAnsi" w:hAnsiTheme="majorHAnsi" w:cstheme="majorHAnsi"/>
        </w:rPr>
        <w:t xml:space="preserve">To proceed further, all the missing values were replaced with imputed values using </w:t>
      </w:r>
      <w:r w:rsidR="008D6055" w:rsidRPr="004F0CE4">
        <w:rPr>
          <w:rFonts w:asciiTheme="majorHAnsi" w:hAnsiTheme="majorHAnsi" w:cstheme="majorHAnsi"/>
        </w:rPr>
        <w:t>k-Nearest Neighbour Imputation based on a variation of the Gower Distance for numerical, categorical, ordered and semi-</w:t>
      </w:r>
      <w:r w:rsidR="009F70C5" w:rsidRPr="004F0CE4">
        <w:rPr>
          <w:rFonts w:asciiTheme="majorHAnsi" w:hAnsiTheme="majorHAnsi" w:cstheme="majorHAnsi"/>
        </w:rPr>
        <w:t>continuous</w:t>
      </w:r>
      <w:r w:rsidR="008D6055" w:rsidRPr="004F0CE4">
        <w:rPr>
          <w:rFonts w:asciiTheme="majorHAnsi" w:hAnsiTheme="majorHAnsi" w:cstheme="majorHAnsi"/>
        </w:rPr>
        <w:t xml:space="preserve"> variables</w:t>
      </w:r>
      <w:r w:rsidRPr="004F0CE4">
        <w:rPr>
          <w:rFonts w:asciiTheme="majorHAnsi" w:hAnsiTheme="majorHAnsi" w:cstheme="majorHAnsi"/>
        </w:rPr>
        <w:t xml:space="preserve">. It generates multiple imputations for incomplete multivariate data. A small piece of code has been written in R to implement imputation on numerical data. </w:t>
      </w:r>
    </w:p>
    <w:p w14:paraId="4131395C" w14:textId="4B717372" w:rsidR="00FA32F5" w:rsidRDefault="00D35377" w:rsidP="00223E15">
      <w:pPr>
        <w:pStyle w:val="Heading2"/>
        <w:numPr>
          <w:ilvl w:val="0"/>
          <w:numId w:val="0"/>
        </w:numPr>
      </w:pPr>
      <w:r>
        <w:t>3.</w:t>
      </w:r>
      <w:r w:rsidR="00780041">
        <w:t>3</w:t>
      </w:r>
      <w:r w:rsidR="00B85300">
        <w:tab/>
      </w:r>
      <w:r w:rsidR="002358D4">
        <w:t>Correlation</w:t>
      </w:r>
      <w:r w:rsidR="00C317F7" w:rsidRPr="002358D4">
        <w:t xml:space="preserve"> C</w:t>
      </w:r>
      <w:r w:rsidR="002358D4">
        <w:t>heck</w:t>
      </w:r>
      <w:r w:rsidR="00147272">
        <w:t xml:space="preserve"> Of</w:t>
      </w:r>
      <w:r w:rsidR="00C317F7" w:rsidRPr="002358D4">
        <w:t xml:space="preserve"> N</w:t>
      </w:r>
      <w:r w:rsidR="00147272">
        <w:t>umerical</w:t>
      </w:r>
      <w:r w:rsidR="00C317F7" w:rsidRPr="002358D4">
        <w:t xml:space="preserve"> V</w:t>
      </w:r>
      <w:r w:rsidR="00147272">
        <w:t>alues</w:t>
      </w:r>
    </w:p>
    <w:p w14:paraId="4A8070A8" w14:textId="77777777" w:rsidR="009B3415" w:rsidRDefault="00901BFF" w:rsidP="008924BF">
      <w:pPr>
        <w:spacing w:line="276" w:lineRule="auto"/>
        <w:rPr>
          <w:b/>
          <w:bCs/>
          <w:sz w:val="24"/>
          <w:szCs w:val="24"/>
        </w:rPr>
      </w:pPr>
      <w:r w:rsidRPr="00223E15">
        <w:rPr>
          <w:sz w:val="24"/>
          <w:szCs w:val="24"/>
        </w:rPr>
        <w:t xml:space="preserve">The second step is to </w:t>
      </w:r>
      <w:r w:rsidR="008444E5" w:rsidRPr="00223E15">
        <w:rPr>
          <w:sz w:val="24"/>
          <w:szCs w:val="24"/>
        </w:rPr>
        <w:t>analyze</w:t>
      </w:r>
      <w:r w:rsidRPr="00223E15">
        <w:rPr>
          <w:sz w:val="24"/>
          <w:szCs w:val="24"/>
        </w:rPr>
        <w:t xml:space="preserve"> the </w:t>
      </w:r>
      <w:r w:rsidRPr="00223E15">
        <w:rPr>
          <w:b/>
          <w:bCs/>
          <w:sz w:val="24"/>
          <w:szCs w:val="24"/>
        </w:rPr>
        <w:t xml:space="preserve">multi-collinearity effects </w:t>
      </w:r>
      <w:r w:rsidRPr="00223E15">
        <w:rPr>
          <w:sz w:val="24"/>
          <w:szCs w:val="24"/>
        </w:rPr>
        <w:t xml:space="preserve">in between the numerical variables. Data analysis tool in Excel has been used to compute the correlation matrix using </w:t>
      </w:r>
      <w:r w:rsidRPr="00223E15">
        <w:rPr>
          <w:b/>
          <w:bCs/>
          <w:sz w:val="24"/>
          <w:szCs w:val="24"/>
        </w:rPr>
        <w:t xml:space="preserve">Pearson’s </w:t>
      </w:r>
    </w:p>
    <w:p w14:paraId="1046CC05" w14:textId="4BB88064" w:rsidR="001A4FBD" w:rsidRDefault="00901BFF" w:rsidP="008924BF">
      <w:pPr>
        <w:spacing w:line="276" w:lineRule="auto"/>
        <w:rPr>
          <w:sz w:val="24"/>
          <w:szCs w:val="24"/>
        </w:rPr>
      </w:pPr>
      <w:r w:rsidRPr="00223E15">
        <w:rPr>
          <w:b/>
          <w:bCs/>
          <w:sz w:val="24"/>
          <w:szCs w:val="24"/>
        </w:rPr>
        <w:t xml:space="preserve">coefficient </w:t>
      </w:r>
      <w:r w:rsidRPr="00223E15">
        <w:rPr>
          <w:sz w:val="24"/>
          <w:szCs w:val="24"/>
        </w:rPr>
        <w:t xml:space="preserve">and for better interpretation, the results have been compiled in a correlation chart. </w:t>
      </w:r>
      <w:r w:rsidR="00643183" w:rsidRPr="00223E15">
        <w:rPr>
          <w:sz w:val="24"/>
          <w:szCs w:val="24"/>
        </w:rPr>
        <w:t>Please find below the correlation matrix among all numeric variables</w:t>
      </w:r>
      <w:r w:rsidRPr="00223E15">
        <w:rPr>
          <w:sz w:val="24"/>
          <w:szCs w:val="24"/>
        </w:rPr>
        <w:t>:</w:t>
      </w:r>
    </w:p>
    <w:p w14:paraId="00226635" w14:textId="089B561A" w:rsidR="009B3415" w:rsidRPr="008924BF" w:rsidRDefault="009B3415" w:rsidP="008924BF">
      <w:pPr>
        <w:spacing w:line="276" w:lineRule="auto"/>
        <w:rPr>
          <w:sz w:val="24"/>
          <w:szCs w:val="24"/>
        </w:rPr>
      </w:pPr>
      <w:r>
        <w:rPr>
          <w:sz w:val="20"/>
          <w:szCs w:val="20"/>
        </w:rPr>
        <w:object w:dxaOrig="1287" w:dyaOrig="837" w14:anchorId="32EEA7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.2pt;height:42pt" o:ole="">
            <v:imagedata r:id="rId16" o:title=""/>
          </v:shape>
          <o:OLEObject Type="Embed" ProgID="Excel.Sheet.12" ShapeID="_x0000_i1025" DrawAspect="Icon" ObjectID="_1581618410" r:id="rId17"/>
        </w:object>
      </w:r>
    </w:p>
    <w:p w14:paraId="2B34FB0A" w14:textId="30612E3E" w:rsidR="00E81745" w:rsidRPr="00223E15" w:rsidRDefault="00E81745" w:rsidP="00E81745">
      <w:pPr>
        <w:spacing w:line="276" w:lineRule="auto"/>
        <w:jc w:val="center"/>
        <w:rPr>
          <w:sz w:val="24"/>
          <w:szCs w:val="24"/>
        </w:rPr>
      </w:pPr>
      <w:r w:rsidRPr="00E81745">
        <w:rPr>
          <w:b/>
          <w:sz w:val="24"/>
          <w:szCs w:val="24"/>
        </w:rPr>
        <w:t xml:space="preserve">Table </w:t>
      </w:r>
      <w:r w:rsidR="00A4486F">
        <w:rPr>
          <w:b/>
          <w:sz w:val="24"/>
          <w:szCs w:val="24"/>
        </w:rPr>
        <w:t>2</w:t>
      </w:r>
      <w:r w:rsidRPr="00E81745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01D86">
        <w:rPr>
          <w:sz w:val="24"/>
          <w:szCs w:val="24"/>
        </w:rPr>
        <w:t>Correlation Matrix</w:t>
      </w:r>
    </w:p>
    <w:tbl>
      <w:tblPr>
        <w:tblStyle w:val="ListTable7Colorful-Accent5"/>
        <w:tblW w:w="9576" w:type="dxa"/>
        <w:tblLook w:val="04A0" w:firstRow="1" w:lastRow="0" w:firstColumn="1" w:lastColumn="0" w:noHBand="0" w:noVBand="1"/>
      </w:tblPr>
      <w:tblGrid>
        <w:gridCol w:w="1567"/>
        <w:gridCol w:w="478"/>
        <w:gridCol w:w="621"/>
        <w:gridCol w:w="730"/>
        <w:gridCol w:w="824"/>
        <w:gridCol w:w="1299"/>
        <w:gridCol w:w="1174"/>
        <w:gridCol w:w="767"/>
        <w:gridCol w:w="905"/>
        <w:gridCol w:w="1211"/>
      </w:tblGrid>
      <w:tr w:rsidR="00C67916" w:rsidRPr="00C65B60" w14:paraId="105B42FC" w14:textId="77777777" w:rsidTr="004242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48" w:type="dxa"/>
            <w:noWrap/>
            <w:hideMark/>
          </w:tcPr>
          <w:p w14:paraId="4524DF5A" w14:textId="77777777" w:rsidR="00C65B60" w:rsidRPr="00C65B60" w:rsidRDefault="00C65B60" w:rsidP="00C65B60">
            <w:pPr>
              <w:rPr>
                <w:rFonts w:ascii="Lucida Console" w:eastAsia="Times New Roman" w:hAnsi="Lucida Console" w:cs="Calibri"/>
                <w:b/>
                <w:bCs/>
                <w:sz w:val="20"/>
                <w:szCs w:val="20"/>
                <w:lang w:val="en-SG" w:eastAsia="en-SG"/>
              </w:rPr>
            </w:pPr>
            <w:r w:rsidRPr="00C65B60">
              <w:rPr>
                <w:rFonts w:ascii="Lucida Console" w:eastAsia="Times New Roman" w:hAnsi="Lucida Console" w:cs="Calibri"/>
                <w:b/>
                <w:bCs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153" w:type="dxa"/>
            <w:gridSpan w:val="2"/>
            <w:noWrap/>
            <w:hideMark/>
          </w:tcPr>
          <w:p w14:paraId="329964B3" w14:textId="77777777" w:rsidR="00C65B60" w:rsidRPr="00937EF6" w:rsidRDefault="00C65B60" w:rsidP="00C65B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Cs/>
                <w:lang w:val="en-SG" w:eastAsia="en-SG"/>
              </w:rPr>
            </w:pPr>
            <w:r w:rsidRPr="00937EF6">
              <w:rPr>
                <w:rFonts w:ascii="Calibri" w:eastAsia="Times New Roman" w:hAnsi="Calibri" w:cs="Calibri"/>
                <w:bCs/>
                <w:lang w:val="en-SG" w:eastAsia="en-SG"/>
              </w:rPr>
              <w:t>Value</w:t>
            </w:r>
          </w:p>
        </w:tc>
        <w:tc>
          <w:tcPr>
            <w:tcW w:w="727" w:type="dxa"/>
            <w:noWrap/>
            <w:hideMark/>
          </w:tcPr>
          <w:p w14:paraId="41B8FB2C" w14:textId="77777777" w:rsidR="00C65B60" w:rsidRPr="00937EF6" w:rsidRDefault="00C65B60" w:rsidP="00C65B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Cs/>
                <w:lang w:val="en-SG" w:eastAsia="en-SG"/>
              </w:rPr>
            </w:pPr>
            <w:r w:rsidRPr="00937EF6">
              <w:rPr>
                <w:rFonts w:ascii="Calibri" w:eastAsia="Times New Roman" w:hAnsi="Calibri" w:cs="Calibri"/>
                <w:bCs/>
                <w:lang w:val="en-SG" w:eastAsia="en-SG"/>
              </w:rPr>
              <w:t>Wage</w:t>
            </w:r>
          </w:p>
        </w:tc>
        <w:tc>
          <w:tcPr>
            <w:tcW w:w="820" w:type="dxa"/>
            <w:noWrap/>
            <w:hideMark/>
          </w:tcPr>
          <w:p w14:paraId="7088A025" w14:textId="77777777" w:rsidR="00C65B60" w:rsidRPr="00937EF6" w:rsidRDefault="00C65B60" w:rsidP="00C65B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Cs/>
                <w:lang w:val="en-SG" w:eastAsia="en-SG"/>
              </w:rPr>
            </w:pPr>
            <w:r w:rsidRPr="00937EF6">
              <w:rPr>
                <w:rFonts w:ascii="Calibri" w:eastAsia="Times New Roman" w:hAnsi="Calibri" w:cs="Calibri"/>
                <w:bCs/>
                <w:lang w:val="en-SG" w:eastAsia="en-SG"/>
              </w:rPr>
              <w:t>Special</w:t>
            </w:r>
          </w:p>
        </w:tc>
        <w:tc>
          <w:tcPr>
            <w:tcW w:w="1292" w:type="dxa"/>
            <w:noWrap/>
            <w:hideMark/>
          </w:tcPr>
          <w:p w14:paraId="4474B17D" w14:textId="77777777" w:rsidR="00C65B60" w:rsidRPr="00937EF6" w:rsidRDefault="00C65B60" w:rsidP="00C65B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Cs/>
                <w:lang w:val="en-SG" w:eastAsia="en-SG"/>
              </w:rPr>
            </w:pPr>
            <w:r w:rsidRPr="00937EF6">
              <w:rPr>
                <w:rFonts w:ascii="Calibri" w:eastAsia="Times New Roman" w:hAnsi="Calibri" w:cs="Calibri"/>
                <w:bCs/>
                <w:lang w:val="en-SG" w:eastAsia="en-SG"/>
              </w:rPr>
              <w:t>Acceleration</w:t>
            </w:r>
          </w:p>
        </w:tc>
        <w:tc>
          <w:tcPr>
            <w:tcW w:w="1168" w:type="dxa"/>
            <w:noWrap/>
            <w:hideMark/>
          </w:tcPr>
          <w:p w14:paraId="4BC9E09A" w14:textId="77777777" w:rsidR="00C65B60" w:rsidRPr="00937EF6" w:rsidRDefault="00C65B60" w:rsidP="00C65B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Cs/>
                <w:lang w:val="en-SG" w:eastAsia="en-SG"/>
              </w:rPr>
            </w:pPr>
            <w:r w:rsidRPr="00937EF6">
              <w:rPr>
                <w:rFonts w:ascii="Calibri" w:eastAsia="Times New Roman" w:hAnsi="Calibri" w:cs="Calibri"/>
                <w:bCs/>
                <w:lang w:val="en-SG" w:eastAsia="en-SG"/>
              </w:rPr>
              <w:t>Aggression</w:t>
            </w:r>
          </w:p>
        </w:tc>
        <w:tc>
          <w:tcPr>
            <w:tcW w:w="763" w:type="dxa"/>
            <w:noWrap/>
            <w:hideMark/>
          </w:tcPr>
          <w:p w14:paraId="1ABA45C5" w14:textId="77777777" w:rsidR="00C65B60" w:rsidRPr="00937EF6" w:rsidRDefault="00C65B60" w:rsidP="00C65B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Cs/>
                <w:lang w:val="en-SG" w:eastAsia="en-SG"/>
              </w:rPr>
            </w:pPr>
            <w:r w:rsidRPr="00937EF6">
              <w:rPr>
                <w:rFonts w:ascii="Calibri" w:eastAsia="Times New Roman" w:hAnsi="Calibri" w:cs="Calibri"/>
                <w:bCs/>
                <w:lang w:val="en-SG" w:eastAsia="en-SG"/>
              </w:rPr>
              <w:t>Agility</w:t>
            </w:r>
          </w:p>
        </w:tc>
        <w:tc>
          <w:tcPr>
            <w:tcW w:w="901" w:type="dxa"/>
            <w:noWrap/>
            <w:hideMark/>
          </w:tcPr>
          <w:p w14:paraId="77135787" w14:textId="77777777" w:rsidR="00C65B60" w:rsidRPr="00937EF6" w:rsidRDefault="00C65B60" w:rsidP="00C65B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Cs/>
                <w:lang w:val="en-SG" w:eastAsia="en-SG"/>
              </w:rPr>
            </w:pPr>
            <w:r w:rsidRPr="00937EF6">
              <w:rPr>
                <w:rFonts w:ascii="Calibri" w:eastAsia="Times New Roman" w:hAnsi="Calibri" w:cs="Calibri"/>
                <w:bCs/>
                <w:lang w:val="en-SG" w:eastAsia="en-SG"/>
              </w:rPr>
              <w:t>Balance</w:t>
            </w:r>
          </w:p>
        </w:tc>
        <w:tc>
          <w:tcPr>
            <w:tcW w:w="1204" w:type="dxa"/>
            <w:noWrap/>
            <w:hideMark/>
          </w:tcPr>
          <w:p w14:paraId="3C11C264" w14:textId="77777777" w:rsidR="00C65B60" w:rsidRPr="00937EF6" w:rsidRDefault="00C65B60" w:rsidP="00C65B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Cs/>
                <w:lang w:val="en-SG" w:eastAsia="en-SG"/>
              </w:rPr>
            </w:pPr>
            <w:r w:rsidRPr="00937EF6">
              <w:rPr>
                <w:rFonts w:ascii="Calibri" w:eastAsia="Times New Roman" w:hAnsi="Calibri" w:cs="Calibri"/>
                <w:bCs/>
                <w:lang w:val="en-SG" w:eastAsia="en-SG"/>
              </w:rPr>
              <w:t>Ball.control</w:t>
            </w:r>
          </w:p>
        </w:tc>
      </w:tr>
      <w:tr w:rsidR="00C67916" w:rsidRPr="00C65B60" w14:paraId="226ACC65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18256A0F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Value</w:t>
            </w:r>
          </w:p>
        </w:tc>
        <w:tc>
          <w:tcPr>
            <w:tcW w:w="707" w:type="dxa"/>
            <w:noWrap/>
            <w:hideMark/>
          </w:tcPr>
          <w:p w14:paraId="6E6270E0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1.00</w:t>
            </w:r>
          </w:p>
        </w:tc>
        <w:tc>
          <w:tcPr>
            <w:tcW w:w="727" w:type="dxa"/>
            <w:noWrap/>
            <w:hideMark/>
          </w:tcPr>
          <w:p w14:paraId="519140C1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0.85</w:t>
            </w:r>
          </w:p>
        </w:tc>
        <w:tc>
          <w:tcPr>
            <w:tcW w:w="820" w:type="dxa"/>
            <w:noWrap/>
            <w:hideMark/>
          </w:tcPr>
          <w:p w14:paraId="4C6DFDDC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0.38</w:t>
            </w:r>
          </w:p>
        </w:tc>
        <w:tc>
          <w:tcPr>
            <w:tcW w:w="1292" w:type="dxa"/>
            <w:noWrap/>
            <w:hideMark/>
          </w:tcPr>
          <w:p w14:paraId="32B0C148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0.18</w:t>
            </w:r>
          </w:p>
        </w:tc>
        <w:tc>
          <w:tcPr>
            <w:tcW w:w="1168" w:type="dxa"/>
            <w:noWrap/>
            <w:hideMark/>
          </w:tcPr>
          <w:p w14:paraId="41F3B143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0.19</w:t>
            </w:r>
          </w:p>
        </w:tc>
        <w:tc>
          <w:tcPr>
            <w:tcW w:w="763" w:type="dxa"/>
            <w:noWrap/>
            <w:hideMark/>
          </w:tcPr>
          <w:p w14:paraId="3CE42378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0.20</w:t>
            </w:r>
          </w:p>
        </w:tc>
        <w:tc>
          <w:tcPr>
            <w:tcW w:w="901" w:type="dxa"/>
            <w:noWrap/>
            <w:hideMark/>
          </w:tcPr>
          <w:p w14:paraId="17317B0D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0.11</w:t>
            </w:r>
          </w:p>
        </w:tc>
        <w:tc>
          <w:tcPr>
            <w:tcW w:w="1204" w:type="dxa"/>
            <w:noWrap/>
            <w:hideMark/>
          </w:tcPr>
          <w:p w14:paraId="604A6DFF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0.31</w:t>
            </w:r>
          </w:p>
        </w:tc>
      </w:tr>
      <w:tr w:rsidR="00C65B60" w:rsidRPr="00C65B60" w14:paraId="36394DA9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763002B9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Wage</w:t>
            </w:r>
          </w:p>
        </w:tc>
        <w:tc>
          <w:tcPr>
            <w:tcW w:w="707" w:type="dxa"/>
            <w:noWrap/>
            <w:hideMark/>
          </w:tcPr>
          <w:p w14:paraId="2AE570B7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0.85</w:t>
            </w:r>
          </w:p>
        </w:tc>
        <w:tc>
          <w:tcPr>
            <w:tcW w:w="727" w:type="dxa"/>
            <w:noWrap/>
            <w:hideMark/>
          </w:tcPr>
          <w:p w14:paraId="3F21D98C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1.00</w:t>
            </w:r>
          </w:p>
        </w:tc>
        <w:tc>
          <w:tcPr>
            <w:tcW w:w="820" w:type="dxa"/>
            <w:noWrap/>
            <w:hideMark/>
          </w:tcPr>
          <w:p w14:paraId="10A3AB20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0.37</w:t>
            </w:r>
          </w:p>
        </w:tc>
        <w:tc>
          <w:tcPr>
            <w:tcW w:w="1292" w:type="dxa"/>
            <w:noWrap/>
            <w:hideMark/>
          </w:tcPr>
          <w:p w14:paraId="71E8A73D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0.15</w:t>
            </w:r>
          </w:p>
        </w:tc>
        <w:tc>
          <w:tcPr>
            <w:tcW w:w="1168" w:type="dxa"/>
            <w:noWrap/>
            <w:hideMark/>
          </w:tcPr>
          <w:p w14:paraId="0564CD58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0.21</w:t>
            </w:r>
          </w:p>
        </w:tc>
        <w:tc>
          <w:tcPr>
            <w:tcW w:w="763" w:type="dxa"/>
            <w:noWrap/>
            <w:hideMark/>
          </w:tcPr>
          <w:p w14:paraId="072657F4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0.17</w:t>
            </w:r>
          </w:p>
        </w:tc>
        <w:tc>
          <w:tcPr>
            <w:tcW w:w="901" w:type="dxa"/>
            <w:noWrap/>
            <w:hideMark/>
          </w:tcPr>
          <w:p w14:paraId="6508DAD8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0.09</w:t>
            </w:r>
          </w:p>
        </w:tc>
        <w:tc>
          <w:tcPr>
            <w:tcW w:w="1204" w:type="dxa"/>
            <w:noWrap/>
            <w:hideMark/>
          </w:tcPr>
          <w:p w14:paraId="1FC07AF2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0.29</w:t>
            </w:r>
          </w:p>
        </w:tc>
      </w:tr>
      <w:tr w:rsidR="00C67916" w:rsidRPr="00C65B60" w14:paraId="3FAFE25B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4F652BA1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Special</w:t>
            </w:r>
          </w:p>
        </w:tc>
        <w:tc>
          <w:tcPr>
            <w:tcW w:w="707" w:type="dxa"/>
            <w:noWrap/>
            <w:hideMark/>
          </w:tcPr>
          <w:p w14:paraId="77479427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0.38</w:t>
            </w:r>
          </w:p>
        </w:tc>
        <w:tc>
          <w:tcPr>
            <w:tcW w:w="727" w:type="dxa"/>
            <w:noWrap/>
            <w:hideMark/>
          </w:tcPr>
          <w:p w14:paraId="100BA61D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0.37</w:t>
            </w:r>
          </w:p>
        </w:tc>
        <w:tc>
          <w:tcPr>
            <w:tcW w:w="820" w:type="dxa"/>
            <w:noWrap/>
            <w:hideMark/>
          </w:tcPr>
          <w:p w14:paraId="29F06973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1.00</w:t>
            </w:r>
          </w:p>
        </w:tc>
        <w:tc>
          <w:tcPr>
            <w:tcW w:w="1292" w:type="dxa"/>
            <w:noWrap/>
            <w:hideMark/>
          </w:tcPr>
          <w:p w14:paraId="070A1C20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0.65</w:t>
            </w:r>
          </w:p>
        </w:tc>
        <w:tc>
          <w:tcPr>
            <w:tcW w:w="1168" w:type="dxa"/>
            <w:noWrap/>
            <w:hideMark/>
          </w:tcPr>
          <w:p w14:paraId="29E5A5B5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0.67</w:t>
            </w:r>
          </w:p>
        </w:tc>
        <w:tc>
          <w:tcPr>
            <w:tcW w:w="763" w:type="dxa"/>
            <w:noWrap/>
            <w:hideMark/>
          </w:tcPr>
          <w:p w14:paraId="6A12DF6D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0.69</w:t>
            </w:r>
          </w:p>
        </w:tc>
        <w:tc>
          <w:tcPr>
            <w:tcW w:w="901" w:type="dxa"/>
            <w:noWrap/>
            <w:hideMark/>
          </w:tcPr>
          <w:p w14:paraId="71124E28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0.58</w:t>
            </w:r>
          </w:p>
        </w:tc>
        <w:tc>
          <w:tcPr>
            <w:tcW w:w="1204" w:type="dxa"/>
            <w:noWrap/>
            <w:hideMark/>
          </w:tcPr>
          <w:p w14:paraId="664D5482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0.91</w:t>
            </w:r>
          </w:p>
        </w:tc>
      </w:tr>
      <w:tr w:rsidR="00C65B60" w:rsidRPr="00C65B60" w14:paraId="6CC87270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598BA2CF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Acceleration</w:t>
            </w:r>
          </w:p>
        </w:tc>
        <w:tc>
          <w:tcPr>
            <w:tcW w:w="707" w:type="dxa"/>
            <w:noWrap/>
            <w:hideMark/>
          </w:tcPr>
          <w:p w14:paraId="5CF1D2AA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0.18</w:t>
            </w:r>
          </w:p>
        </w:tc>
        <w:tc>
          <w:tcPr>
            <w:tcW w:w="727" w:type="dxa"/>
            <w:noWrap/>
            <w:hideMark/>
          </w:tcPr>
          <w:p w14:paraId="442B9A13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0.15</w:t>
            </w:r>
          </w:p>
        </w:tc>
        <w:tc>
          <w:tcPr>
            <w:tcW w:w="820" w:type="dxa"/>
            <w:noWrap/>
            <w:hideMark/>
          </w:tcPr>
          <w:p w14:paraId="57C2AE55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0.65</w:t>
            </w:r>
          </w:p>
        </w:tc>
        <w:tc>
          <w:tcPr>
            <w:tcW w:w="1292" w:type="dxa"/>
            <w:noWrap/>
            <w:hideMark/>
          </w:tcPr>
          <w:p w14:paraId="62A6CE24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1.00</w:t>
            </w:r>
          </w:p>
        </w:tc>
        <w:tc>
          <w:tcPr>
            <w:tcW w:w="1168" w:type="dxa"/>
            <w:noWrap/>
            <w:hideMark/>
          </w:tcPr>
          <w:p w14:paraId="343F1E0F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0.25</w:t>
            </w:r>
          </w:p>
        </w:tc>
        <w:tc>
          <w:tcPr>
            <w:tcW w:w="763" w:type="dxa"/>
            <w:noWrap/>
            <w:hideMark/>
          </w:tcPr>
          <w:p w14:paraId="7470FD43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0.80</w:t>
            </w:r>
          </w:p>
        </w:tc>
        <w:tc>
          <w:tcPr>
            <w:tcW w:w="901" w:type="dxa"/>
            <w:noWrap/>
            <w:hideMark/>
          </w:tcPr>
          <w:p w14:paraId="2DB0EF0C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0.70</w:t>
            </w:r>
          </w:p>
        </w:tc>
        <w:tc>
          <w:tcPr>
            <w:tcW w:w="1204" w:type="dxa"/>
            <w:noWrap/>
            <w:hideMark/>
          </w:tcPr>
          <w:p w14:paraId="77CF7500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0.67</w:t>
            </w:r>
          </w:p>
        </w:tc>
      </w:tr>
      <w:tr w:rsidR="00C67916" w:rsidRPr="00C65B60" w14:paraId="65F5A5B4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60DB3330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Aggression</w:t>
            </w:r>
          </w:p>
        </w:tc>
        <w:tc>
          <w:tcPr>
            <w:tcW w:w="707" w:type="dxa"/>
            <w:noWrap/>
            <w:hideMark/>
          </w:tcPr>
          <w:p w14:paraId="5447A60F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0.19</w:t>
            </w:r>
          </w:p>
        </w:tc>
        <w:tc>
          <w:tcPr>
            <w:tcW w:w="727" w:type="dxa"/>
            <w:noWrap/>
            <w:hideMark/>
          </w:tcPr>
          <w:p w14:paraId="5BBA5D52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0.21</w:t>
            </w:r>
          </w:p>
        </w:tc>
        <w:tc>
          <w:tcPr>
            <w:tcW w:w="820" w:type="dxa"/>
            <w:noWrap/>
            <w:hideMark/>
          </w:tcPr>
          <w:p w14:paraId="179B04C2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0.67</w:t>
            </w:r>
          </w:p>
        </w:tc>
        <w:tc>
          <w:tcPr>
            <w:tcW w:w="1292" w:type="dxa"/>
            <w:noWrap/>
            <w:hideMark/>
          </w:tcPr>
          <w:p w14:paraId="31124485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0.25</w:t>
            </w:r>
          </w:p>
        </w:tc>
        <w:tc>
          <w:tcPr>
            <w:tcW w:w="1168" w:type="dxa"/>
            <w:noWrap/>
            <w:hideMark/>
          </w:tcPr>
          <w:p w14:paraId="24DB6514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1.00</w:t>
            </w:r>
          </w:p>
        </w:tc>
        <w:tc>
          <w:tcPr>
            <w:tcW w:w="763" w:type="dxa"/>
            <w:noWrap/>
            <w:hideMark/>
          </w:tcPr>
          <w:p w14:paraId="0FC1840A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0.24</w:t>
            </w:r>
          </w:p>
        </w:tc>
        <w:tc>
          <w:tcPr>
            <w:tcW w:w="901" w:type="dxa"/>
            <w:noWrap/>
            <w:hideMark/>
          </w:tcPr>
          <w:p w14:paraId="0DF329F6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0.18</w:t>
            </w:r>
          </w:p>
        </w:tc>
        <w:tc>
          <w:tcPr>
            <w:tcW w:w="1204" w:type="dxa"/>
            <w:noWrap/>
            <w:hideMark/>
          </w:tcPr>
          <w:p w14:paraId="449D69EE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0.54</w:t>
            </w:r>
          </w:p>
        </w:tc>
      </w:tr>
      <w:tr w:rsidR="00C65B60" w:rsidRPr="00C65B60" w14:paraId="7F028483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1BE2C6DB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Agility</w:t>
            </w:r>
          </w:p>
        </w:tc>
        <w:tc>
          <w:tcPr>
            <w:tcW w:w="707" w:type="dxa"/>
            <w:noWrap/>
            <w:hideMark/>
          </w:tcPr>
          <w:p w14:paraId="65F37894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0.20</w:t>
            </w:r>
          </w:p>
        </w:tc>
        <w:tc>
          <w:tcPr>
            <w:tcW w:w="727" w:type="dxa"/>
            <w:noWrap/>
            <w:hideMark/>
          </w:tcPr>
          <w:p w14:paraId="4865A85F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0.17</w:t>
            </w:r>
          </w:p>
        </w:tc>
        <w:tc>
          <w:tcPr>
            <w:tcW w:w="820" w:type="dxa"/>
            <w:noWrap/>
            <w:hideMark/>
          </w:tcPr>
          <w:p w14:paraId="7EF91FD9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0.69</w:t>
            </w:r>
          </w:p>
        </w:tc>
        <w:tc>
          <w:tcPr>
            <w:tcW w:w="1292" w:type="dxa"/>
            <w:noWrap/>
            <w:hideMark/>
          </w:tcPr>
          <w:p w14:paraId="3647B1C8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0.80</w:t>
            </w:r>
          </w:p>
        </w:tc>
        <w:tc>
          <w:tcPr>
            <w:tcW w:w="1168" w:type="dxa"/>
            <w:noWrap/>
            <w:hideMark/>
          </w:tcPr>
          <w:p w14:paraId="777C197F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0.24</w:t>
            </w:r>
          </w:p>
        </w:tc>
        <w:tc>
          <w:tcPr>
            <w:tcW w:w="763" w:type="dxa"/>
            <w:noWrap/>
            <w:hideMark/>
          </w:tcPr>
          <w:p w14:paraId="6EEB2727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1.00</w:t>
            </w:r>
          </w:p>
        </w:tc>
        <w:tc>
          <w:tcPr>
            <w:tcW w:w="901" w:type="dxa"/>
            <w:noWrap/>
            <w:hideMark/>
          </w:tcPr>
          <w:p w14:paraId="4E49F37C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0.77</w:t>
            </w:r>
          </w:p>
        </w:tc>
        <w:tc>
          <w:tcPr>
            <w:tcW w:w="1204" w:type="dxa"/>
            <w:noWrap/>
            <w:hideMark/>
          </w:tcPr>
          <w:p w14:paraId="060EC0AE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0.70</w:t>
            </w:r>
          </w:p>
        </w:tc>
      </w:tr>
      <w:tr w:rsidR="00C67916" w:rsidRPr="00C65B60" w14:paraId="4A9169A5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1EA2835D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Balance</w:t>
            </w:r>
          </w:p>
        </w:tc>
        <w:tc>
          <w:tcPr>
            <w:tcW w:w="707" w:type="dxa"/>
            <w:noWrap/>
            <w:hideMark/>
          </w:tcPr>
          <w:p w14:paraId="5B963E4E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0.11</w:t>
            </w:r>
          </w:p>
        </w:tc>
        <w:tc>
          <w:tcPr>
            <w:tcW w:w="727" w:type="dxa"/>
            <w:noWrap/>
            <w:hideMark/>
          </w:tcPr>
          <w:p w14:paraId="2DE12708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0.09</w:t>
            </w:r>
          </w:p>
        </w:tc>
        <w:tc>
          <w:tcPr>
            <w:tcW w:w="820" w:type="dxa"/>
            <w:noWrap/>
            <w:hideMark/>
          </w:tcPr>
          <w:p w14:paraId="31A31894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0.58</w:t>
            </w:r>
          </w:p>
        </w:tc>
        <w:tc>
          <w:tcPr>
            <w:tcW w:w="1292" w:type="dxa"/>
            <w:noWrap/>
            <w:hideMark/>
          </w:tcPr>
          <w:p w14:paraId="58F2A1DB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0.70</w:t>
            </w:r>
          </w:p>
        </w:tc>
        <w:tc>
          <w:tcPr>
            <w:tcW w:w="1168" w:type="dxa"/>
            <w:noWrap/>
            <w:hideMark/>
          </w:tcPr>
          <w:p w14:paraId="6F384252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0.18</w:t>
            </w:r>
          </w:p>
        </w:tc>
        <w:tc>
          <w:tcPr>
            <w:tcW w:w="763" w:type="dxa"/>
            <w:noWrap/>
            <w:hideMark/>
          </w:tcPr>
          <w:p w14:paraId="5C5535FA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0.77</w:t>
            </w:r>
          </w:p>
        </w:tc>
        <w:tc>
          <w:tcPr>
            <w:tcW w:w="901" w:type="dxa"/>
            <w:noWrap/>
            <w:hideMark/>
          </w:tcPr>
          <w:p w14:paraId="4C04B121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1.00</w:t>
            </w:r>
          </w:p>
        </w:tc>
        <w:tc>
          <w:tcPr>
            <w:tcW w:w="1204" w:type="dxa"/>
            <w:noWrap/>
            <w:hideMark/>
          </w:tcPr>
          <w:p w14:paraId="6B0C1BBF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0.60</w:t>
            </w:r>
          </w:p>
        </w:tc>
      </w:tr>
      <w:tr w:rsidR="00C65B60" w:rsidRPr="00C65B60" w14:paraId="0FD31F9B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478EB123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Ball.control</w:t>
            </w:r>
          </w:p>
        </w:tc>
        <w:tc>
          <w:tcPr>
            <w:tcW w:w="707" w:type="dxa"/>
            <w:noWrap/>
            <w:hideMark/>
          </w:tcPr>
          <w:p w14:paraId="482E6F85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0.31</w:t>
            </w:r>
          </w:p>
        </w:tc>
        <w:tc>
          <w:tcPr>
            <w:tcW w:w="727" w:type="dxa"/>
            <w:noWrap/>
            <w:hideMark/>
          </w:tcPr>
          <w:p w14:paraId="3879190F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0.29</w:t>
            </w:r>
          </w:p>
        </w:tc>
        <w:tc>
          <w:tcPr>
            <w:tcW w:w="820" w:type="dxa"/>
            <w:noWrap/>
            <w:hideMark/>
          </w:tcPr>
          <w:p w14:paraId="18C322D4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0.91</w:t>
            </w:r>
          </w:p>
        </w:tc>
        <w:tc>
          <w:tcPr>
            <w:tcW w:w="1292" w:type="dxa"/>
            <w:noWrap/>
            <w:hideMark/>
          </w:tcPr>
          <w:p w14:paraId="111BD258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0.67</w:t>
            </w:r>
          </w:p>
        </w:tc>
        <w:tc>
          <w:tcPr>
            <w:tcW w:w="1168" w:type="dxa"/>
            <w:noWrap/>
            <w:hideMark/>
          </w:tcPr>
          <w:p w14:paraId="73613DB3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0.54</w:t>
            </w:r>
          </w:p>
        </w:tc>
        <w:tc>
          <w:tcPr>
            <w:tcW w:w="763" w:type="dxa"/>
            <w:noWrap/>
            <w:hideMark/>
          </w:tcPr>
          <w:p w14:paraId="74890405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0.70</w:t>
            </w:r>
          </w:p>
        </w:tc>
        <w:tc>
          <w:tcPr>
            <w:tcW w:w="901" w:type="dxa"/>
            <w:noWrap/>
            <w:hideMark/>
          </w:tcPr>
          <w:p w14:paraId="476C27BB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0.60</w:t>
            </w:r>
          </w:p>
        </w:tc>
        <w:tc>
          <w:tcPr>
            <w:tcW w:w="1204" w:type="dxa"/>
            <w:noWrap/>
            <w:hideMark/>
          </w:tcPr>
          <w:p w14:paraId="1B3D0AC6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1.00</w:t>
            </w:r>
          </w:p>
        </w:tc>
      </w:tr>
      <w:tr w:rsidR="00C67916" w:rsidRPr="00C65B60" w14:paraId="00B5A2FF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31703056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Composure</w:t>
            </w:r>
          </w:p>
        </w:tc>
        <w:tc>
          <w:tcPr>
            <w:tcW w:w="707" w:type="dxa"/>
            <w:noWrap/>
            <w:hideMark/>
          </w:tcPr>
          <w:p w14:paraId="37FB2178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0.40</w:t>
            </w:r>
          </w:p>
        </w:tc>
        <w:tc>
          <w:tcPr>
            <w:tcW w:w="727" w:type="dxa"/>
            <w:noWrap/>
            <w:hideMark/>
          </w:tcPr>
          <w:p w14:paraId="383FC459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0.39</w:t>
            </w:r>
          </w:p>
        </w:tc>
        <w:tc>
          <w:tcPr>
            <w:tcW w:w="820" w:type="dxa"/>
            <w:noWrap/>
            <w:hideMark/>
          </w:tcPr>
          <w:p w14:paraId="015C5650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0.80</w:t>
            </w:r>
          </w:p>
        </w:tc>
        <w:tc>
          <w:tcPr>
            <w:tcW w:w="1292" w:type="dxa"/>
            <w:noWrap/>
            <w:hideMark/>
          </w:tcPr>
          <w:p w14:paraId="4E67F595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0.44</w:t>
            </w:r>
          </w:p>
        </w:tc>
        <w:tc>
          <w:tcPr>
            <w:tcW w:w="1168" w:type="dxa"/>
            <w:noWrap/>
            <w:hideMark/>
          </w:tcPr>
          <w:p w14:paraId="054529A7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0.58</w:t>
            </w:r>
          </w:p>
        </w:tc>
        <w:tc>
          <w:tcPr>
            <w:tcW w:w="763" w:type="dxa"/>
            <w:noWrap/>
            <w:hideMark/>
          </w:tcPr>
          <w:p w14:paraId="495BA669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0.49</w:t>
            </w:r>
          </w:p>
        </w:tc>
        <w:tc>
          <w:tcPr>
            <w:tcW w:w="901" w:type="dxa"/>
            <w:noWrap/>
            <w:hideMark/>
          </w:tcPr>
          <w:p w14:paraId="5C0BF391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0.37</w:t>
            </w:r>
          </w:p>
        </w:tc>
        <w:tc>
          <w:tcPr>
            <w:tcW w:w="1204" w:type="dxa"/>
            <w:noWrap/>
            <w:hideMark/>
          </w:tcPr>
          <w:p w14:paraId="518BF151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0.76</w:t>
            </w:r>
          </w:p>
        </w:tc>
      </w:tr>
      <w:tr w:rsidR="00C65B60" w:rsidRPr="00C65B60" w14:paraId="1246A1FE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533AB9B2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Crossing</w:t>
            </w:r>
          </w:p>
        </w:tc>
        <w:tc>
          <w:tcPr>
            <w:tcW w:w="707" w:type="dxa"/>
            <w:noWrap/>
            <w:hideMark/>
          </w:tcPr>
          <w:p w14:paraId="0EF2D030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0.25</w:t>
            </w:r>
          </w:p>
        </w:tc>
        <w:tc>
          <w:tcPr>
            <w:tcW w:w="727" w:type="dxa"/>
            <w:noWrap/>
            <w:hideMark/>
          </w:tcPr>
          <w:p w14:paraId="14297D4F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0.24</w:t>
            </w:r>
          </w:p>
        </w:tc>
        <w:tc>
          <w:tcPr>
            <w:tcW w:w="820" w:type="dxa"/>
            <w:noWrap/>
            <w:hideMark/>
          </w:tcPr>
          <w:p w14:paraId="16B8F833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0.86</w:t>
            </w:r>
          </w:p>
        </w:tc>
        <w:tc>
          <w:tcPr>
            <w:tcW w:w="1292" w:type="dxa"/>
            <w:noWrap/>
            <w:hideMark/>
          </w:tcPr>
          <w:p w14:paraId="51166E5B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0.66</w:t>
            </w:r>
          </w:p>
        </w:tc>
        <w:tc>
          <w:tcPr>
            <w:tcW w:w="1168" w:type="dxa"/>
            <w:noWrap/>
            <w:hideMark/>
          </w:tcPr>
          <w:p w14:paraId="64946AE1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0.47</w:t>
            </w:r>
          </w:p>
        </w:tc>
        <w:tc>
          <w:tcPr>
            <w:tcW w:w="763" w:type="dxa"/>
            <w:noWrap/>
            <w:hideMark/>
          </w:tcPr>
          <w:p w14:paraId="2CD52111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0.69</w:t>
            </w:r>
          </w:p>
        </w:tc>
        <w:tc>
          <w:tcPr>
            <w:tcW w:w="901" w:type="dxa"/>
            <w:noWrap/>
            <w:hideMark/>
          </w:tcPr>
          <w:p w14:paraId="07624F2A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0.62</w:t>
            </w:r>
          </w:p>
        </w:tc>
        <w:tc>
          <w:tcPr>
            <w:tcW w:w="1204" w:type="dxa"/>
            <w:noWrap/>
            <w:hideMark/>
          </w:tcPr>
          <w:p w14:paraId="6183A465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0.84</w:t>
            </w:r>
          </w:p>
        </w:tc>
      </w:tr>
      <w:tr w:rsidR="00C67916" w:rsidRPr="00C65B60" w14:paraId="0D41AD0D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3AC144F2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Curve</w:t>
            </w:r>
          </w:p>
        </w:tc>
        <w:tc>
          <w:tcPr>
            <w:tcW w:w="707" w:type="dxa"/>
            <w:noWrap/>
            <w:hideMark/>
          </w:tcPr>
          <w:p w14:paraId="237ED02F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0.29</w:t>
            </w:r>
          </w:p>
        </w:tc>
        <w:tc>
          <w:tcPr>
            <w:tcW w:w="727" w:type="dxa"/>
            <w:noWrap/>
            <w:hideMark/>
          </w:tcPr>
          <w:p w14:paraId="53054D80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0.27</w:t>
            </w:r>
          </w:p>
        </w:tc>
        <w:tc>
          <w:tcPr>
            <w:tcW w:w="820" w:type="dxa"/>
            <w:noWrap/>
            <w:hideMark/>
          </w:tcPr>
          <w:p w14:paraId="0D7B0AB5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0.85</w:t>
            </w:r>
          </w:p>
        </w:tc>
        <w:tc>
          <w:tcPr>
            <w:tcW w:w="1292" w:type="dxa"/>
            <w:noWrap/>
            <w:hideMark/>
          </w:tcPr>
          <w:p w14:paraId="4456881D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0.60</w:t>
            </w:r>
          </w:p>
        </w:tc>
        <w:tc>
          <w:tcPr>
            <w:tcW w:w="1168" w:type="dxa"/>
            <w:noWrap/>
            <w:hideMark/>
          </w:tcPr>
          <w:p w14:paraId="46B08984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0.39</w:t>
            </w:r>
          </w:p>
        </w:tc>
        <w:tc>
          <w:tcPr>
            <w:tcW w:w="763" w:type="dxa"/>
            <w:noWrap/>
            <w:hideMark/>
          </w:tcPr>
          <w:p w14:paraId="7D9863A4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0.68</w:t>
            </w:r>
          </w:p>
        </w:tc>
        <w:tc>
          <w:tcPr>
            <w:tcW w:w="901" w:type="dxa"/>
            <w:noWrap/>
            <w:hideMark/>
          </w:tcPr>
          <w:p w14:paraId="5A3390D9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0.58</w:t>
            </w:r>
          </w:p>
        </w:tc>
        <w:tc>
          <w:tcPr>
            <w:tcW w:w="1204" w:type="dxa"/>
            <w:noWrap/>
            <w:hideMark/>
          </w:tcPr>
          <w:p w14:paraId="0748C1DB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0.83</w:t>
            </w:r>
          </w:p>
        </w:tc>
      </w:tr>
      <w:tr w:rsidR="00C65B60" w:rsidRPr="00C65B60" w14:paraId="4031676E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2B9891EF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Dribbling</w:t>
            </w:r>
          </w:p>
        </w:tc>
        <w:tc>
          <w:tcPr>
            <w:tcW w:w="707" w:type="dxa"/>
            <w:noWrap/>
            <w:hideMark/>
          </w:tcPr>
          <w:p w14:paraId="172338DF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0.27</w:t>
            </w:r>
          </w:p>
        </w:tc>
        <w:tc>
          <w:tcPr>
            <w:tcW w:w="727" w:type="dxa"/>
            <w:noWrap/>
            <w:hideMark/>
          </w:tcPr>
          <w:p w14:paraId="3D497B95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0.25</w:t>
            </w:r>
          </w:p>
        </w:tc>
        <w:tc>
          <w:tcPr>
            <w:tcW w:w="820" w:type="dxa"/>
            <w:noWrap/>
            <w:hideMark/>
          </w:tcPr>
          <w:p w14:paraId="4716E24A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0.86</w:t>
            </w:r>
          </w:p>
        </w:tc>
        <w:tc>
          <w:tcPr>
            <w:tcW w:w="1292" w:type="dxa"/>
            <w:noWrap/>
            <w:hideMark/>
          </w:tcPr>
          <w:p w14:paraId="53F3FE95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0.74</w:t>
            </w:r>
          </w:p>
        </w:tc>
        <w:tc>
          <w:tcPr>
            <w:tcW w:w="1168" w:type="dxa"/>
            <w:noWrap/>
            <w:hideMark/>
          </w:tcPr>
          <w:p w14:paraId="527A81D4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0.42</w:t>
            </w:r>
          </w:p>
        </w:tc>
        <w:tc>
          <w:tcPr>
            <w:tcW w:w="763" w:type="dxa"/>
            <w:noWrap/>
            <w:hideMark/>
          </w:tcPr>
          <w:p w14:paraId="40D38AD7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0.76</w:t>
            </w:r>
          </w:p>
        </w:tc>
        <w:tc>
          <w:tcPr>
            <w:tcW w:w="901" w:type="dxa"/>
            <w:noWrap/>
            <w:hideMark/>
          </w:tcPr>
          <w:p w14:paraId="0E82385E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0.66</w:t>
            </w:r>
          </w:p>
        </w:tc>
        <w:tc>
          <w:tcPr>
            <w:tcW w:w="1204" w:type="dxa"/>
            <w:noWrap/>
            <w:hideMark/>
          </w:tcPr>
          <w:p w14:paraId="34B934F5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0.93</w:t>
            </w:r>
          </w:p>
        </w:tc>
      </w:tr>
      <w:tr w:rsidR="00C67916" w:rsidRPr="00C65B60" w14:paraId="022E0356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4259CB4A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Finishing</w:t>
            </w:r>
          </w:p>
        </w:tc>
        <w:tc>
          <w:tcPr>
            <w:tcW w:w="707" w:type="dxa"/>
            <w:noWrap/>
            <w:hideMark/>
          </w:tcPr>
          <w:p w14:paraId="09D8B80B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0.26</w:t>
            </w:r>
          </w:p>
        </w:tc>
        <w:tc>
          <w:tcPr>
            <w:tcW w:w="727" w:type="dxa"/>
            <w:noWrap/>
            <w:hideMark/>
          </w:tcPr>
          <w:p w14:paraId="5A192F86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0.23</w:t>
            </w:r>
          </w:p>
        </w:tc>
        <w:tc>
          <w:tcPr>
            <w:tcW w:w="820" w:type="dxa"/>
            <w:noWrap/>
            <w:hideMark/>
          </w:tcPr>
          <w:p w14:paraId="134103FF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0.71</w:t>
            </w:r>
          </w:p>
        </w:tc>
        <w:tc>
          <w:tcPr>
            <w:tcW w:w="1292" w:type="dxa"/>
            <w:noWrap/>
            <w:hideMark/>
          </w:tcPr>
          <w:p w14:paraId="4042F8B9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0.60</w:t>
            </w:r>
          </w:p>
        </w:tc>
        <w:tc>
          <w:tcPr>
            <w:tcW w:w="1168" w:type="dxa"/>
            <w:noWrap/>
            <w:hideMark/>
          </w:tcPr>
          <w:p w14:paraId="644C95B1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0.23</w:t>
            </w:r>
          </w:p>
        </w:tc>
        <w:tc>
          <w:tcPr>
            <w:tcW w:w="763" w:type="dxa"/>
            <w:noWrap/>
            <w:hideMark/>
          </w:tcPr>
          <w:p w14:paraId="691781E3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0.63</w:t>
            </w:r>
          </w:p>
        </w:tc>
        <w:tc>
          <w:tcPr>
            <w:tcW w:w="901" w:type="dxa"/>
            <w:noWrap/>
            <w:hideMark/>
          </w:tcPr>
          <w:p w14:paraId="45DED275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0.51</w:t>
            </w:r>
          </w:p>
        </w:tc>
        <w:tc>
          <w:tcPr>
            <w:tcW w:w="1204" w:type="dxa"/>
            <w:noWrap/>
            <w:hideMark/>
          </w:tcPr>
          <w:p w14:paraId="103CA90D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0.79</w:t>
            </w:r>
          </w:p>
        </w:tc>
      </w:tr>
      <w:tr w:rsidR="00C65B60" w:rsidRPr="00C65B60" w14:paraId="75B057C0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3A42A2C7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Free.kick.accuracy</w:t>
            </w:r>
          </w:p>
        </w:tc>
        <w:tc>
          <w:tcPr>
            <w:tcW w:w="707" w:type="dxa"/>
            <w:noWrap/>
            <w:hideMark/>
          </w:tcPr>
          <w:p w14:paraId="296B9067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0.27</w:t>
            </w:r>
          </w:p>
        </w:tc>
        <w:tc>
          <w:tcPr>
            <w:tcW w:w="727" w:type="dxa"/>
            <w:noWrap/>
            <w:hideMark/>
          </w:tcPr>
          <w:p w14:paraId="1E8F7D50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0.25</w:t>
            </w:r>
          </w:p>
        </w:tc>
        <w:tc>
          <w:tcPr>
            <w:tcW w:w="820" w:type="dxa"/>
            <w:noWrap/>
            <w:hideMark/>
          </w:tcPr>
          <w:p w14:paraId="01C71AE4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0.81</w:t>
            </w:r>
          </w:p>
        </w:tc>
        <w:tc>
          <w:tcPr>
            <w:tcW w:w="1292" w:type="dxa"/>
            <w:noWrap/>
            <w:hideMark/>
          </w:tcPr>
          <w:p w14:paraId="4E5F527A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0.49</w:t>
            </w:r>
          </w:p>
        </w:tc>
        <w:tc>
          <w:tcPr>
            <w:tcW w:w="1168" w:type="dxa"/>
            <w:noWrap/>
            <w:hideMark/>
          </w:tcPr>
          <w:p w14:paraId="39EBEE43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0.40</w:t>
            </w:r>
          </w:p>
        </w:tc>
        <w:tc>
          <w:tcPr>
            <w:tcW w:w="763" w:type="dxa"/>
            <w:noWrap/>
            <w:hideMark/>
          </w:tcPr>
          <w:p w14:paraId="2B2045F3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0.58</w:t>
            </w:r>
          </w:p>
        </w:tc>
        <w:tc>
          <w:tcPr>
            <w:tcW w:w="901" w:type="dxa"/>
            <w:noWrap/>
            <w:hideMark/>
          </w:tcPr>
          <w:p w14:paraId="10284B4E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0.51</w:t>
            </w:r>
          </w:p>
        </w:tc>
        <w:tc>
          <w:tcPr>
            <w:tcW w:w="1204" w:type="dxa"/>
            <w:noWrap/>
            <w:hideMark/>
          </w:tcPr>
          <w:p w14:paraId="74DDA282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0.77</w:t>
            </w:r>
          </w:p>
        </w:tc>
      </w:tr>
      <w:tr w:rsidR="00C67916" w:rsidRPr="00C65B60" w14:paraId="5A36D8AC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09234AC7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GK.diving</w:t>
            </w:r>
          </w:p>
        </w:tc>
        <w:tc>
          <w:tcPr>
            <w:tcW w:w="707" w:type="dxa"/>
            <w:noWrap/>
            <w:hideMark/>
          </w:tcPr>
          <w:p w14:paraId="29F868AB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-0.03</w:t>
            </w:r>
          </w:p>
        </w:tc>
        <w:tc>
          <w:tcPr>
            <w:tcW w:w="727" w:type="dxa"/>
            <w:noWrap/>
            <w:hideMark/>
          </w:tcPr>
          <w:p w14:paraId="39D440B0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-0.04</w:t>
            </w:r>
          </w:p>
        </w:tc>
        <w:tc>
          <w:tcPr>
            <w:tcW w:w="820" w:type="dxa"/>
            <w:noWrap/>
            <w:hideMark/>
          </w:tcPr>
          <w:p w14:paraId="1EC26E3D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-0.67</w:t>
            </w:r>
          </w:p>
        </w:tc>
        <w:tc>
          <w:tcPr>
            <w:tcW w:w="1292" w:type="dxa"/>
            <w:noWrap/>
            <w:hideMark/>
          </w:tcPr>
          <w:p w14:paraId="240BECE2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-0.59</w:t>
            </w:r>
          </w:p>
        </w:tc>
        <w:tc>
          <w:tcPr>
            <w:tcW w:w="1168" w:type="dxa"/>
            <w:noWrap/>
            <w:hideMark/>
          </w:tcPr>
          <w:p w14:paraId="788B61F4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-0.57</w:t>
            </w:r>
          </w:p>
        </w:tc>
        <w:tc>
          <w:tcPr>
            <w:tcW w:w="763" w:type="dxa"/>
            <w:noWrap/>
            <w:hideMark/>
          </w:tcPr>
          <w:p w14:paraId="1639D544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-0.52</w:t>
            </w:r>
          </w:p>
        </w:tc>
        <w:tc>
          <w:tcPr>
            <w:tcW w:w="901" w:type="dxa"/>
            <w:noWrap/>
            <w:hideMark/>
          </w:tcPr>
          <w:p w14:paraId="43B73C7D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-0.50</w:t>
            </w:r>
          </w:p>
        </w:tc>
        <w:tc>
          <w:tcPr>
            <w:tcW w:w="1204" w:type="dxa"/>
            <w:noWrap/>
            <w:hideMark/>
          </w:tcPr>
          <w:p w14:paraId="67985662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-0.78</w:t>
            </w:r>
          </w:p>
        </w:tc>
      </w:tr>
      <w:tr w:rsidR="00C65B60" w:rsidRPr="00C65B60" w14:paraId="46A55299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05232DFB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lastRenderedPageBreak/>
              <w:t>GK.handling</w:t>
            </w:r>
          </w:p>
        </w:tc>
        <w:tc>
          <w:tcPr>
            <w:tcW w:w="707" w:type="dxa"/>
            <w:noWrap/>
            <w:hideMark/>
          </w:tcPr>
          <w:p w14:paraId="31A7B473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-0.03</w:t>
            </w:r>
          </w:p>
        </w:tc>
        <w:tc>
          <w:tcPr>
            <w:tcW w:w="727" w:type="dxa"/>
            <w:noWrap/>
            <w:hideMark/>
          </w:tcPr>
          <w:p w14:paraId="09C27772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-0.03</w:t>
            </w:r>
          </w:p>
        </w:tc>
        <w:tc>
          <w:tcPr>
            <w:tcW w:w="820" w:type="dxa"/>
            <w:noWrap/>
            <w:hideMark/>
          </w:tcPr>
          <w:p w14:paraId="046D17D3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-0.67</w:t>
            </w:r>
          </w:p>
        </w:tc>
        <w:tc>
          <w:tcPr>
            <w:tcW w:w="1292" w:type="dxa"/>
            <w:noWrap/>
            <w:hideMark/>
          </w:tcPr>
          <w:p w14:paraId="6837B119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-0.59</w:t>
            </w:r>
          </w:p>
        </w:tc>
        <w:tc>
          <w:tcPr>
            <w:tcW w:w="1168" w:type="dxa"/>
            <w:noWrap/>
            <w:hideMark/>
          </w:tcPr>
          <w:p w14:paraId="3B91F5CE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-0.57</w:t>
            </w:r>
          </w:p>
        </w:tc>
        <w:tc>
          <w:tcPr>
            <w:tcW w:w="763" w:type="dxa"/>
            <w:noWrap/>
            <w:hideMark/>
          </w:tcPr>
          <w:p w14:paraId="698FC4FD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-0.52</w:t>
            </w:r>
          </w:p>
        </w:tc>
        <w:tc>
          <w:tcPr>
            <w:tcW w:w="901" w:type="dxa"/>
            <w:noWrap/>
            <w:hideMark/>
          </w:tcPr>
          <w:p w14:paraId="4B84FFFE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-0.51</w:t>
            </w:r>
          </w:p>
        </w:tc>
        <w:tc>
          <w:tcPr>
            <w:tcW w:w="1204" w:type="dxa"/>
            <w:noWrap/>
            <w:hideMark/>
          </w:tcPr>
          <w:p w14:paraId="485D8432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-0.78</w:t>
            </w:r>
          </w:p>
        </w:tc>
      </w:tr>
      <w:tr w:rsidR="00C67916" w:rsidRPr="00C65B60" w14:paraId="0065BCE3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4F5E88A7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GK.kicking</w:t>
            </w:r>
          </w:p>
        </w:tc>
        <w:tc>
          <w:tcPr>
            <w:tcW w:w="707" w:type="dxa"/>
            <w:noWrap/>
            <w:hideMark/>
          </w:tcPr>
          <w:p w14:paraId="78AD5D09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-0.03</w:t>
            </w:r>
          </w:p>
        </w:tc>
        <w:tc>
          <w:tcPr>
            <w:tcW w:w="727" w:type="dxa"/>
            <w:noWrap/>
            <w:hideMark/>
          </w:tcPr>
          <w:p w14:paraId="2DD71177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-0.04</w:t>
            </w:r>
          </w:p>
        </w:tc>
        <w:tc>
          <w:tcPr>
            <w:tcW w:w="820" w:type="dxa"/>
            <w:noWrap/>
            <w:hideMark/>
          </w:tcPr>
          <w:p w14:paraId="2EC5CAFD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-0.67</w:t>
            </w:r>
          </w:p>
        </w:tc>
        <w:tc>
          <w:tcPr>
            <w:tcW w:w="1292" w:type="dxa"/>
            <w:noWrap/>
            <w:hideMark/>
          </w:tcPr>
          <w:p w14:paraId="75090DB2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-0.58</w:t>
            </w:r>
          </w:p>
        </w:tc>
        <w:tc>
          <w:tcPr>
            <w:tcW w:w="1168" w:type="dxa"/>
            <w:noWrap/>
            <w:hideMark/>
          </w:tcPr>
          <w:p w14:paraId="775F51EF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-0.57</w:t>
            </w:r>
          </w:p>
        </w:tc>
        <w:tc>
          <w:tcPr>
            <w:tcW w:w="763" w:type="dxa"/>
            <w:noWrap/>
            <w:hideMark/>
          </w:tcPr>
          <w:p w14:paraId="1ED729CC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-0.52</w:t>
            </w:r>
          </w:p>
        </w:tc>
        <w:tc>
          <w:tcPr>
            <w:tcW w:w="901" w:type="dxa"/>
            <w:noWrap/>
            <w:hideMark/>
          </w:tcPr>
          <w:p w14:paraId="3F6B4735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-0.50</w:t>
            </w:r>
          </w:p>
        </w:tc>
        <w:tc>
          <w:tcPr>
            <w:tcW w:w="1204" w:type="dxa"/>
            <w:noWrap/>
            <w:hideMark/>
          </w:tcPr>
          <w:p w14:paraId="11979CC4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-0.78</w:t>
            </w:r>
          </w:p>
        </w:tc>
      </w:tr>
      <w:tr w:rsidR="00C65B60" w:rsidRPr="00C65B60" w14:paraId="52A1E329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5A0BEDFC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GK.positioning</w:t>
            </w:r>
          </w:p>
        </w:tc>
        <w:tc>
          <w:tcPr>
            <w:tcW w:w="707" w:type="dxa"/>
            <w:noWrap/>
            <w:hideMark/>
          </w:tcPr>
          <w:p w14:paraId="16B5CC1F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-0.03</w:t>
            </w:r>
          </w:p>
        </w:tc>
        <w:tc>
          <w:tcPr>
            <w:tcW w:w="727" w:type="dxa"/>
            <w:noWrap/>
            <w:hideMark/>
          </w:tcPr>
          <w:p w14:paraId="57646E84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-0.04</w:t>
            </w:r>
          </w:p>
        </w:tc>
        <w:tc>
          <w:tcPr>
            <w:tcW w:w="820" w:type="dxa"/>
            <w:noWrap/>
            <w:hideMark/>
          </w:tcPr>
          <w:p w14:paraId="42F0B311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-0.67</w:t>
            </w:r>
          </w:p>
        </w:tc>
        <w:tc>
          <w:tcPr>
            <w:tcW w:w="1292" w:type="dxa"/>
            <w:noWrap/>
            <w:hideMark/>
          </w:tcPr>
          <w:p w14:paraId="27126958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-0.58</w:t>
            </w:r>
          </w:p>
        </w:tc>
        <w:tc>
          <w:tcPr>
            <w:tcW w:w="1168" w:type="dxa"/>
            <w:noWrap/>
            <w:hideMark/>
          </w:tcPr>
          <w:p w14:paraId="08602A77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-0.56</w:t>
            </w:r>
          </w:p>
        </w:tc>
        <w:tc>
          <w:tcPr>
            <w:tcW w:w="763" w:type="dxa"/>
            <w:noWrap/>
            <w:hideMark/>
          </w:tcPr>
          <w:p w14:paraId="6C49D45F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-0.52</w:t>
            </w:r>
          </w:p>
        </w:tc>
        <w:tc>
          <w:tcPr>
            <w:tcW w:w="901" w:type="dxa"/>
            <w:noWrap/>
            <w:hideMark/>
          </w:tcPr>
          <w:p w14:paraId="676522BE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-0.50</w:t>
            </w:r>
          </w:p>
        </w:tc>
        <w:tc>
          <w:tcPr>
            <w:tcW w:w="1204" w:type="dxa"/>
            <w:noWrap/>
            <w:hideMark/>
          </w:tcPr>
          <w:p w14:paraId="2DF2B1F6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-0.78</w:t>
            </w:r>
          </w:p>
        </w:tc>
      </w:tr>
      <w:tr w:rsidR="00C67916" w:rsidRPr="00C65B60" w14:paraId="70062783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27948FF6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GK.reflexes</w:t>
            </w:r>
          </w:p>
        </w:tc>
        <w:tc>
          <w:tcPr>
            <w:tcW w:w="707" w:type="dxa"/>
            <w:noWrap/>
            <w:hideMark/>
          </w:tcPr>
          <w:p w14:paraId="096391B5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-0.03</w:t>
            </w:r>
          </w:p>
        </w:tc>
        <w:tc>
          <w:tcPr>
            <w:tcW w:w="727" w:type="dxa"/>
            <w:noWrap/>
            <w:hideMark/>
          </w:tcPr>
          <w:p w14:paraId="4BD98F37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-0.04</w:t>
            </w:r>
          </w:p>
        </w:tc>
        <w:tc>
          <w:tcPr>
            <w:tcW w:w="820" w:type="dxa"/>
            <w:noWrap/>
            <w:hideMark/>
          </w:tcPr>
          <w:p w14:paraId="74580F3D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-0.67</w:t>
            </w:r>
          </w:p>
        </w:tc>
        <w:tc>
          <w:tcPr>
            <w:tcW w:w="1292" w:type="dxa"/>
            <w:noWrap/>
            <w:hideMark/>
          </w:tcPr>
          <w:p w14:paraId="714D8454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-0.58</w:t>
            </w:r>
          </w:p>
        </w:tc>
        <w:tc>
          <w:tcPr>
            <w:tcW w:w="1168" w:type="dxa"/>
            <w:noWrap/>
            <w:hideMark/>
          </w:tcPr>
          <w:p w14:paraId="45DA7D61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-0.57</w:t>
            </w:r>
          </w:p>
        </w:tc>
        <w:tc>
          <w:tcPr>
            <w:tcW w:w="763" w:type="dxa"/>
            <w:noWrap/>
            <w:hideMark/>
          </w:tcPr>
          <w:p w14:paraId="6A08DD9C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-0.52</w:t>
            </w:r>
          </w:p>
        </w:tc>
        <w:tc>
          <w:tcPr>
            <w:tcW w:w="901" w:type="dxa"/>
            <w:noWrap/>
            <w:hideMark/>
          </w:tcPr>
          <w:p w14:paraId="712A8EAC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-0.50</w:t>
            </w:r>
          </w:p>
        </w:tc>
        <w:tc>
          <w:tcPr>
            <w:tcW w:w="1204" w:type="dxa"/>
            <w:noWrap/>
            <w:hideMark/>
          </w:tcPr>
          <w:p w14:paraId="08B056FF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-0.78</w:t>
            </w:r>
          </w:p>
        </w:tc>
      </w:tr>
      <w:tr w:rsidR="00C65B60" w:rsidRPr="00C65B60" w14:paraId="29C8D8B5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3726B33E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Heading.accuracy</w:t>
            </w:r>
          </w:p>
        </w:tc>
        <w:tc>
          <w:tcPr>
            <w:tcW w:w="707" w:type="dxa"/>
            <w:noWrap/>
            <w:hideMark/>
          </w:tcPr>
          <w:p w14:paraId="62B725AB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0.19</w:t>
            </w:r>
          </w:p>
        </w:tc>
        <w:tc>
          <w:tcPr>
            <w:tcW w:w="727" w:type="dxa"/>
            <w:noWrap/>
            <w:hideMark/>
          </w:tcPr>
          <w:p w14:paraId="272CEA4A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0.21</w:t>
            </w:r>
          </w:p>
        </w:tc>
        <w:tc>
          <w:tcPr>
            <w:tcW w:w="820" w:type="dxa"/>
            <w:noWrap/>
            <w:hideMark/>
          </w:tcPr>
          <w:p w14:paraId="0124D235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0.65</w:t>
            </w:r>
          </w:p>
        </w:tc>
        <w:tc>
          <w:tcPr>
            <w:tcW w:w="1292" w:type="dxa"/>
            <w:noWrap/>
            <w:hideMark/>
          </w:tcPr>
          <w:p w14:paraId="7CA0ED01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0.33</w:t>
            </w:r>
          </w:p>
        </w:tc>
        <w:tc>
          <w:tcPr>
            <w:tcW w:w="1168" w:type="dxa"/>
            <w:noWrap/>
            <w:hideMark/>
          </w:tcPr>
          <w:p w14:paraId="44B13095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0.69</w:t>
            </w:r>
          </w:p>
        </w:tc>
        <w:tc>
          <w:tcPr>
            <w:tcW w:w="763" w:type="dxa"/>
            <w:noWrap/>
            <w:hideMark/>
          </w:tcPr>
          <w:p w14:paraId="5CA194D3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0.26</w:t>
            </w:r>
          </w:p>
        </w:tc>
        <w:tc>
          <w:tcPr>
            <w:tcW w:w="901" w:type="dxa"/>
            <w:noWrap/>
            <w:hideMark/>
          </w:tcPr>
          <w:p w14:paraId="3DD7548B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0.17</w:t>
            </w:r>
          </w:p>
        </w:tc>
        <w:tc>
          <w:tcPr>
            <w:tcW w:w="1204" w:type="dxa"/>
            <w:noWrap/>
            <w:hideMark/>
          </w:tcPr>
          <w:p w14:paraId="08D335EF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0.65</w:t>
            </w:r>
          </w:p>
        </w:tc>
      </w:tr>
      <w:tr w:rsidR="00C67916" w:rsidRPr="00C65B60" w14:paraId="6CEF5B02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192E6B27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Interceptions</w:t>
            </w:r>
          </w:p>
        </w:tc>
        <w:tc>
          <w:tcPr>
            <w:tcW w:w="707" w:type="dxa"/>
            <w:noWrap/>
            <w:hideMark/>
          </w:tcPr>
          <w:p w14:paraId="24D17104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0.14</w:t>
            </w:r>
          </w:p>
        </w:tc>
        <w:tc>
          <w:tcPr>
            <w:tcW w:w="727" w:type="dxa"/>
            <w:noWrap/>
            <w:hideMark/>
          </w:tcPr>
          <w:p w14:paraId="11E962A0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0.16</w:t>
            </w:r>
          </w:p>
        </w:tc>
        <w:tc>
          <w:tcPr>
            <w:tcW w:w="820" w:type="dxa"/>
            <w:noWrap/>
            <w:hideMark/>
          </w:tcPr>
          <w:p w14:paraId="41794222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0.57</w:t>
            </w:r>
          </w:p>
        </w:tc>
        <w:tc>
          <w:tcPr>
            <w:tcW w:w="1292" w:type="dxa"/>
            <w:noWrap/>
            <w:hideMark/>
          </w:tcPr>
          <w:p w14:paraId="63EADA0E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0.15</w:t>
            </w:r>
          </w:p>
        </w:tc>
        <w:tc>
          <w:tcPr>
            <w:tcW w:w="1168" w:type="dxa"/>
            <w:noWrap/>
            <w:hideMark/>
          </w:tcPr>
          <w:p w14:paraId="43BC44C5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0.74</w:t>
            </w:r>
          </w:p>
        </w:tc>
        <w:tc>
          <w:tcPr>
            <w:tcW w:w="763" w:type="dxa"/>
            <w:noWrap/>
            <w:hideMark/>
          </w:tcPr>
          <w:p w14:paraId="28A712CF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0.13</w:t>
            </w:r>
          </w:p>
        </w:tc>
        <w:tc>
          <w:tcPr>
            <w:tcW w:w="901" w:type="dxa"/>
            <w:noWrap/>
            <w:hideMark/>
          </w:tcPr>
          <w:p w14:paraId="2C894F7D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0.15</w:t>
            </w:r>
          </w:p>
        </w:tc>
        <w:tc>
          <w:tcPr>
            <w:tcW w:w="1204" w:type="dxa"/>
            <w:noWrap/>
            <w:hideMark/>
          </w:tcPr>
          <w:p w14:paraId="2ABB4268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0.40</w:t>
            </w:r>
          </w:p>
        </w:tc>
      </w:tr>
      <w:tr w:rsidR="00C65B60" w:rsidRPr="00C65B60" w14:paraId="60612A7F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358343A7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Jumping</w:t>
            </w:r>
          </w:p>
        </w:tc>
        <w:tc>
          <w:tcPr>
            <w:tcW w:w="707" w:type="dxa"/>
            <w:noWrap/>
            <w:hideMark/>
          </w:tcPr>
          <w:p w14:paraId="07C7351D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0.14</w:t>
            </w:r>
          </w:p>
        </w:tc>
        <w:tc>
          <w:tcPr>
            <w:tcW w:w="727" w:type="dxa"/>
            <w:noWrap/>
            <w:hideMark/>
          </w:tcPr>
          <w:p w14:paraId="004D4C0B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0.15</w:t>
            </w:r>
          </w:p>
        </w:tc>
        <w:tc>
          <w:tcPr>
            <w:tcW w:w="820" w:type="dxa"/>
            <w:noWrap/>
            <w:hideMark/>
          </w:tcPr>
          <w:p w14:paraId="306ADF72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0.31</w:t>
            </w:r>
          </w:p>
        </w:tc>
        <w:tc>
          <w:tcPr>
            <w:tcW w:w="1292" w:type="dxa"/>
            <w:noWrap/>
            <w:hideMark/>
          </w:tcPr>
          <w:p w14:paraId="0F0ADAA8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0.21</w:t>
            </w:r>
          </w:p>
        </w:tc>
        <w:tc>
          <w:tcPr>
            <w:tcW w:w="1168" w:type="dxa"/>
            <w:noWrap/>
            <w:hideMark/>
          </w:tcPr>
          <w:p w14:paraId="2E731069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0.36</w:t>
            </w:r>
          </w:p>
        </w:tc>
        <w:tc>
          <w:tcPr>
            <w:tcW w:w="763" w:type="dxa"/>
            <w:noWrap/>
            <w:hideMark/>
          </w:tcPr>
          <w:p w14:paraId="0F495A86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0.21</w:t>
            </w:r>
          </w:p>
        </w:tc>
        <w:tc>
          <w:tcPr>
            <w:tcW w:w="901" w:type="dxa"/>
            <w:noWrap/>
            <w:hideMark/>
          </w:tcPr>
          <w:p w14:paraId="0C227A02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0.18</w:t>
            </w:r>
          </w:p>
        </w:tc>
        <w:tc>
          <w:tcPr>
            <w:tcW w:w="1204" w:type="dxa"/>
            <w:noWrap/>
            <w:hideMark/>
          </w:tcPr>
          <w:p w14:paraId="21AF6277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0.18</w:t>
            </w:r>
          </w:p>
        </w:tc>
      </w:tr>
      <w:tr w:rsidR="00C67916" w:rsidRPr="00C65B60" w14:paraId="03C07EB8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0AA83DFB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Long.passing</w:t>
            </w:r>
          </w:p>
        </w:tc>
        <w:tc>
          <w:tcPr>
            <w:tcW w:w="707" w:type="dxa"/>
            <w:noWrap/>
            <w:hideMark/>
          </w:tcPr>
          <w:p w14:paraId="735E729D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0.30</w:t>
            </w:r>
          </w:p>
        </w:tc>
        <w:tc>
          <w:tcPr>
            <w:tcW w:w="727" w:type="dxa"/>
            <w:noWrap/>
            <w:hideMark/>
          </w:tcPr>
          <w:p w14:paraId="095FE63A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0.29</w:t>
            </w:r>
          </w:p>
        </w:tc>
        <w:tc>
          <w:tcPr>
            <w:tcW w:w="820" w:type="dxa"/>
            <w:noWrap/>
            <w:hideMark/>
          </w:tcPr>
          <w:p w14:paraId="3F0FF5D8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0.85</w:t>
            </w:r>
          </w:p>
        </w:tc>
        <w:tc>
          <w:tcPr>
            <w:tcW w:w="1292" w:type="dxa"/>
            <w:noWrap/>
            <w:hideMark/>
          </w:tcPr>
          <w:p w14:paraId="625730D7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0.43</w:t>
            </w:r>
          </w:p>
        </w:tc>
        <w:tc>
          <w:tcPr>
            <w:tcW w:w="1168" w:type="dxa"/>
            <w:noWrap/>
            <w:hideMark/>
          </w:tcPr>
          <w:p w14:paraId="45F98BFC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0.58</w:t>
            </w:r>
          </w:p>
        </w:tc>
        <w:tc>
          <w:tcPr>
            <w:tcW w:w="763" w:type="dxa"/>
            <w:noWrap/>
            <w:hideMark/>
          </w:tcPr>
          <w:p w14:paraId="117C2142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0.52</w:t>
            </w:r>
          </w:p>
        </w:tc>
        <w:tc>
          <w:tcPr>
            <w:tcW w:w="901" w:type="dxa"/>
            <w:noWrap/>
            <w:hideMark/>
          </w:tcPr>
          <w:p w14:paraId="6214AB3B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0.46</w:t>
            </w:r>
          </w:p>
        </w:tc>
        <w:tc>
          <w:tcPr>
            <w:tcW w:w="1204" w:type="dxa"/>
            <w:noWrap/>
            <w:hideMark/>
          </w:tcPr>
          <w:p w14:paraId="4DF9D07F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0.78</w:t>
            </w:r>
          </w:p>
        </w:tc>
      </w:tr>
      <w:tr w:rsidR="00C65B60" w:rsidRPr="00C65B60" w14:paraId="4FEDAFB2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0AC9FF83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Long.shots</w:t>
            </w:r>
          </w:p>
        </w:tc>
        <w:tc>
          <w:tcPr>
            <w:tcW w:w="707" w:type="dxa"/>
            <w:noWrap/>
            <w:hideMark/>
          </w:tcPr>
          <w:p w14:paraId="025BED94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0.28</w:t>
            </w:r>
          </w:p>
        </w:tc>
        <w:tc>
          <w:tcPr>
            <w:tcW w:w="727" w:type="dxa"/>
            <w:noWrap/>
            <w:hideMark/>
          </w:tcPr>
          <w:p w14:paraId="1BB607F5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0.26</w:t>
            </w:r>
          </w:p>
        </w:tc>
        <w:tc>
          <w:tcPr>
            <w:tcW w:w="820" w:type="dxa"/>
            <w:noWrap/>
            <w:hideMark/>
          </w:tcPr>
          <w:p w14:paraId="315BF688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0.83</w:t>
            </w:r>
          </w:p>
        </w:tc>
        <w:tc>
          <w:tcPr>
            <w:tcW w:w="1292" w:type="dxa"/>
            <w:noWrap/>
            <w:hideMark/>
          </w:tcPr>
          <w:p w14:paraId="300D968D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0.57</w:t>
            </w:r>
          </w:p>
        </w:tc>
        <w:tc>
          <w:tcPr>
            <w:tcW w:w="1168" w:type="dxa"/>
            <w:noWrap/>
            <w:hideMark/>
          </w:tcPr>
          <w:p w14:paraId="14555C38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0.39</w:t>
            </w:r>
          </w:p>
        </w:tc>
        <w:tc>
          <w:tcPr>
            <w:tcW w:w="763" w:type="dxa"/>
            <w:noWrap/>
            <w:hideMark/>
          </w:tcPr>
          <w:p w14:paraId="29BF7E47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0.64</w:t>
            </w:r>
          </w:p>
        </w:tc>
        <w:tc>
          <w:tcPr>
            <w:tcW w:w="901" w:type="dxa"/>
            <w:noWrap/>
            <w:hideMark/>
          </w:tcPr>
          <w:p w14:paraId="325C2A88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0.52</w:t>
            </w:r>
          </w:p>
        </w:tc>
        <w:tc>
          <w:tcPr>
            <w:tcW w:w="1204" w:type="dxa"/>
            <w:noWrap/>
            <w:hideMark/>
          </w:tcPr>
          <w:p w14:paraId="14D87ADA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0.83</w:t>
            </w:r>
          </w:p>
        </w:tc>
      </w:tr>
      <w:tr w:rsidR="00C67916" w:rsidRPr="00C65B60" w14:paraId="2058804E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6C7A29D6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Marking</w:t>
            </w:r>
          </w:p>
        </w:tc>
        <w:tc>
          <w:tcPr>
            <w:tcW w:w="707" w:type="dxa"/>
            <w:noWrap/>
            <w:hideMark/>
          </w:tcPr>
          <w:p w14:paraId="25A3DF58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0.08</w:t>
            </w:r>
          </w:p>
        </w:tc>
        <w:tc>
          <w:tcPr>
            <w:tcW w:w="727" w:type="dxa"/>
            <w:noWrap/>
            <w:hideMark/>
          </w:tcPr>
          <w:p w14:paraId="1ABBFC53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0.11</w:t>
            </w:r>
          </w:p>
        </w:tc>
        <w:tc>
          <w:tcPr>
            <w:tcW w:w="820" w:type="dxa"/>
            <w:noWrap/>
            <w:hideMark/>
          </w:tcPr>
          <w:p w14:paraId="38CBCF53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0.51</w:t>
            </w:r>
          </w:p>
        </w:tc>
        <w:tc>
          <w:tcPr>
            <w:tcW w:w="1292" w:type="dxa"/>
            <w:noWrap/>
            <w:hideMark/>
          </w:tcPr>
          <w:p w14:paraId="7DDD6E74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0.14</w:t>
            </w:r>
          </w:p>
        </w:tc>
        <w:tc>
          <w:tcPr>
            <w:tcW w:w="1168" w:type="dxa"/>
            <w:noWrap/>
            <w:hideMark/>
          </w:tcPr>
          <w:p w14:paraId="32E34709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0.72</w:t>
            </w:r>
          </w:p>
        </w:tc>
        <w:tc>
          <w:tcPr>
            <w:tcW w:w="763" w:type="dxa"/>
            <w:noWrap/>
            <w:hideMark/>
          </w:tcPr>
          <w:p w14:paraId="5428F784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0.09</w:t>
            </w:r>
          </w:p>
        </w:tc>
        <w:tc>
          <w:tcPr>
            <w:tcW w:w="901" w:type="dxa"/>
            <w:noWrap/>
            <w:hideMark/>
          </w:tcPr>
          <w:p w14:paraId="42AC5539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0.12</w:t>
            </w:r>
          </w:p>
        </w:tc>
        <w:tc>
          <w:tcPr>
            <w:tcW w:w="1204" w:type="dxa"/>
            <w:noWrap/>
            <w:hideMark/>
          </w:tcPr>
          <w:p w14:paraId="684E567A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0.36</w:t>
            </w:r>
          </w:p>
        </w:tc>
      </w:tr>
      <w:tr w:rsidR="00C65B60" w:rsidRPr="00C65B60" w14:paraId="32AD2823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7E3EFF15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Penalties</w:t>
            </w:r>
          </w:p>
        </w:tc>
        <w:tc>
          <w:tcPr>
            <w:tcW w:w="707" w:type="dxa"/>
            <w:noWrap/>
            <w:hideMark/>
          </w:tcPr>
          <w:p w14:paraId="51CCC529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0.24</w:t>
            </w:r>
          </w:p>
        </w:tc>
        <w:tc>
          <w:tcPr>
            <w:tcW w:w="727" w:type="dxa"/>
            <w:noWrap/>
            <w:hideMark/>
          </w:tcPr>
          <w:p w14:paraId="37B48B8A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0.24</w:t>
            </w:r>
          </w:p>
        </w:tc>
        <w:tc>
          <w:tcPr>
            <w:tcW w:w="820" w:type="dxa"/>
            <w:noWrap/>
            <w:hideMark/>
          </w:tcPr>
          <w:p w14:paraId="2459F837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0.73</w:t>
            </w:r>
          </w:p>
        </w:tc>
        <w:tc>
          <w:tcPr>
            <w:tcW w:w="1292" w:type="dxa"/>
            <w:noWrap/>
            <w:hideMark/>
          </w:tcPr>
          <w:p w14:paraId="2A94099C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0.53</w:t>
            </w:r>
          </w:p>
        </w:tc>
        <w:tc>
          <w:tcPr>
            <w:tcW w:w="1168" w:type="dxa"/>
            <w:noWrap/>
            <w:hideMark/>
          </w:tcPr>
          <w:p w14:paraId="0C415EEC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0.33</w:t>
            </w:r>
          </w:p>
        </w:tc>
        <w:tc>
          <w:tcPr>
            <w:tcW w:w="763" w:type="dxa"/>
            <w:noWrap/>
            <w:hideMark/>
          </w:tcPr>
          <w:p w14:paraId="42E32E85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0.56</w:t>
            </w:r>
          </w:p>
        </w:tc>
        <w:tc>
          <w:tcPr>
            <w:tcW w:w="901" w:type="dxa"/>
            <w:noWrap/>
            <w:hideMark/>
          </w:tcPr>
          <w:p w14:paraId="207C734B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0.48</w:t>
            </w:r>
          </w:p>
        </w:tc>
        <w:tc>
          <w:tcPr>
            <w:tcW w:w="1204" w:type="dxa"/>
            <w:noWrap/>
            <w:hideMark/>
          </w:tcPr>
          <w:p w14:paraId="615FC8F4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0.77</w:t>
            </w:r>
          </w:p>
        </w:tc>
      </w:tr>
      <w:tr w:rsidR="00C67916" w:rsidRPr="00C65B60" w14:paraId="152A1B10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37E984FB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Positioning</w:t>
            </w:r>
          </w:p>
        </w:tc>
        <w:tc>
          <w:tcPr>
            <w:tcW w:w="707" w:type="dxa"/>
            <w:noWrap/>
            <w:hideMark/>
          </w:tcPr>
          <w:p w14:paraId="149F68DA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0.26</w:t>
            </w:r>
          </w:p>
        </w:tc>
        <w:tc>
          <w:tcPr>
            <w:tcW w:w="727" w:type="dxa"/>
            <w:noWrap/>
            <w:hideMark/>
          </w:tcPr>
          <w:p w14:paraId="42863A9A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0.24</w:t>
            </w:r>
          </w:p>
        </w:tc>
        <w:tc>
          <w:tcPr>
            <w:tcW w:w="820" w:type="dxa"/>
            <w:noWrap/>
            <w:hideMark/>
          </w:tcPr>
          <w:p w14:paraId="328303C2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0.81</w:t>
            </w:r>
          </w:p>
        </w:tc>
        <w:tc>
          <w:tcPr>
            <w:tcW w:w="1292" w:type="dxa"/>
            <w:noWrap/>
            <w:hideMark/>
          </w:tcPr>
          <w:p w14:paraId="6733ECD6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0.67</w:t>
            </w:r>
          </w:p>
        </w:tc>
        <w:tc>
          <w:tcPr>
            <w:tcW w:w="1168" w:type="dxa"/>
            <w:noWrap/>
            <w:hideMark/>
          </w:tcPr>
          <w:p w14:paraId="4E11B2E5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0.38</w:t>
            </w:r>
          </w:p>
        </w:tc>
        <w:tc>
          <w:tcPr>
            <w:tcW w:w="763" w:type="dxa"/>
            <w:noWrap/>
            <w:hideMark/>
          </w:tcPr>
          <w:p w14:paraId="1808DD46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0.70</w:t>
            </w:r>
          </w:p>
        </w:tc>
        <w:tc>
          <w:tcPr>
            <w:tcW w:w="901" w:type="dxa"/>
            <w:noWrap/>
            <w:hideMark/>
          </w:tcPr>
          <w:p w14:paraId="271D975B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0.59</w:t>
            </w:r>
          </w:p>
        </w:tc>
        <w:tc>
          <w:tcPr>
            <w:tcW w:w="1204" w:type="dxa"/>
            <w:noWrap/>
            <w:hideMark/>
          </w:tcPr>
          <w:p w14:paraId="35443821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0.86</w:t>
            </w:r>
          </w:p>
        </w:tc>
      </w:tr>
      <w:tr w:rsidR="00C65B60" w:rsidRPr="00C65B60" w14:paraId="72568B11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0B5CFCD2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Reactions</w:t>
            </w:r>
          </w:p>
        </w:tc>
        <w:tc>
          <w:tcPr>
            <w:tcW w:w="707" w:type="dxa"/>
            <w:noWrap/>
            <w:hideMark/>
          </w:tcPr>
          <w:p w14:paraId="095BCD1F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0.53</w:t>
            </w:r>
          </w:p>
        </w:tc>
        <w:tc>
          <w:tcPr>
            <w:tcW w:w="727" w:type="dxa"/>
            <w:noWrap/>
            <w:hideMark/>
          </w:tcPr>
          <w:p w14:paraId="21D8E705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0.50</w:t>
            </w:r>
          </w:p>
        </w:tc>
        <w:tc>
          <w:tcPr>
            <w:tcW w:w="820" w:type="dxa"/>
            <w:noWrap/>
            <w:hideMark/>
          </w:tcPr>
          <w:p w14:paraId="19236C9B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0.59</w:t>
            </w:r>
          </w:p>
        </w:tc>
        <w:tc>
          <w:tcPr>
            <w:tcW w:w="1292" w:type="dxa"/>
            <w:noWrap/>
            <w:hideMark/>
          </w:tcPr>
          <w:p w14:paraId="7F0A3C37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0.19</w:t>
            </w:r>
          </w:p>
        </w:tc>
        <w:tc>
          <w:tcPr>
            <w:tcW w:w="1168" w:type="dxa"/>
            <w:noWrap/>
            <w:hideMark/>
          </w:tcPr>
          <w:p w14:paraId="46B4F5E1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0.40</w:t>
            </w:r>
          </w:p>
        </w:tc>
        <w:tc>
          <w:tcPr>
            <w:tcW w:w="763" w:type="dxa"/>
            <w:noWrap/>
            <w:hideMark/>
          </w:tcPr>
          <w:p w14:paraId="274981CC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0.28</w:t>
            </w:r>
          </w:p>
        </w:tc>
        <w:tc>
          <w:tcPr>
            <w:tcW w:w="901" w:type="dxa"/>
            <w:noWrap/>
            <w:hideMark/>
          </w:tcPr>
          <w:p w14:paraId="4A052668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0.14</w:t>
            </w:r>
          </w:p>
        </w:tc>
        <w:tc>
          <w:tcPr>
            <w:tcW w:w="1204" w:type="dxa"/>
            <w:noWrap/>
            <w:hideMark/>
          </w:tcPr>
          <w:p w14:paraId="429F3F92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0.43</w:t>
            </w:r>
          </w:p>
        </w:tc>
      </w:tr>
      <w:tr w:rsidR="00C67916" w:rsidRPr="00C65B60" w14:paraId="02B2ED61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7D2212DE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Short.passing</w:t>
            </w:r>
          </w:p>
        </w:tc>
        <w:tc>
          <w:tcPr>
            <w:tcW w:w="707" w:type="dxa"/>
            <w:noWrap/>
            <w:hideMark/>
          </w:tcPr>
          <w:p w14:paraId="1F3ACD0E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0.32</w:t>
            </w:r>
          </w:p>
        </w:tc>
        <w:tc>
          <w:tcPr>
            <w:tcW w:w="727" w:type="dxa"/>
            <w:noWrap/>
            <w:hideMark/>
          </w:tcPr>
          <w:p w14:paraId="2DD9560C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0.31</w:t>
            </w:r>
          </w:p>
        </w:tc>
        <w:tc>
          <w:tcPr>
            <w:tcW w:w="820" w:type="dxa"/>
            <w:noWrap/>
            <w:hideMark/>
          </w:tcPr>
          <w:p w14:paraId="05C6DA89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0.90</w:t>
            </w:r>
          </w:p>
        </w:tc>
        <w:tc>
          <w:tcPr>
            <w:tcW w:w="1292" w:type="dxa"/>
            <w:noWrap/>
            <w:hideMark/>
          </w:tcPr>
          <w:p w14:paraId="38BA7AE2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0.56</w:t>
            </w:r>
          </w:p>
        </w:tc>
        <w:tc>
          <w:tcPr>
            <w:tcW w:w="1168" w:type="dxa"/>
            <w:noWrap/>
            <w:hideMark/>
          </w:tcPr>
          <w:p w14:paraId="65090405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0.60</w:t>
            </w:r>
          </w:p>
        </w:tc>
        <w:tc>
          <w:tcPr>
            <w:tcW w:w="763" w:type="dxa"/>
            <w:noWrap/>
            <w:hideMark/>
          </w:tcPr>
          <w:p w14:paraId="25EC1E71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0.61</w:t>
            </w:r>
          </w:p>
        </w:tc>
        <w:tc>
          <w:tcPr>
            <w:tcW w:w="901" w:type="dxa"/>
            <w:noWrap/>
            <w:hideMark/>
          </w:tcPr>
          <w:p w14:paraId="6E589ABB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0.54</w:t>
            </w:r>
          </w:p>
        </w:tc>
        <w:tc>
          <w:tcPr>
            <w:tcW w:w="1204" w:type="dxa"/>
            <w:noWrap/>
            <w:hideMark/>
          </w:tcPr>
          <w:p w14:paraId="5834F54A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0.91</w:t>
            </w:r>
          </w:p>
        </w:tc>
      </w:tr>
      <w:tr w:rsidR="00C65B60" w:rsidRPr="00C65B60" w14:paraId="3A7D3FC1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25495F62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Shot.power</w:t>
            </w:r>
          </w:p>
        </w:tc>
        <w:tc>
          <w:tcPr>
            <w:tcW w:w="707" w:type="dxa"/>
            <w:noWrap/>
            <w:hideMark/>
          </w:tcPr>
          <w:p w14:paraId="0ADCEE7A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0.28</w:t>
            </w:r>
          </w:p>
        </w:tc>
        <w:tc>
          <w:tcPr>
            <w:tcW w:w="727" w:type="dxa"/>
            <w:noWrap/>
            <w:hideMark/>
          </w:tcPr>
          <w:p w14:paraId="58B56774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0.27</w:t>
            </w:r>
          </w:p>
        </w:tc>
        <w:tc>
          <w:tcPr>
            <w:tcW w:w="820" w:type="dxa"/>
            <w:noWrap/>
            <w:hideMark/>
          </w:tcPr>
          <w:p w14:paraId="424EC2A1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0.83</w:t>
            </w:r>
          </w:p>
        </w:tc>
        <w:tc>
          <w:tcPr>
            <w:tcW w:w="1292" w:type="dxa"/>
            <w:noWrap/>
            <w:hideMark/>
          </w:tcPr>
          <w:p w14:paraId="628D6D22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0.54</w:t>
            </w:r>
          </w:p>
        </w:tc>
        <w:tc>
          <w:tcPr>
            <w:tcW w:w="1168" w:type="dxa"/>
            <w:noWrap/>
            <w:hideMark/>
          </w:tcPr>
          <w:p w14:paraId="66A0989A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0.49</w:t>
            </w:r>
          </w:p>
        </w:tc>
        <w:tc>
          <w:tcPr>
            <w:tcW w:w="763" w:type="dxa"/>
            <w:noWrap/>
            <w:hideMark/>
          </w:tcPr>
          <w:p w14:paraId="3A0B3153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0.57</w:t>
            </w:r>
          </w:p>
        </w:tc>
        <w:tc>
          <w:tcPr>
            <w:tcW w:w="901" w:type="dxa"/>
            <w:noWrap/>
            <w:hideMark/>
          </w:tcPr>
          <w:p w14:paraId="5A700DC6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0.45</w:t>
            </w:r>
          </w:p>
        </w:tc>
        <w:tc>
          <w:tcPr>
            <w:tcW w:w="1204" w:type="dxa"/>
            <w:noWrap/>
            <w:hideMark/>
          </w:tcPr>
          <w:p w14:paraId="17CD4FDB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0.83</w:t>
            </w:r>
          </w:p>
        </w:tc>
      </w:tr>
      <w:tr w:rsidR="00C67916" w:rsidRPr="00C65B60" w14:paraId="1E79EAED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7203959E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Sliding.tackle</w:t>
            </w:r>
          </w:p>
        </w:tc>
        <w:tc>
          <w:tcPr>
            <w:tcW w:w="707" w:type="dxa"/>
            <w:noWrap/>
            <w:hideMark/>
          </w:tcPr>
          <w:p w14:paraId="0E8FCBAF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0.08</w:t>
            </w:r>
          </w:p>
        </w:tc>
        <w:tc>
          <w:tcPr>
            <w:tcW w:w="727" w:type="dxa"/>
            <w:noWrap/>
            <w:hideMark/>
          </w:tcPr>
          <w:p w14:paraId="3D85A0A9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0.12</w:t>
            </w:r>
          </w:p>
        </w:tc>
        <w:tc>
          <w:tcPr>
            <w:tcW w:w="820" w:type="dxa"/>
            <w:noWrap/>
            <w:hideMark/>
          </w:tcPr>
          <w:p w14:paraId="4A71540D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0.51</w:t>
            </w:r>
          </w:p>
        </w:tc>
        <w:tc>
          <w:tcPr>
            <w:tcW w:w="1292" w:type="dxa"/>
            <w:noWrap/>
            <w:hideMark/>
          </w:tcPr>
          <w:p w14:paraId="78B25CB2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0.16</w:t>
            </w:r>
          </w:p>
        </w:tc>
        <w:tc>
          <w:tcPr>
            <w:tcW w:w="1168" w:type="dxa"/>
            <w:noWrap/>
            <w:hideMark/>
          </w:tcPr>
          <w:p w14:paraId="6D9B2108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0.71</w:t>
            </w:r>
          </w:p>
        </w:tc>
        <w:tc>
          <w:tcPr>
            <w:tcW w:w="763" w:type="dxa"/>
            <w:noWrap/>
            <w:hideMark/>
          </w:tcPr>
          <w:p w14:paraId="734F2039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0.11</w:t>
            </w:r>
          </w:p>
        </w:tc>
        <w:tc>
          <w:tcPr>
            <w:tcW w:w="901" w:type="dxa"/>
            <w:noWrap/>
            <w:hideMark/>
          </w:tcPr>
          <w:p w14:paraId="3D940F56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0.15</w:t>
            </w:r>
          </w:p>
        </w:tc>
        <w:tc>
          <w:tcPr>
            <w:tcW w:w="1204" w:type="dxa"/>
            <w:noWrap/>
            <w:hideMark/>
          </w:tcPr>
          <w:p w14:paraId="741D2DFB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0.37</w:t>
            </w:r>
          </w:p>
        </w:tc>
      </w:tr>
      <w:tr w:rsidR="00C65B60" w:rsidRPr="00C65B60" w14:paraId="0B58B975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46363993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Sprint.speed</w:t>
            </w:r>
          </w:p>
        </w:tc>
        <w:tc>
          <w:tcPr>
            <w:tcW w:w="707" w:type="dxa"/>
            <w:noWrap/>
            <w:hideMark/>
          </w:tcPr>
          <w:p w14:paraId="294B8E13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0.18</w:t>
            </w:r>
          </w:p>
        </w:tc>
        <w:tc>
          <w:tcPr>
            <w:tcW w:w="727" w:type="dxa"/>
            <w:noWrap/>
            <w:hideMark/>
          </w:tcPr>
          <w:p w14:paraId="5296484A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0.15</w:t>
            </w:r>
          </w:p>
        </w:tc>
        <w:tc>
          <w:tcPr>
            <w:tcW w:w="820" w:type="dxa"/>
            <w:noWrap/>
            <w:hideMark/>
          </w:tcPr>
          <w:p w14:paraId="6A603378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0.65</w:t>
            </w:r>
          </w:p>
        </w:tc>
        <w:tc>
          <w:tcPr>
            <w:tcW w:w="1292" w:type="dxa"/>
            <w:noWrap/>
            <w:hideMark/>
          </w:tcPr>
          <w:p w14:paraId="07A374B7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0.92</w:t>
            </w:r>
          </w:p>
        </w:tc>
        <w:tc>
          <w:tcPr>
            <w:tcW w:w="1168" w:type="dxa"/>
            <w:noWrap/>
            <w:hideMark/>
          </w:tcPr>
          <w:p w14:paraId="24C13619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0.28</w:t>
            </w:r>
          </w:p>
        </w:tc>
        <w:tc>
          <w:tcPr>
            <w:tcW w:w="763" w:type="dxa"/>
            <w:noWrap/>
            <w:hideMark/>
          </w:tcPr>
          <w:p w14:paraId="2345179A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0.75</w:t>
            </w:r>
          </w:p>
        </w:tc>
        <w:tc>
          <w:tcPr>
            <w:tcW w:w="901" w:type="dxa"/>
            <w:noWrap/>
            <w:hideMark/>
          </w:tcPr>
          <w:p w14:paraId="2CA74377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0.64</w:t>
            </w:r>
          </w:p>
        </w:tc>
        <w:tc>
          <w:tcPr>
            <w:tcW w:w="1204" w:type="dxa"/>
            <w:noWrap/>
            <w:hideMark/>
          </w:tcPr>
          <w:p w14:paraId="27D401E0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0.66</w:t>
            </w:r>
          </w:p>
        </w:tc>
      </w:tr>
      <w:tr w:rsidR="00C67916" w:rsidRPr="00C65B60" w14:paraId="620AA5FF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65CF7121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Stamina</w:t>
            </w:r>
          </w:p>
        </w:tc>
        <w:tc>
          <w:tcPr>
            <w:tcW w:w="707" w:type="dxa"/>
            <w:noWrap/>
            <w:hideMark/>
          </w:tcPr>
          <w:p w14:paraId="6233DE98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0.21</w:t>
            </w:r>
          </w:p>
        </w:tc>
        <w:tc>
          <w:tcPr>
            <w:tcW w:w="727" w:type="dxa"/>
            <w:noWrap/>
            <w:hideMark/>
          </w:tcPr>
          <w:p w14:paraId="7AEF64BA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0.20</w:t>
            </w:r>
          </w:p>
        </w:tc>
        <w:tc>
          <w:tcPr>
            <w:tcW w:w="820" w:type="dxa"/>
            <w:noWrap/>
            <w:hideMark/>
          </w:tcPr>
          <w:p w14:paraId="4CF828E8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0.79</w:t>
            </w:r>
          </w:p>
        </w:tc>
        <w:tc>
          <w:tcPr>
            <w:tcW w:w="1292" w:type="dxa"/>
            <w:noWrap/>
            <w:hideMark/>
          </w:tcPr>
          <w:p w14:paraId="67463780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0.61</w:t>
            </w:r>
          </w:p>
        </w:tc>
        <w:tc>
          <w:tcPr>
            <w:tcW w:w="1168" w:type="dxa"/>
            <w:noWrap/>
            <w:hideMark/>
          </w:tcPr>
          <w:p w14:paraId="0BCC26EF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0.64</w:t>
            </w:r>
          </w:p>
        </w:tc>
        <w:tc>
          <w:tcPr>
            <w:tcW w:w="763" w:type="dxa"/>
            <w:noWrap/>
            <w:hideMark/>
          </w:tcPr>
          <w:p w14:paraId="31FE54D9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0.56</w:t>
            </w:r>
          </w:p>
        </w:tc>
        <w:tc>
          <w:tcPr>
            <w:tcW w:w="901" w:type="dxa"/>
            <w:noWrap/>
            <w:hideMark/>
          </w:tcPr>
          <w:p w14:paraId="0509E140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0.47</w:t>
            </w:r>
          </w:p>
        </w:tc>
        <w:tc>
          <w:tcPr>
            <w:tcW w:w="1204" w:type="dxa"/>
            <w:noWrap/>
            <w:hideMark/>
          </w:tcPr>
          <w:p w14:paraId="6713149D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0.72</w:t>
            </w:r>
          </w:p>
        </w:tc>
      </w:tr>
      <w:tr w:rsidR="00C65B60" w:rsidRPr="00C65B60" w14:paraId="7E83C1E0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4D8F151B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Standing.tackle</w:t>
            </w:r>
          </w:p>
        </w:tc>
        <w:tc>
          <w:tcPr>
            <w:tcW w:w="707" w:type="dxa"/>
            <w:noWrap/>
            <w:hideMark/>
          </w:tcPr>
          <w:p w14:paraId="0529951D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0.10</w:t>
            </w:r>
          </w:p>
        </w:tc>
        <w:tc>
          <w:tcPr>
            <w:tcW w:w="727" w:type="dxa"/>
            <w:noWrap/>
            <w:hideMark/>
          </w:tcPr>
          <w:p w14:paraId="274A2705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0.13</w:t>
            </w:r>
          </w:p>
        </w:tc>
        <w:tc>
          <w:tcPr>
            <w:tcW w:w="820" w:type="dxa"/>
            <w:noWrap/>
            <w:hideMark/>
          </w:tcPr>
          <w:p w14:paraId="62C7A81B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0.54</w:t>
            </w:r>
          </w:p>
        </w:tc>
        <w:tc>
          <w:tcPr>
            <w:tcW w:w="1292" w:type="dxa"/>
            <w:noWrap/>
            <w:hideMark/>
          </w:tcPr>
          <w:p w14:paraId="208903FA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0.15</w:t>
            </w:r>
          </w:p>
        </w:tc>
        <w:tc>
          <w:tcPr>
            <w:tcW w:w="1168" w:type="dxa"/>
            <w:noWrap/>
            <w:hideMark/>
          </w:tcPr>
          <w:p w14:paraId="436A6470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0.73</w:t>
            </w:r>
          </w:p>
        </w:tc>
        <w:tc>
          <w:tcPr>
            <w:tcW w:w="763" w:type="dxa"/>
            <w:noWrap/>
            <w:hideMark/>
          </w:tcPr>
          <w:p w14:paraId="639BF5A0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0.11</w:t>
            </w:r>
          </w:p>
        </w:tc>
        <w:tc>
          <w:tcPr>
            <w:tcW w:w="901" w:type="dxa"/>
            <w:noWrap/>
            <w:hideMark/>
          </w:tcPr>
          <w:p w14:paraId="712AEC44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0.14</w:t>
            </w:r>
          </w:p>
        </w:tc>
        <w:tc>
          <w:tcPr>
            <w:tcW w:w="1204" w:type="dxa"/>
            <w:noWrap/>
            <w:hideMark/>
          </w:tcPr>
          <w:p w14:paraId="16B6D12F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0.40</w:t>
            </w:r>
          </w:p>
        </w:tc>
      </w:tr>
      <w:tr w:rsidR="00C67916" w:rsidRPr="00C65B60" w14:paraId="7B229ACE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1FB1AB5C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Strength</w:t>
            </w:r>
          </w:p>
        </w:tc>
        <w:tc>
          <w:tcPr>
            <w:tcW w:w="707" w:type="dxa"/>
            <w:noWrap/>
            <w:hideMark/>
          </w:tcPr>
          <w:p w14:paraId="7E079AFF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0.14</w:t>
            </w:r>
          </w:p>
        </w:tc>
        <w:tc>
          <w:tcPr>
            <w:tcW w:w="727" w:type="dxa"/>
            <w:noWrap/>
            <w:hideMark/>
          </w:tcPr>
          <w:p w14:paraId="04D219C8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0.17</w:t>
            </w:r>
          </w:p>
        </w:tc>
        <w:tc>
          <w:tcPr>
            <w:tcW w:w="820" w:type="dxa"/>
            <w:noWrap/>
            <w:hideMark/>
          </w:tcPr>
          <w:p w14:paraId="0B33CBED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0.19</w:t>
            </w:r>
          </w:p>
        </w:tc>
        <w:tc>
          <w:tcPr>
            <w:tcW w:w="1292" w:type="dxa"/>
            <w:noWrap/>
            <w:hideMark/>
          </w:tcPr>
          <w:p w14:paraId="5D22F466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-0.16</w:t>
            </w:r>
          </w:p>
        </w:tc>
        <w:tc>
          <w:tcPr>
            <w:tcW w:w="1168" w:type="dxa"/>
            <w:noWrap/>
            <w:hideMark/>
          </w:tcPr>
          <w:p w14:paraId="2106DAD4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0.46</w:t>
            </w:r>
          </w:p>
        </w:tc>
        <w:tc>
          <w:tcPr>
            <w:tcW w:w="763" w:type="dxa"/>
            <w:noWrap/>
            <w:hideMark/>
          </w:tcPr>
          <w:p w14:paraId="1F05AE77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-0.24</w:t>
            </w:r>
          </w:p>
        </w:tc>
        <w:tc>
          <w:tcPr>
            <w:tcW w:w="901" w:type="dxa"/>
            <w:noWrap/>
            <w:hideMark/>
          </w:tcPr>
          <w:p w14:paraId="3802CE98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-0.40</w:t>
            </w:r>
          </w:p>
        </w:tc>
        <w:tc>
          <w:tcPr>
            <w:tcW w:w="1204" w:type="dxa"/>
            <w:noWrap/>
            <w:hideMark/>
          </w:tcPr>
          <w:p w14:paraId="5EBC5C02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0.08</w:t>
            </w:r>
          </w:p>
        </w:tc>
      </w:tr>
      <w:tr w:rsidR="00C65B60" w:rsidRPr="00C65B60" w14:paraId="7F28F6E8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7999C81E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Vision</w:t>
            </w:r>
          </w:p>
        </w:tc>
        <w:tc>
          <w:tcPr>
            <w:tcW w:w="707" w:type="dxa"/>
            <w:noWrap/>
            <w:hideMark/>
          </w:tcPr>
          <w:p w14:paraId="1B9F2DB2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0.35</w:t>
            </w:r>
          </w:p>
        </w:tc>
        <w:tc>
          <w:tcPr>
            <w:tcW w:w="727" w:type="dxa"/>
            <w:noWrap/>
            <w:hideMark/>
          </w:tcPr>
          <w:p w14:paraId="44A8D6D0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0.32</w:t>
            </w:r>
          </w:p>
        </w:tc>
        <w:tc>
          <w:tcPr>
            <w:tcW w:w="820" w:type="dxa"/>
            <w:noWrap/>
            <w:hideMark/>
          </w:tcPr>
          <w:p w14:paraId="1C45B88A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0.75</w:t>
            </w:r>
          </w:p>
        </w:tc>
        <w:tc>
          <w:tcPr>
            <w:tcW w:w="1292" w:type="dxa"/>
            <w:noWrap/>
            <w:hideMark/>
          </w:tcPr>
          <w:p w14:paraId="39C54AD8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0.46</w:t>
            </w:r>
          </w:p>
        </w:tc>
        <w:tc>
          <w:tcPr>
            <w:tcW w:w="1168" w:type="dxa"/>
            <w:noWrap/>
            <w:hideMark/>
          </w:tcPr>
          <w:p w14:paraId="60D50999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0.30</w:t>
            </w:r>
          </w:p>
        </w:tc>
        <w:tc>
          <w:tcPr>
            <w:tcW w:w="763" w:type="dxa"/>
            <w:noWrap/>
            <w:hideMark/>
          </w:tcPr>
          <w:p w14:paraId="67DE1735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0.59</w:t>
            </w:r>
          </w:p>
        </w:tc>
        <w:tc>
          <w:tcPr>
            <w:tcW w:w="901" w:type="dxa"/>
            <w:noWrap/>
            <w:hideMark/>
          </w:tcPr>
          <w:p w14:paraId="4E2D4A48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0.49</w:t>
            </w:r>
          </w:p>
        </w:tc>
        <w:tc>
          <w:tcPr>
            <w:tcW w:w="1204" w:type="dxa"/>
            <w:noWrap/>
            <w:hideMark/>
          </w:tcPr>
          <w:p w14:paraId="3A8799ED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0.72</w:t>
            </w:r>
          </w:p>
        </w:tc>
      </w:tr>
      <w:tr w:rsidR="00C67916" w:rsidRPr="00C65B60" w14:paraId="2FED554F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61950C01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Volleys</w:t>
            </w:r>
          </w:p>
        </w:tc>
        <w:tc>
          <w:tcPr>
            <w:tcW w:w="707" w:type="dxa"/>
            <w:noWrap/>
            <w:hideMark/>
          </w:tcPr>
          <w:p w14:paraId="2DFA6798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0.29</w:t>
            </w:r>
          </w:p>
        </w:tc>
        <w:tc>
          <w:tcPr>
            <w:tcW w:w="727" w:type="dxa"/>
            <w:noWrap/>
            <w:hideMark/>
          </w:tcPr>
          <w:p w14:paraId="7A64F4E7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0.27</w:t>
            </w:r>
          </w:p>
        </w:tc>
        <w:tc>
          <w:tcPr>
            <w:tcW w:w="820" w:type="dxa"/>
            <w:noWrap/>
            <w:hideMark/>
          </w:tcPr>
          <w:p w14:paraId="0E143516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0.76</w:t>
            </w:r>
          </w:p>
        </w:tc>
        <w:tc>
          <w:tcPr>
            <w:tcW w:w="1292" w:type="dxa"/>
            <w:noWrap/>
            <w:hideMark/>
          </w:tcPr>
          <w:p w14:paraId="38454783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0.57</w:t>
            </w:r>
          </w:p>
        </w:tc>
        <w:tc>
          <w:tcPr>
            <w:tcW w:w="1168" w:type="dxa"/>
            <w:noWrap/>
            <w:hideMark/>
          </w:tcPr>
          <w:p w14:paraId="54D5411C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0.32</w:t>
            </w:r>
          </w:p>
        </w:tc>
        <w:tc>
          <w:tcPr>
            <w:tcW w:w="763" w:type="dxa"/>
            <w:noWrap/>
            <w:hideMark/>
          </w:tcPr>
          <w:p w14:paraId="142FA4D1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0.62</w:t>
            </w:r>
          </w:p>
        </w:tc>
        <w:tc>
          <w:tcPr>
            <w:tcW w:w="901" w:type="dxa"/>
            <w:noWrap/>
            <w:hideMark/>
          </w:tcPr>
          <w:p w14:paraId="02D2B102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0.51</w:t>
            </w:r>
          </w:p>
        </w:tc>
        <w:tc>
          <w:tcPr>
            <w:tcW w:w="1204" w:type="dxa"/>
            <w:noWrap/>
            <w:hideMark/>
          </w:tcPr>
          <w:p w14:paraId="67DD4D5A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0.79</w:t>
            </w:r>
          </w:p>
        </w:tc>
      </w:tr>
      <w:tr w:rsidR="00C65B60" w:rsidRPr="00C65B60" w14:paraId="3C8FBCAA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3EEE797D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CAM</w:t>
            </w:r>
          </w:p>
        </w:tc>
        <w:tc>
          <w:tcPr>
            <w:tcW w:w="707" w:type="dxa"/>
            <w:noWrap/>
            <w:hideMark/>
          </w:tcPr>
          <w:p w14:paraId="5DB77651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0.45</w:t>
            </w:r>
          </w:p>
        </w:tc>
        <w:tc>
          <w:tcPr>
            <w:tcW w:w="727" w:type="dxa"/>
            <w:noWrap/>
            <w:hideMark/>
          </w:tcPr>
          <w:p w14:paraId="6242ED52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0.41</w:t>
            </w:r>
          </w:p>
        </w:tc>
        <w:tc>
          <w:tcPr>
            <w:tcW w:w="820" w:type="dxa"/>
            <w:noWrap/>
            <w:hideMark/>
          </w:tcPr>
          <w:p w14:paraId="3C975235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0.73</w:t>
            </w:r>
          </w:p>
        </w:tc>
        <w:tc>
          <w:tcPr>
            <w:tcW w:w="1292" w:type="dxa"/>
            <w:noWrap/>
            <w:hideMark/>
          </w:tcPr>
          <w:p w14:paraId="143998EB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0.49</w:t>
            </w:r>
          </w:p>
        </w:tc>
        <w:tc>
          <w:tcPr>
            <w:tcW w:w="1168" w:type="dxa"/>
            <w:noWrap/>
            <w:hideMark/>
          </w:tcPr>
          <w:p w14:paraId="00AC24CD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0.18</w:t>
            </w:r>
          </w:p>
        </w:tc>
        <w:tc>
          <w:tcPr>
            <w:tcW w:w="763" w:type="dxa"/>
            <w:noWrap/>
            <w:hideMark/>
          </w:tcPr>
          <w:p w14:paraId="670C6D24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0.63</w:t>
            </w:r>
          </w:p>
        </w:tc>
        <w:tc>
          <w:tcPr>
            <w:tcW w:w="901" w:type="dxa"/>
            <w:noWrap/>
            <w:hideMark/>
          </w:tcPr>
          <w:p w14:paraId="62C3DF69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0.48</w:t>
            </w:r>
          </w:p>
        </w:tc>
        <w:tc>
          <w:tcPr>
            <w:tcW w:w="1204" w:type="dxa"/>
            <w:noWrap/>
            <w:hideMark/>
          </w:tcPr>
          <w:p w14:paraId="0F5EA294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0.69</w:t>
            </w:r>
          </w:p>
        </w:tc>
      </w:tr>
      <w:tr w:rsidR="00C67916" w:rsidRPr="00C65B60" w14:paraId="09F28C63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7145A8BC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CB</w:t>
            </w:r>
          </w:p>
        </w:tc>
        <w:tc>
          <w:tcPr>
            <w:tcW w:w="707" w:type="dxa"/>
            <w:noWrap/>
            <w:hideMark/>
          </w:tcPr>
          <w:p w14:paraId="1867327B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0.19</w:t>
            </w:r>
          </w:p>
        </w:tc>
        <w:tc>
          <w:tcPr>
            <w:tcW w:w="727" w:type="dxa"/>
            <w:noWrap/>
            <w:hideMark/>
          </w:tcPr>
          <w:p w14:paraId="4A0847AA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0.22</w:t>
            </w:r>
          </w:p>
        </w:tc>
        <w:tc>
          <w:tcPr>
            <w:tcW w:w="820" w:type="dxa"/>
            <w:noWrap/>
            <w:hideMark/>
          </w:tcPr>
          <w:p w14:paraId="3AB21A54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0.13</w:t>
            </w:r>
          </w:p>
        </w:tc>
        <w:tc>
          <w:tcPr>
            <w:tcW w:w="1292" w:type="dxa"/>
            <w:noWrap/>
            <w:hideMark/>
          </w:tcPr>
          <w:p w14:paraId="5DA8CCA0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-0.32</w:t>
            </w:r>
          </w:p>
        </w:tc>
        <w:tc>
          <w:tcPr>
            <w:tcW w:w="1168" w:type="dxa"/>
            <w:noWrap/>
            <w:hideMark/>
          </w:tcPr>
          <w:p w14:paraId="2FBEF43C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0.44</w:t>
            </w:r>
          </w:p>
        </w:tc>
        <w:tc>
          <w:tcPr>
            <w:tcW w:w="763" w:type="dxa"/>
            <w:noWrap/>
            <w:hideMark/>
          </w:tcPr>
          <w:p w14:paraId="4BAC8108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-0.30</w:t>
            </w:r>
          </w:p>
        </w:tc>
        <w:tc>
          <w:tcPr>
            <w:tcW w:w="901" w:type="dxa"/>
            <w:noWrap/>
            <w:hideMark/>
          </w:tcPr>
          <w:p w14:paraId="33DEE494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-0.31</w:t>
            </w:r>
          </w:p>
        </w:tc>
        <w:tc>
          <w:tcPr>
            <w:tcW w:w="1204" w:type="dxa"/>
            <w:noWrap/>
            <w:hideMark/>
          </w:tcPr>
          <w:p w14:paraId="08F3BEFC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-0.15</w:t>
            </w:r>
          </w:p>
        </w:tc>
      </w:tr>
      <w:tr w:rsidR="00C65B60" w:rsidRPr="00C65B60" w14:paraId="75B9F472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39006657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CDM</w:t>
            </w:r>
          </w:p>
        </w:tc>
        <w:tc>
          <w:tcPr>
            <w:tcW w:w="707" w:type="dxa"/>
            <w:noWrap/>
            <w:hideMark/>
          </w:tcPr>
          <w:p w14:paraId="5F62F02B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0.31</w:t>
            </w:r>
          </w:p>
        </w:tc>
        <w:tc>
          <w:tcPr>
            <w:tcW w:w="727" w:type="dxa"/>
            <w:noWrap/>
            <w:hideMark/>
          </w:tcPr>
          <w:p w14:paraId="71A49648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0.32</w:t>
            </w:r>
          </w:p>
        </w:tc>
        <w:tc>
          <w:tcPr>
            <w:tcW w:w="820" w:type="dxa"/>
            <w:noWrap/>
            <w:hideMark/>
          </w:tcPr>
          <w:p w14:paraId="5226413D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0.34</w:t>
            </w:r>
          </w:p>
        </w:tc>
        <w:tc>
          <w:tcPr>
            <w:tcW w:w="1292" w:type="dxa"/>
            <w:noWrap/>
            <w:hideMark/>
          </w:tcPr>
          <w:p w14:paraId="20A1AF62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-0.17</w:t>
            </w:r>
          </w:p>
        </w:tc>
        <w:tc>
          <w:tcPr>
            <w:tcW w:w="1168" w:type="dxa"/>
            <w:noWrap/>
            <w:hideMark/>
          </w:tcPr>
          <w:p w14:paraId="75D1FD7E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0.46</w:t>
            </w:r>
          </w:p>
        </w:tc>
        <w:tc>
          <w:tcPr>
            <w:tcW w:w="763" w:type="dxa"/>
            <w:noWrap/>
            <w:hideMark/>
          </w:tcPr>
          <w:p w14:paraId="13F6C223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-0.08</w:t>
            </w:r>
          </w:p>
        </w:tc>
        <w:tc>
          <w:tcPr>
            <w:tcW w:w="901" w:type="dxa"/>
            <w:noWrap/>
            <w:hideMark/>
          </w:tcPr>
          <w:p w14:paraId="7C8279D3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-0.12</w:t>
            </w:r>
          </w:p>
        </w:tc>
        <w:tc>
          <w:tcPr>
            <w:tcW w:w="1204" w:type="dxa"/>
            <w:noWrap/>
            <w:hideMark/>
          </w:tcPr>
          <w:p w14:paraId="34888DF0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0.07</w:t>
            </w:r>
          </w:p>
        </w:tc>
      </w:tr>
      <w:tr w:rsidR="00C67916" w:rsidRPr="00C65B60" w14:paraId="1B443AD4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79E3A575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CF</w:t>
            </w:r>
          </w:p>
        </w:tc>
        <w:tc>
          <w:tcPr>
            <w:tcW w:w="707" w:type="dxa"/>
            <w:noWrap/>
            <w:hideMark/>
          </w:tcPr>
          <w:p w14:paraId="2D4F7703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0.44</w:t>
            </w:r>
          </w:p>
        </w:tc>
        <w:tc>
          <w:tcPr>
            <w:tcW w:w="727" w:type="dxa"/>
            <w:noWrap/>
            <w:hideMark/>
          </w:tcPr>
          <w:p w14:paraId="5C956B28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0.40</w:t>
            </w:r>
          </w:p>
        </w:tc>
        <w:tc>
          <w:tcPr>
            <w:tcW w:w="820" w:type="dxa"/>
            <w:noWrap/>
            <w:hideMark/>
          </w:tcPr>
          <w:p w14:paraId="6B3CB8CB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0.75</w:t>
            </w:r>
          </w:p>
        </w:tc>
        <w:tc>
          <w:tcPr>
            <w:tcW w:w="1292" w:type="dxa"/>
            <w:noWrap/>
            <w:hideMark/>
          </w:tcPr>
          <w:p w14:paraId="138A26BB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0.55</w:t>
            </w:r>
          </w:p>
        </w:tc>
        <w:tc>
          <w:tcPr>
            <w:tcW w:w="1168" w:type="dxa"/>
            <w:noWrap/>
            <w:hideMark/>
          </w:tcPr>
          <w:p w14:paraId="35FC8576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0.20</w:t>
            </w:r>
          </w:p>
        </w:tc>
        <w:tc>
          <w:tcPr>
            <w:tcW w:w="763" w:type="dxa"/>
            <w:noWrap/>
            <w:hideMark/>
          </w:tcPr>
          <w:p w14:paraId="3398DC2E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0.65</w:t>
            </w:r>
          </w:p>
        </w:tc>
        <w:tc>
          <w:tcPr>
            <w:tcW w:w="901" w:type="dxa"/>
            <w:noWrap/>
            <w:hideMark/>
          </w:tcPr>
          <w:p w14:paraId="0A43A229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0.50</w:t>
            </w:r>
          </w:p>
        </w:tc>
        <w:tc>
          <w:tcPr>
            <w:tcW w:w="1204" w:type="dxa"/>
            <w:noWrap/>
            <w:hideMark/>
          </w:tcPr>
          <w:p w14:paraId="5FB0C361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0.73</w:t>
            </w:r>
          </w:p>
        </w:tc>
      </w:tr>
      <w:tr w:rsidR="00C65B60" w:rsidRPr="00C65B60" w14:paraId="1EA1931A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2391A1A5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CM</w:t>
            </w:r>
          </w:p>
        </w:tc>
        <w:tc>
          <w:tcPr>
            <w:tcW w:w="707" w:type="dxa"/>
            <w:noWrap/>
            <w:hideMark/>
          </w:tcPr>
          <w:p w14:paraId="24F30D7C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0.49</w:t>
            </w:r>
          </w:p>
        </w:tc>
        <w:tc>
          <w:tcPr>
            <w:tcW w:w="727" w:type="dxa"/>
            <w:noWrap/>
            <w:hideMark/>
          </w:tcPr>
          <w:p w14:paraId="1B592005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0.46</w:t>
            </w:r>
          </w:p>
        </w:tc>
        <w:tc>
          <w:tcPr>
            <w:tcW w:w="820" w:type="dxa"/>
            <w:noWrap/>
            <w:hideMark/>
          </w:tcPr>
          <w:p w14:paraId="452E2EB7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0.75</w:t>
            </w:r>
          </w:p>
        </w:tc>
        <w:tc>
          <w:tcPr>
            <w:tcW w:w="1292" w:type="dxa"/>
            <w:noWrap/>
            <w:hideMark/>
          </w:tcPr>
          <w:p w14:paraId="17C30696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0.31</w:t>
            </w:r>
          </w:p>
        </w:tc>
        <w:tc>
          <w:tcPr>
            <w:tcW w:w="1168" w:type="dxa"/>
            <w:noWrap/>
            <w:hideMark/>
          </w:tcPr>
          <w:p w14:paraId="2FE075BF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0.35</w:t>
            </w:r>
          </w:p>
        </w:tc>
        <w:tc>
          <w:tcPr>
            <w:tcW w:w="763" w:type="dxa"/>
            <w:noWrap/>
            <w:hideMark/>
          </w:tcPr>
          <w:p w14:paraId="5111DE47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0.47</w:t>
            </w:r>
          </w:p>
        </w:tc>
        <w:tc>
          <w:tcPr>
            <w:tcW w:w="901" w:type="dxa"/>
            <w:noWrap/>
            <w:hideMark/>
          </w:tcPr>
          <w:p w14:paraId="358924FB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0.34</w:t>
            </w:r>
          </w:p>
        </w:tc>
        <w:tc>
          <w:tcPr>
            <w:tcW w:w="1204" w:type="dxa"/>
            <w:noWrap/>
            <w:hideMark/>
          </w:tcPr>
          <w:p w14:paraId="695C8D31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0.61</w:t>
            </w:r>
          </w:p>
        </w:tc>
      </w:tr>
      <w:tr w:rsidR="00C67916" w:rsidRPr="00C65B60" w14:paraId="62C1736B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3795216A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ID</w:t>
            </w:r>
          </w:p>
        </w:tc>
        <w:tc>
          <w:tcPr>
            <w:tcW w:w="707" w:type="dxa"/>
            <w:noWrap/>
            <w:hideMark/>
          </w:tcPr>
          <w:p w14:paraId="6F2FB898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-0.14</w:t>
            </w:r>
          </w:p>
        </w:tc>
        <w:tc>
          <w:tcPr>
            <w:tcW w:w="727" w:type="dxa"/>
            <w:noWrap/>
            <w:hideMark/>
          </w:tcPr>
          <w:p w14:paraId="14C99E4D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-0.21</w:t>
            </w:r>
          </w:p>
        </w:tc>
        <w:tc>
          <w:tcPr>
            <w:tcW w:w="820" w:type="dxa"/>
            <w:noWrap/>
            <w:hideMark/>
          </w:tcPr>
          <w:p w14:paraId="15CAA5D9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-0.23</w:t>
            </w:r>
          </w:p>
        </w:tc>
        <w:tc>
          <w:tcPr>
            <w:tcW w:w="1292" w:type="dxa"/>
            <w:noWrap/>
            <w:hideMark/>
          </w:tcPr>
          <w:p w14:paraId="1A494050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0.12</w:t>
            </w:r>
          </w:p>
        </w:tc>
        <w:tc>
          <w:tcPr>
            <w:tcW w:w="1168" w:type="dxa"/>
            <w:noWrap/>
            <w:hideMark/>
          </w:tcPr>
          <w:p w14:paraId="073505AC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-0.23</w:t>
            </w:r>
          </w:p>
        </w:tc>
        <w:tc>
          <w:tcPr>
            <w:tcW w:w="763" w:type="dxa"/>
            <w:noWrap/>
            <w:hideMark/>
          </w:tcPr>
          <w:p w14:paraId="18274B56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-0.02</w:t>
            </w:r>
          </w:p>
        </w:tc>
        <w:tc>
          <w:tcPr>
            <w:tcW w:w="901" w:type="dxa"/>
            <w:noWrap/>
            <w:hideMark/>
          </w:tcPr>
          <w:p w14:paraId="3681F065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0.05</w:t>
            </w:r>
          </w:p>
        </w:tc>
        <w:tc>
          <w:tcPr>
            <w:tcW w:w="1204" w:type="dxa"/>
            <w:noWrap/>
            <w:hideMark/>
          </w:tcPr>
          <w:p w14:paraId="31F0177A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-0.11</w:t>
            </w:r>
          </w:p>
        </w:tc>
      </w:tr>
      <w:tr w:rsidR="00C65B60" w:rsidRPr="00C65B60" w14:paraId="3F1258DB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3275B061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LAM</w:t>
            </w:r>
          </w:p>
        </w:tc>
        <w:tc>
          <w:tcPr>
            <w:tcW w:w="707" w:type="dxa"/>
            <w:noWrap/>
            <w:hideMark/>
          </w:tcPr>
          <w:p w14:paraId="67FC5147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0.44</w:t>
            </w:r>
          </w:p>
        </w:tc>
        <w:tc>
          <w:tcPr>
            <w:tcW w:w="727" w:type="dxa"/>
            <w:noWrap/>
            <w:hideMark/>
          </w:tcPr>
          <w:p w14:paraId="55C6FB0A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0.41</w:t>
            </w:r>
          </w:p>
        </w:tc>
        <w:tc>
          <w:tcPr>
            <w:tcW w:w="820" w:type="dxa"/>
            <w:noWrap/>
            <w:hideMark/>
          </w:tcPr>
          <w:p w14:paraId="4D999E33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0.77</w:t>
            </w:r>
          </w:p>
        </w:tc>
        <w:tc>
          <w:tcPr>
            <w:tcW w:w="1292" w:type="dxa"/>
            <w:noWrap/>
            <w:hideMark/>
          </w:tcPr>
          <w:p w14:paraId="1956F621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0.53</w:t>
            </w:r>
          </w:p>
        </w:tc>
        <w:tc>
          <w:tcPr>
            <w:tcW w:w="1168" w:type="dxa"/>
            <w:noWrap/>
            <w:hideMark/>
          </w:tcPr>
          <w:p w14:paraId="382CFD2C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0.22</w:t>
            </w:r>
          </w:p>
        </w:tc>
        <w:tc>
          <w:tcPr>
            <w:tcW w:w="763" w:type="dxa"/>
            <w:noWrap/>
            <w:hideMark/>
          </w:tcPr>
          <w:p w14:paraId="30F948C4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0.66</w:t>
            </w:r>
          </w:p>
        </w:tc>
        <w:tc>
          <w:tcPr>
            <w:tcW w:w="901" w:type="dxa"/>
            <w:noWrap/>
            <w:hideMark/>
          </w:tcPr>
          <w:p w14:paraId="6669617D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0.51</w:t>
            </w:r>
          </w:p>
        </w:tc>
        <w:tc>
          <w:tcPr>
            <w:tcW w:w="1204" w:type="dxa"/>
            <w:noWrap/>
            <w:hideMark/>
          </w:tcPr>
          <w:p w14:paraId="73CDF3E4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0.73</w:t>
            </w:r>
          </w:p>
        </w:tc>
      </w:tr>
      <w:tr w:rsidR="00C67916" w:rsidRPr="00C65B60" w14:paraId="1E296556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3DE79A1B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LB</w:t>
            </w:r>
          </w:p>
        </w:tc>
        <w:tc>
          <w:tcPr>
            <w:tcW w:w="707" w:type="dxa"/>
            <w:noWrap/>
            <w:hideMark/>
          </w:tcPr>
          <w:p w14:paraId="790FE1C3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0.29</w:t>
            </w:r>
          </w:p>
        </w:tc>
        <w:tc>
          <w:tcPr>
            <w:tcW w:w="727" w:type="dxa"/>
            <w:noWrap/>
            <w:hideMark/>
          </w:tcPr>
          <w:p w14:paraId="7154DB84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0.30</w:t>
            </w:r>
          </w:p>
        </w:tc>
        <w:tc>
          <w:tcPr>
            <w:tcW w:w="820" w:type="dxa"/>
            <w:noWrap/>
            <w:hideMark/>
          </w:tcPr>
          <w:p w14:paraId="5F764386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0.37</w:t>
            </w:r>
          </w:p>
        </w:tc>
        <w:tc>
          <w:tcPr>
            <w:tcW w:w="1292" w:type="dxa"/>
            <w:noWrap/>
            <w:hideMark/>
          </w:tcPr>
          <w:p w14:paraId="57094D29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-0.03</w:t>
            </w:r>
          </w:p>
        </w:tc>
        <w:tc>
          <w:tcPr>
            <w:tcW w:w="1168" w:type="dxa"/>
            <w:noWrap/>
            <w:hideMark/>
          </w:tcPr>
          <w:p w14:paraId="1AE203CD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0.45</w:t>
            </w:r>
          </w:p>
        </w:tc>
        <w:tc>
          <w:tcPr>
            <w:tcW w:w="763" w:type="dxa"/>
            <w:noWrap/>
            <w:hideMark/>
          </w:tcPr>
          <w:p w14:paraId="6BB88425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-0.01</w:t>
            </w:r>
          </w:p>
        </w:tc>
        <w:tc>
          <w:tcPr>
            <w:tcW w:w="901" w:type="dxa"/>
            <w:noWrap/>
            <w:hideMark/>
          </w:tcPr>
          <w:p w14:paraId="20B273E2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-0.03</w:t>
            </w:r>
          </w:p>
        </w:tc>
        <w:tc>
          <w:tcPr>
            <w:tcW w:w="1204" w:type="dxa"/>
            <w:noWrap/>
            <w:hideMark/>
          </w:tcPr>
          <w:p w14:paraId="79146310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0.08</w:t>
            </w:r>
          </w:p>
        </w:tc>
      </w:tr>
      <w:tr w:rsidR="00C65B60" w:rsidRPr="00C65B60" w14:paraId="5C406E1C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352145EC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LCB</w:t>
            </w:r>
          </w:p>
        </w:tc>
        <w:tc>
          <w:tcPr>
            <w:tcW w:w="707" w:type="dxa"/>
            <w:noWrap/>
            <w:hideMark/>
          </w:tcPr>
          <w:p w14:paraId="5884329E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0.19</w:t>
            </w:r>
          </w:p>
        </w:tc>
        <w:tc>
          <w:tcPr>
            <w:tcW w:w="727" w:type="dxa"/>
            <w:noWrap/>
            <w:hideMark/>
          </w:tcPr>
          <w:p w14:paraId="6296C6F7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0.22</w:t>
            </w:r>
          </w:p>
        </w:tc>
        <w:tc>
          <w:tcPr>
            <w:tcW w:w="820" w:type="dxa"/>
            <w:noWrap/>
            <w:hideMark/>
          </w:tcPr>
          <w:p w14:paraId="4D5BDD54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0.13</w:t>
            </w:r>
          </w:p>
        </w:tc>
        <w:tc>
          <w:tcPr>
            <w:tcW w:w="1292" w:type="dxa"/>
            <w:noWrap/>
            <w:hideMark/>
          </w:tcPr>
          <w:p w14:paraId="5846B30F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-0.31</w:t>
            </w:r>
          </w:p>
        </w:tc>
        <w:tc>
          <w:tcPr>
            <w:tcW w:w="1168" w:type="dxa"/>
            <w:noWrap/>
            <w:hideMark/>
          </w:tcPr>
          <w:p w14:paraId="2B503498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0.45</w:t>
            </w:r>
          </w:p>
        </w:tc>
        <w:tc>
          <w:tcPr>
            <w:tcW w:w="763" w:type="dxa"/>
            <w:noWrap/>
            <w:hideMark/>
          </w:tcPr>
          <w:p w14:paraId="3EFE8582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-0.30</w:t>
            </w:r>
          </w:p>
        </w:tc>
        <w:tc>
          <w:tcPr>
            <w:tcW w:w="901" w:type="dxa"/>
            <w:noWrap/>
            <w:hideMark/>
          </w:tcPr>
          <w:p w14:paraId="4554A158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-0.30</w:t>
            </w:r>
          </w:p>
        </w:tc>
        <w:tc>
          <w:tcPr>
            <w:tcW w:w="1204" w:type="dxa"/>
            <w:noWrap/>
            <w:hideMark/>
          </w:tcPr>
          <w:p w14:paraId="5ABE93FE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-0.14</w:t>
            </w:r>
          </w:p>
        </w:tc>
      </w:tr>
      <w:tr w:rsidR="00C67916" w:rsidRPr="00C65B60" w14:paraId="66E063D9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2ECD0529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LCM</w:t>
            </w:r>
          </w:p>
        </w:tc>
        <w:tc>
          <w:tcPr>
            <w:tcW w:w="707" w:type="dxa"/>
            <w:noWrap/>
            <w:hideMark/>
          </w:tcPr>
          <w:p w14:paraId="0A4BB955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0.48</w:t>
            </w:r>
          </w:p>
        </w:tc>
        <w:tc>
          <w:tcPr>
            <w:tcW w:w="727" w:type="dxa"/>
            <w:noWrap/>
            <w:hideMark/>
          </w:tcPr>
          <w:p w14:paraId="1611B7A4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0.46</w:t>
            </w:r>
          </w:p>
        </w:tc>
        <w:tc>
          <w:tcPr>
            <w:tcW w:w="820" w:type="dxa"/>
            <w:noWrap/>
            <w:hideMark/>
          </w:tcPr>
          <w:p w14:paraId="40BEC62D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0.77</w:t>
            </w:r>
          </w:p>
        </w:tc>
        <w:tc>
          <w:tcPr>
            <w:tcW w:w="1292" w:type="dxa"/>
            <w:noWrap/>
            <w:hideMark/>
          </w:tcPr>
          <w:p w14:paraId="71C57DA4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0.33</w:t>
            </w:r>
          </w:p>
        </w:tc>
        <w:tc>
          <w:tcPr>
            <w:tcW w:w="1168" w:type="dxa"/>
            <w:noWrap/>
            <w:hideMark/>
          </w:tcPr>
          <w:p w14:paraId="4071FFDA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0.37</w:t>
            </w:r>
          </w:p>
        </w:tc>
        <w:tc>
          <w:tcPr>
            <w:tcW w:w="763" w:type="dxa"/>
            <w:noWrap/>
            <w:hideMark/>
          </w:tcPr>
          <w:p w14:paraId="70713106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0.48</w:t>
            </w:r>
          </w:p>
        </w:tc>
        <w:tc>
          <w:tcPr>
            <w:tcW w:w="901" w:type="dxa"/>
            <w:noWrap/>
            <w:hideMark/>
          </w:tcPr>
          <w:p w14:paraId="4172A36C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0.36</w:t>
            </w:r>
          </w:p>
        </w:tc>
        <w:tc>
          <w:tcPr>
            <w:tcW w:w="1204" w:type="dxa"/>
            <w:noWrap/>
            <w:hideMark/>
          </w:tcPr>
          <w:p w14:paraId="65F443F8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0.63</w:t>
            </w:r>
          </w:p>
        </w:tc>
      </w:tr>
      <w:tr w:rsidR="00C65B60" w:rsidRPr="00C65B60" w14:paraId="5330D007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4963651B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LDM</w:t>
            </w:r>
          </w:p>
        </w:tc>
        <w:tc>
          <w:tcPr>
            <w:tcW w:w="707" w:type="dxa"/>
            <w:noWrap/>
            <w:hideMark/>
          </w:tcPr>
          <w:p w14:paraId="052A9E85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0.31</w:t>
            </w:r>
          </w:p>
        </w:tc>
        <w:tc>
          <w:tcPr>
            <w:tcW w:w="727" w:type="dxa"/>
            <w:noWrap/>
            <w:hideMark/>
          </w:tcPr>
          <w:p w14:paraId="4F100266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0.32</w:t>
            </w:r>
          </w:p>
        </w:tc>
        <w:tc>
          <w:tcPr>
            <w:tcW w:w="820" w:type="dxa"/>
            <w:noWrap/>
            <w:hideMark/>
          </w:tcPr>
          <w:p w14:paraId="3438D1BB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0.37</w:t>
            </w:r>
          </w:p>
        </w:tc>
        <w:tc>
          <w:tcPr>
            <w:tcW w:w="1292" w:type="dxa"/>
            <w:noWrap/>
            <w:hideMark/>
          </w:tcPr>
          <w:p w14:paraId="02D2C223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-0.14</w:t>
            </w:r>
          </w:p>
        </w:tc>
        <w:tc>
          <w:tcPr>
            <w:tcW w:w="1168" w:type="dxa"/>
            <w:noWrap/>
            <w:hideMark/>
          </w:tcPr>
          <w:p w14:paraId="6A6E6BF7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0.48</w:t>
            </w:r>
          </w:p>
        </w:tc>
        <w:tc>
          <w:tcPr>
            <w:tcW w:w="763" w:type="dxa"/>
            <w:noWrap/>
            <w:hideMark/>
          </w:tcPr>
          <w:p w14:paraId="2930C5DD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-0.06</w:t>
            </w:r>
          </w:p>
        </w:tc>
        <w:tc>
          <w:tcPr>
            <w:tcW w:w="901" w:type="dxa"/>
            <w:noWrap/>
            <w:hideMark/>
          </w:tcPr>
          <w:p w14:paraId="4F2385AD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-0.10</w:t>
            </w:r>
          </w:p>
        </w:tc>
        <w:tc>
          <w:tcPr>
            <w:tcW w:w="1204" w:type="dxa"/>
            <w:noWrap/>
            <w:hideMark/>
          </w:tcPr>
          <w:p w14:paraId="20CC2840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0.10</w:t>
            </w:r>
          </w:p>
        </w:tc>
      </w:tr>
      <w:tr w:rsidR="00C67916" w:rsidRPr="00C65B60" w14:paraId="2358BF57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12A97FE7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LF</w:t>
            </w:r>
          </w:p>
        </w:tc>
        <w:tc>
          <w:tcPr>
            <w:tcW w:w="707" w:type="dxa"/>
            <w:noWrap/>
            <w:hideMark/>
          </w:tcPr>
          <w:p w14:paraId="0B9C6EDA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0.43</w:t>
            </w:r>
          </w:p>
        </w:tc>
        <w:tc>
          <w:tcPr>
            <w:tcW w:w="727" w:type="dxa"/>
            <w:noWrap/>
            <w:hideMark/>
          </w:tcPr>
          <w:p w14:paraId="0B5561F0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0.40</w:t>
            </w:r>
          </w:p>
        </w:tc>
        <w:tc>
          <w:tcPr>
            <w:tcW w:w="820" w:type="dxa"/>
            <w:noWrap/>
            <w:hideMark/>
          </w:tcPr>
          <w:p w14:paraId="659AE543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0.78</w:t>
            </w:r>
          </w:p>
        </w:tc>
        <w:tc>
          <w:tcPr>
            <w:tcW w:w="1292" w:type="dxa"/>
            <w:noWrap/>
            <w:hideMark/>
          </w:tcPr>
          <w:p w14:paraId="025A3A92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0.58</w:t>
            </w:r>
          </w:p>
        </w:tc>
        <w:tc>
          <w:tcPr>
            <w:tcW w:w="1168" w:type="dxa"/>
            <w:noWrap/>
            <w:hideMark/>
          </w:tcPr>
          <w:p w14:paraId="5A85B6D9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0.23</w:t>
            </w:r>
          </w:p>
        </w:tc>
        <w:tc>
          <w:tcPr>
            <w:tcW w:w="763" w:type="dxa"/>
            <w:noWrap/>
            <w:hideMark/>
          </w:tcPr>
          <w:p w14:paraId="56C48B6F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0.67</w:t>
            </w:r>
          </w:p>
        </w:tc>
        <w:tc>
          <w:tcPr>
            <w:tcW w:w="901" w:type="dxa"/>
            <w:noWrap/>
            <w:hideMark/>
          </w:tcPr>
          <w:p w14:paraId="4D2601AE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0.52</w:t>
            </w:r>
          </w:p>
        </w:tc>
        <w:tc>
          <w:tcPr>
            <w:tcW w:w="1204" w:type="dxa"/>
            <w:noWrap/>
            <w:hideMark/>
          </w:tcPr>
          <w:p w14:paraId="461B60AE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0.76</w:t>
            </w:r>
          </w:p>
        </w:tc>
      </w:tr>
      <w:tr w:rsidR="00C65B60" w:rsidRPr="00C65B60" w14:paraId="2BB61C0C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1EB13510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LM</w:t>
            </w:r>
          </w:p>
        </w:tc>
        <w:tc>
          <w:tcPr>
            <w:tcW w:w="707" w:type="dxa"/>
            <w:noWrap/>
            <w:hideMark/>
          </w:tcPr>
          <w:p w14:paraId="0F4D7318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0.44</w:t>
            </w:r>
          </w:p>
        </w:tc>
        <w:tc>
          <w:tcPr>
            <w:tcW w:w="727" w:type="dxa"/>
            <w:noWrap/>
            <w:hideMark/>
          </w:tcPr>
          <w:p w14:paraId="29450FC0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0.40</w:t>
            </w:r>
          </w:p>
        </w:tc>
        <w:tc>
          <w:tcPr>
            <w:tcW w:w="820" w:type="dxa"/>
            <w:noWrap/>
            <w:hideMark/>
          </w:tcPr>
          <w:p w14:paraId="5979FCC9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0.80</w:t>
            </w:r>
          </w:p>
        </w:tc>
        <w:tc>
          <w:tcPr>
            <w:tcW w:w="1292" w:type="dxa"/>
            <w:noWrap/>
            <w:hideMark/>
          </w:tcPr>
          <w:p w14:paraId="37E38229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0.61</w:t>
            </w:r>
          </w:p>
        </w:tc>
        <w:tc>
          <w:tcPr>
            <w:tcW w:w="1168" w:type="dxa"/>
            <w:noWrap/>
            <w:hideMark/>
          </w:tcPr>
          <w:p w14:paraId="2E054240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0.25</w:t>
            </w:r>
          </w:p>
        </w:tc>
        <w:tc>
          <w:tcPr>
            <w:tcW w:w="763" w:type="dxa"/>
            <w:noWrap/>
            <w:hideMark/>
          </w:tcPr>
          <w:p w14:paraId="1ACB658C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0.70</w:t>
            </w:r>
          </w:p>
        </w:tc>
        <w:tc>
          <w:tcPr>
            <w:tcW w:w="901" w:type="dxa"/>
            <w:noWrap/>
            <w:hideMark/>
          </w:tcPr>
          <w:p w14:paraId="08036C9A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0.55</w:t>
            </w:r>
          </w:p>
        </w:tc>
        <w:tc>
          <w:tcPr>
            <w:tcW w:w="1204" w:type="dxa"/>
            <w:noWrap/>
            <w:hideMark/>
          </w:tcPr>
          <w:p w14:paraId="066A0107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0.75</w:t>
            </w:r>
          </w:p>
        </w:tc>
      </w:tr>
      <w:tr w:rsidR="00C67916" w:rsidRPr="00C65B60" w14:paraId="0909F1A0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045EBC2C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LS</w:t>
            </w:r>
          </w:p>
        </w:tc>
        <w:tc>
          <w:tcPr>
            <w:tcW w:w="707" w:type="dxa"/>
            <w:noWrap/>
            <w:hideMark/>
          </w:tcPr>
          <w:p w14:paraId="4165A639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0.44</w:t>
            </w:r>
          </w:p>
        </w:tc>
        <w:tc>
          <w:tcPr>
            <w:tcW w:w="727" w:type="dxa"/>
            <w:noWrap/>
            <w:hideMark/>
          </w:tcPr>
          <w:p w14:paraId="73A6A20F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0.41</w:t>
            </w:r>
          </w:p>
        </w:tc>
        <w:tc>
          <w:tcPr>
            <w:tcW w:w="820" w:type="dxa"/>
            <w:noWrap/>
            <w:hideMark/>
          </w:tcPr>
          <w:p w14:paraId="5AA412FB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0.79</w:t>
            </w:r>
          </w:p>
        </w:tc>
        <w:tc>
          <w:tcPr>
            <w:tcW w:w="1292" w:type="dxa"/>
            <w:noWrap/>
            <w:hideMark/>
          </w:tcPr>
          <w:p w14:paraId="637918FF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0.54</w:t>
            </w:r>
          </w:p>
        </w:tc>
        <w:tc>
          <w:tcPr>
            <w:tcW w:w="1168" w:type="dxa"/>
            <w:noWrap/>
            <w:hideMark/>
          </w:tcPr>
          <w:p w14:paraId="37C0EB78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0.29</w:t>
            </w:r>
          </w:p>
        </w:tc>
        <w:tc>
          <w:tcPr>
            <w:tcW w:w="763" w:type="dxa"/>
            <w:noWrap/>
            <w:hideMark/>
          </w:tcPr>
          <w:p w14:paraId="7F162598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0.61</w:t>
            </w:r>
          </w:p>
        </w:tc>
        <w:tc>
          <w:tcPr>
            <w:tcW w:w="901" w:type="dxa"/>
            <w:noWrap/>
            <w:hideMark/>
          </w:tcPr>
          <w:p w14:paraId="0FAD319B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0.43</w:t>
            </w:r>
          </w:p>
        </w:tc>
        <w:tc>
          <w:tcPr>
            <w:tcW w:w="1204" w:type="dxa"/>
            <w:noWrap/>
            <w:hideMark/>
          </w:tcPr>
          <w:p w14:paraId="0254C4AE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0.76</w:t>
            </w:r>
          </w:p>
        </w:tc>
      </w:tr>
      <w:tr w:rsidR="00C65B60" w:rsidRPr="00C65B60" w14:paraId="542131A4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5D873342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LW</w:t>
            </w:r>
          </w:p>
        </w:tc>
        <w:tc>
          <w:tcPr>
            <w:tcW w:w="707" w:type="dxa"/>
            <w:noWrap/>
            <w:hideMark/>
          </w:tcPr>
          <w:p w14:paraId="26C65B49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0.41</w:t>
            </w:r>
          </w:p>
        </w:tc>
        <w:tc>
          <w:tcPr>
            <w:tcW w:w="727" w:type="dxa"/>
            <w:noWrap/>
            <w:hideMark/>
          </w:tcPr>
          <w:p w14:paraId="22A8D4CA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0.38</w:t>
            </w:r>
          </w:p>
        </w:tc>
        <w:tc>
          <w:tcPr>
            <w:tcW w:w="820" w:type="dxa"/>
            <w:noWrap/>
            <w:hideMark/>
          </w:tcPr>
          <w:p w14:paraId="41F817FC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0.79</w:t>
            </w:r>
          </w:p>
        </w:tc>
        <w:tc>
          <w:tcPr>
            <w:tcW w:w="1292" w:type="dxa"/>
            <w:noWrap/>
            <w:hideMark/>
          </w:tcPr>
          <w:p w14:paraId="65BCE6C7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0.64</w:t>
            </w:r>
          </w:p>
        </w:tc>
        <w:tc>
          <w:tcPr>
            <w:tcW w:w="1168" w:type="dxa"/>
            <w:noWrap/>
            <w:hideMark/>
          </w:tcPr>
          <w:p w14:paraId="1AEE3E08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0.22</w:t>
            </w:r>
          </w:p>
        </w:tc>
        <w:tc>
          <w:tcPr>
            <w:tcW w:w="763" w:type="dxa"/>
            <w:noWrap/>
            <w:hideMark/>
          </w:tcPr>
          <w:p w14:paraId="40CE754C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0.73</w:t>
            </w:r>
          </w:p>
        </w:tc>
        <w:tc>
          <w:tcPr>
            <w:tcW w:w="901" w:type="dxa"/>
            <w:noWrap/>
            <w:hideMark/>
          </w:tcPr>
          <w:p w14:paraId="4B76CDE2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0.58</w:t>
            </w:r>
          </w:p>
        </w:tc>
        <w:tc>
          <w:tcPr>
            <w:tcW w:w="1204" w:type="dxa"/>
            <w:noWrap/>
            <w:hideMark/>
          </w:tcPr>
          <w:p w14:paraId="27C538CF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0.78</w:t>
            </w:r>
          </w:p>
        </w:tc>
      </w:tr>
      <w:tr w:rsidR="00C67916" w:rsidRPr="00C65B60" w14:paraId="33006A80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187A559E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LWB</w:t>
            </w:r>
          </w:p>
        </w:tc>
        <w:tc>
          <w:tcPr>
            <w:tcW w:w="707" w:type="dxa"/>
            <w:noWrap/>
            <w:hideMark/>
          </w:tcPr>
          <w:p w14:paraId="28335D99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0.35</w:t>
            </w:r>
          </w:p>
        </w:tc>
        <w:tc>
          <w:tcPr>
            <w:tcW w:w="727" w:type="dxa"/>
            <w:noWrap/>
            <w:hideMark/>
          </w:tcPr>
          <w:p w14:paraId="559A9032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0.35</w:t>
            </w:r>
          </w:p>
        </w:tc>
        <w:tc>
          <w:tcPr>
            <w:tcW w:w="820" w:type="dxa"/>
            <w:noWrap/>
            <w:hideMark/>
          </w:tcPr>
          <w:p w14:paraId="259AB14C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0.52</w:t>
            </w:r>
          </w:p>
        </w:tc>
        <w:tc>
          <w:tcPr>
            <w:tcW w:w="1292" w:type="dxa"/>
            <w:noWrap/>
            <w:hideMark/>
          </w:tcPr>
          <w:p w14:paraId="3A907000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0.10</w:t>
            </w:r>
          </w:p>
        </w:tc>
        <w:tc>
          <w:tcPr>
            <w:tcW w:w="1168" w:type="dxa"/>
            <w:noWrap/>
            <w:hideMark/>
          </w:tcPr>
          <w:p w14:paraId="52257D1A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0.48</w:t>
            </w:r>
          </w:p>
        </w:tc>
        <w:tc>
          <w:tcPr>
            <w:tcW w:w="763" w:type="dxa"/>
            <w:noWrap/>
            <w:hideMark/>
          </w:tcPr>
          <w:p w14:paraId="033D24C4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0.15</w:t>
            </w:r>
          </w:p>
        </w:tc>
        <w:tc>
          <w:tcPr>
            <w:tcW w:w="901" w:type="dxa"/>
            <w:noWrap/>
            <w:hideMark/>
          </w:tcPr>
          <w:p w14:paraId="5BB83045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0.10</w:t>
            </w:r>
          </w:p>
        </w:tc>
        <w:tc>
          <w:tcPr>
            <w:tcW w:w="1204" w:type="dxa"/>
            <w:noWrap/>
            <w:hideMark/>
          </w:tcPr>
          <w:p w14:paraId="4420A255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0.24</w:t>
            </w:r>
          </w:p>
        </w:tc>
      </w:tr>
      <w:tr w:rsidR="00C65B60" w:rsidRPr="00C65B60" w14:paraId="790B2A29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32027F40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RAM</w:t>
            </w:r>
          </w:p>
        </w:tc>
        <w:tc>
          <w:tcPr>
            <w:tcW w:w="707" w:type="dxa"/>
            <w:noWrap/>
            <w:hideMark/>
          </w:tcPr>
          <w:p w14:paraId="24D8906B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0.44</w:t>
            </w:r>
          </w:p>
        </w:tc>
        <w:tc>
          <w:tcPr>
            <w:tcW w:w="727" w:type="dxa"/>
            <w:noWrap/>
            <w:hideMark/>
          </w:tcPr>
          <w:p w14:paraId="23292E5E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0.40</w:t>
            </w:r>
          </w:p>
        </w:tc>
        <w:tc>
          <w:tcPr>
            <w:tcW w:w="820" w:type="dxa"/>
            <w:noWrap/>
            <w:hideMark/>
          </w:tcPr>
          <w:p w14:paraId="7DE48949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0.80</w:t>
            </w:r>
          </w:p>
        </w:tc>
        <w:tc>
          <w:tcPr>
            <w:tcW w:w="1292" w:type="dxa"/>
            <w:noWrap/>
            <w:hideMark/>
          </w:tcPr>
          <w:p w14:paraId="4373BE1D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0.56</w:t>
            </w:r>
          </w:p>
        </w:tc>
        <w:tc>
          <w:tcPr>
            <w:tcW w:w="1168" w:type="dxa"/>
            <w:noWrap/>
            <w:hideMark/>
          </w:tcPr>
          <w:p w14:paraId="4A513D78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0.25</w:t>
            </w:r>
          </w:p>
        </w:tc>
        <w:tc>
          <w:tcPr>
            <w:tcW w:w="763" w:type="dxa"/>
            <w:noWrap/>
            <w:hideMark/>
          </w:tcPr>
          <w:p w14:paraId="29B003C1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0.68</w:t>
            </w:r>
          </w:p>
        </w:tc>
        <w:tc>
          <w:tcPr>
            <w:tcW w:w="901" w:type="dxa"/>
            <w:noWrap/>
            <w:hideMark/>
          </w:tcPr>
          <w:p w14:paraId="608CD0D0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0.53</w:t>
            </w:r>
          </w:p>
        </w:tc>
        <w:tc>
          <w:tcPr>
            <w:tcW w:w="1204" w:type="dxa"/>
            <w:noWrap/>
            <w:hideMark/>
          </w:tcPr>
          <w:p w14:paraId="1533A344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0.77</w:t>
            </w:r>
          </w:p>
        </w:tc>
      </w:tr>
      <w:tr w:rsidR="00C67916" w:rsidRPr="00C65B60" w14:paraId="582F9CFA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3C5D6B85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RB</w:t>
            </w:r>
          </w:p>
        </w:tc>
        <w:tc>
          <w:tcPr>
            <w:tcW w:w="707" w:type="dxa"/>
            <w:noWrap/>
            <w:hideMark/>
          </w:tcPr>
          <w:p w14:paraId="66F29445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0.29</w:t>
            </w:r>
          </w:p>
        </w:tc>
        <w:tc>
          <w:tcPr>
            <w:tcW w:w="727" w:type="dxa"/>
            <w:noWrap/>
            <w:hideMark/>
          </w:tcPr>
          <w:p w14:paraId="032F1BCC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0.30</w:t>
            </w:r>
          </w:p>
        </w:tc>
        <w:tc>
          <w:tcPr>
            <w:tcW w:w="820" w:type="dxa"/>
            <w:noWrap/>
            <w:hideMark/>
          </w:tcPr>
          <w:p w14:paraId="414A16D5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0.39</w:t>
            </w:r>
          </w:p>
        </w:tc>
        <w:tc>
          <w:tcPr>
            <w:tcW w:w="1292" w:type="dxa"/>
            <w:noWrap/>
            <w:hideMark/>
          </w:tcPr>
          <w:p w14:paraId="525ACC49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-0.01</w:t>
            </w:r>
          </w:p>
        </w:tc>
        <w:tc>
          <w:tcPr>
            <w:tcW w:w="1168" w:type="dxa"/>
            <w:noWrap/>
            <w:hideMark/>
          </w:tcPr>
          <w:p w14:paraId="005BF460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0.47</w:t>
            </w:r>
          </w:p>
        </w:tc>
        <w:tc>
          <w:tcPr>
            <w:tcW w:w="763" w:type="dxa"/>
            <w:noWrap/>
            <w:hideMark/>
          </w:tcPr>
          <w:p w14:paraId="62BAB0E8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0.01</w:t>
            </w:r>
          </w:p>
        </w:tc>
        <w:tc>
          <w:tcPr>
            <w:tcW w:w="901" w:type="dxa"/>
            <w:noWrap/>
            <w:hideMark/>
          </w:tcPr>
          <w:p w14:paraId="2F21B0AA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-0.02</w:t>
            </w:r>
          </w:p>
        </w:tc>
        <w:tc>
          <w:tcPr>
            <w:tcW w:w="1204" w:type="dxa"/>
            <w:noWrap/>
            <w:hideMark/>
          </w:tcPr>
          <w:p w14:paraId="3A833FB4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0.11</w:t>
            </w:r>
          </w:p>
        </w:tc>
      </w:tr>
      <w:tr w:rsidR="00C65B60" w:rsidRPr="00C65B60" w14:paraId="286B64C8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35A612B0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RCB</w:t>
            </w:r>
          </w:p>
        </w:tc>
        <w:tc>
          <w:tcPr>
            <w:tcW w:w="707" w:type="dxa"/>
            <w:noWrap/>
            <w:hideMark/>
          </w:tcPr>
          <w:p w14:paraId="3F27CB0C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0.19</w:t>
            </w:r>
          </w:p>
        </w:tc>
        <w:tc>
          <w:tcPr>
            <w:tcW w:w="727" w:type="dxa"/>
            <w:noWrap/>
            <w:hideMark/>
          </w:tcPr>
          <w:p w14:paraId="74A54E6B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0.22</w:t>
            </w:r>
          </w:p>
        </w:tc>
        <w:tc>
          <w:tcPr>
            <w:tcW w:w="820" w:type="dxa"/>
            <w:noWrap/>
            <w:hideMark/>
          </w:tcPr>
          <w:p w14:paraId="04BE4E85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0.14</w:t>
            </w:r>
          </w:p>
        </w:tc>
        <w:tc>
          <w:tcPr>
            <w:tcW w:w="1292" w:type="dxa"/>
            <w:noWrap/>
            <w:hideMark/>
          </w:tcPr>
          <w:p w14:paraId="13D6EA4F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-0.31</w:t>
            </w:r>
          </w:p>
        </w:tc>
        <w:tc>
          <w:tcPr>
            <w:tcW w:w="1168" w:type="dxa"/>
            <w:noWrap/>
            <w:hideMark/>
          </w:tcPr>
          <w:p w14:paraId="36E78FB3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0.46</w:t>
            </w:r>
          </w:p>
        </w:tc>
        <w:tc>
          <w:tcPr>
            <w:tcW w:w="763" w:type="dxa"/>
            <w:noWrap/>
            <w:hideMark/>
          </w:tcPr>
          <w:p w14:paraId="6C8085F0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-0.29</w:t>
            </w:r>
          </w:p>
        </w:tc>
        <w:tc>
          <w:tcPr>
            <w:tcW w:w="901" w:type="dxa"/>
            <w:noWrap/>
            <w:hideMark/>
          </w:tcPr>
          <w:p w14:paraId="199F4612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-0.30</w:t>
            </w:r>
          </w:p>
        </w:tc>
        <w:tc>
          <w:tcPr>
            <w:tcW w:w="1204" w:type="dxa"/>
            <w:noWrap/>
            <w:hideMark/>
          </w:tcPr>
          <w:p w14:paraId="0E4FDA03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-0.14</w:t>
            </w:r>
          </w:p>
        </w:tc>
      </w:tr>
      <w:tr w:rsidR="00C67916" w:rsidRPr="00C65B60" w14:paraId="10DC5C35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3B060F45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RCM</w:t>
            </w:r>
          </w:p>
        </w:tc>
        <w:tc>
          <w:tcPr>
            <w:tcW w:w="707" w:type="dxa"/>
            <w:noWrap/>
            <w:hideMark/>
          </w:tcPr>
          <w:p w14:paraId="72848FE6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0.48</w:t>
            </w:r>
          </w:p>
        </w:tc>
        <w:tc>
          <w:tcPr>
            <w:tcW w:w="727" w:type="dxa"/>
            <w:noWrap/>
            <w:hideMark/>
          </w:tcPr>
          <w:p w14:paraId="62914F7B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0.46</w:t>
            </w:r>
          </w:p>
        </w:tc>
        <w:tc>
          <w:tcPr>
            <w:tcW w:w="820" w:type="dxa"/>
            <w:noWrap/>
            <w:hideMark/>
          </w:tcPr>
          <w:p w14:paraId="7BA3154B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0.79</w:t>
            </w:r>
          </w:p>
        </w:tc>
        <w:tc>
          <w:tcPr>
            <w:tcW w:w="1292" w:type="dxa"/>
            <w:noWrap/>
            <w:hideMark/>
          </w:tcPr>
          <w:p w14:paraId="3A74E8DD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0.35</w:t>
            </w:r>
          </w:p>
        </w:tc>
        <w:tc>
          <w:tcPr>
            <w:tcW w:w="1168" w:type="dxa"/>
            <w:noWrap/>
            <w:hideMark/>
          </w:tcPr>
          <w:p w14:paraId="321641A0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0.39</w:t>
            </w:r>
          </w:p>
        </w:tc>
        <w:tc>
          <w:tcPr>
            <w:tcW w:w="763" w:type="dxa"/>
            <w:noWrap/>
            <w:hideMark/>
          </w:tcPr>
          <w:p w14:paraId="1AE05AB7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0.50</w:t>
            </w:r>
          </w:p>
        </w:tc>
        <w:tc>
          <w:tcPr>
            <w:tcW w:w="901" w:type="dxa"/>
            <w:noWrap/>
            <w:hideMark/>
          </w:tcPr>
          <w:p w14:paraId="2C04CBD0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0.38</w:t>
            </w:r>
          </w:p>
        </w:tc>
        <w:tc>
          <w:tcPr>
            <w:tcW w:w="1204" w:type="dxa"/>
            <w:noWrap/>
            <w:hideMark/>
          </w:tcPr>
          <w:p w14:paraId="4F0BC048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0.66</w:t>
            </w:r>
          </w:p>
        </w:tc>
      </w:tr>
      <w:tr w:rsidR="00C65B60" w:rsidRPr="00C65B60" w14:paraId="008EDFB7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70CA0CC1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lastRenderedPageBreak/>
              <w:t>RDM</w:t>
            </w:r>
          </w:p>
        </w:tc>
        <w:tc>
          <w:tcPr>
            <w:tcW w:w="707" w:type="dxa"/>
            <w:noWrap/>
            <w:hideMark/>
          </w:tcPr>
          <w:p w14:paraId="12584E76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0.31</w:t>
            </w:r>
          </w:p>
        </w:tc>
        <w:tc>
          <w:tcPr>
            <w:tcW w:w="727" w:type="dxa"/>
            <w:noWrap/>
            <w:hideMark/>
          </w:tcPr>
          <w:p w14:paraId="60C6D291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0.32</w:t>
            </w:r>
          </w:p>
        </w:tc>
        <w:tc>
          <w:tcPr>
            <w:tcW w:w="820" w:type="dxa"/>
            <w:noWrap/>
            <w:hideMark/>
          </w:tcPr>
          <w:p w14:paraId="4688EC60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0.38</w:t>
            </w:r>
          </w:p>
        </w:tc>
        <w:tc>
          <w:tcPr>
            <w:tcW w:w="1292" w:type="dxa"/>
            <w:noWrap/>
            <w:hideMark/>
          </w:tcPr>
          <w:p w14:paraId="0DE107B4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-0.13</w:t>
            </w:r>
          </w:p>
        </w:tc>
        <w:tc>
          <w:tcPr>
            <w:tcW w:w="1168" w:type="dxa"/>
            <w:noWrap/>
            <w:hideMark/>
          </w:tcPr>
          <w:p w14:paraId="0CF13C4A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0.49</w:t>
            </w:r>
          </w:p>
        </w:tc>
        <w:tc>
          <w:tcPr>
            <w:tcW w:w="763" w:type="dxa"/>
            <w:noWrap/>
            <w:hideMark/>
          </w:tcPr>
          <w:p w14:paraId="1DA2A9B1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-0.05</w:t>
            </w:r>
          </w:p>
        </w:tc>
        <w:tc>
          <w:tcPr>
            <w:tcW w:w="901" w:type="dxa"/>
            <w:noWrap/>
            <w:hideMark/>
          </w:tcPr>
          <w:p w14:paraId="0454B7BB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-0.09</w:t>
            </w:r>
          </w:p>
        </w:tc>
        <w:tc>
          <w:tcPr>
            <w:tcW w:w="1204" w:type="dxa"/>
            <w:noWrap/>
            <w:hideMark/>
          </w:tcPr>
          <w:p w14:paraId="41193EE6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0.11</w:t>
            </w:r>
          </w:p>
        </w:tc>
      </w:tr>
      <w:tr w:rsidR="00C67916" w:rsidRPr="00C65B60" w14:paraId="7DDC34C5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04292103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RF</w:t>
            </w:r>
          </w:p>
        </w:tc>
        <w:tc>
          <w:tcPr>
            <w:tcW w:w="707" w:type="dxa"/>
            <w:noWrap/>
            <w:hideMark/>
          </w:tcPr>
          <w:p w14:paraId="38E4260A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0.43</w:t>
            </w:r>
          </w:p>
        </w:tc>
        <w:tc>
          <w:tcPr>
            <w:tcW w:w="727" w:type="dxa"/>
            <w:noWrap/>
            <w:hideMark/>
          </w:tcPr>
          <w:p w14:paraId="23942A94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0.39</w:t>
            </w:r>
          </w:p>
        </w:tc>
        <w:tc>
          <w:tcPr>
            <w:tcW w:w="820" w:type="dxa"/>
            <w:noWrap/>
            <w:hideMark/>
          </w:tcPr>
          <w:p w14:paraId="06323B4C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0.80</w:t>
            </w:r>
          </w:p>
        </w:tc>
        <w:tc>
          <w:tcPr>
            <w:tcW w:w="1292" w:type="dxa"/>
            <w:noWrap/>
            <w:hideMark/>
          </w:tcPr>
          <w:p w14:paraId="501989AE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0.60</w:t>
            </w:r>
          </w:p>
        </w:tc>
        <w:tc>
          <w:tcPr>
            <w:tcW w:w="1168" w:type="dxa"/>
            <w:noWrap/>
            <w:hideMark/>
          </w:tcPr>
          <w:p w14:paraId="7EC3C574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0.25</w:t>
            </w:r>
          </w:p>
        </w:tc>
        <w:tc>
          <w:tcPr>
            <w:tcW w:w="763" w:type="dxa"/>
            <w:noWrap/>
            <w:hideMark/>
          </w:tcPr>
          <w:p w14:paraId="377AECE6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0.69</w:t>
            </w:r>
          </w:p>
        </w:tc>
        <w:tc>
          <w:tcPr>
            <w:tcW w:w="901" w:type="dxa"/>
            <w:noWrap/>
            <w:hideMark/>
          </w:tcPr>
          <w:p w14:paraId="01DF13D7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0.53</w:t>
            </w:r>
          </w:p>
        </w:tc>
        <w:tc>
          <w:tcPr>
            <w:tcW w:w="1204" w:type="dxa"/>
            <w:noWrap/>
            <w:hideMark/>
          </w:tcPr>
          <w:p w14:paraId="6608E23D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0.78</w:t>
            </w:r>
          </w:p>
        </w:tc>
      </w:tr>
      <w:tr w:rsidR="00C65B60" w:rsidRPr="00C65B60" w14:paraId="0CA9C0F2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03E16F05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RM</w:t>
            </w:r>
          </w:p>
        </w:tc>
        <w:tc>
          <w:tcPr>
            <w:tcW w:w="707" w:type="dxa"/>
            <w:noWrap/>
            <w:hideMark/>
          </w:tcPr>
          <w:p w14:paraId="7A6CB342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0.43</w:t>
            </w:r>
          </w:p>
        </w:tc>
        <w:tc>
          <w:tcPr>
            <w:tcW w:w="727" w:type="dxa"/>
            <w:noWrap/>
            <w:hideMark/>
          </w:tcPr>
          <w:p w14:paraId="3725DDC4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0.40</w:t>
            </w:r>
          </w:p>
        </w:tc>
        <w:tc>
          <w:tcPr>
            <w:tcW w:w="820" w:type="dxa"/>
            <w:noWrap/>
            <w:hideMark/>
          </w:tcPr>
          <w:p w14:paraId="42B98C88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0.82</w:t>
            </w:r>
          </w:p>
        </w:tc>
        <w:tc>
          <w:tcPr>
            <w:tcW w:w="1292" w:type="dxa"/>
            <w:noWrap/>
            <w:hideMark/>
          </w:tcPr>
          <w:p w14:paraId="63511F8F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0.63</w:t>
            </w:r>
          </w:p>
        </w:tc>
        <w:tc>
          <w:tcPr>
            <w:tcW w:w="1168" w:type="dxa"/>
            <w:noWrap/>
            <w:hideMark/>
          </w:tcPr>
          <w:p w14:paraId="3A34AF34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0.27</w:t>
            </w:r>
          </w:p>
        </w:tc>
        <w:tc>
          <w:tcPr>
            <w:tcW w:w="763" w:type="dxa"/>
            <w:noWrap/>
            <w:hideMark/>
          </w:tcPr>
          <w:p w14:paraId="12323A35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0.71</w:t>
            </w:r>
          </w:p>
        </w:tc>
        <w:tc>
          <w:tcPr>
            <w:tcW w:w="901" w:type="dxa"/>
            <w:noWrap/>
            <w:hideMark/>
          </w:tcPr>
          <w:p w14:paraId="2BEFAE57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0.57</w:t>
            </w:r>
          </w:p>
        </w:tc>
        <w:tc>
          <w:tcPr>
            <w:tcW w:w="1204" w:type="dxa"/>
            <w:noWrap/>
            <w:hideMark/>
          </w:tcPr>
          <w:p w14:paraId="25000418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0.77</w:t>
            </w:r>
          </w:p>
        </w:tc>
      </w:tr>
      <w:tr w:rsidR="00C67916" w:rsidRPr="00C65B60" w14:paraId="13640F69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675BCE8A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RS</w:t>
            </w:r>
          </w:p>
        </w:tc>
        <w:tc>
          <w:tcPr>
            <w:tcW w:w="707" w:type="dxa"/>
            <w:noWrap/>
            <w:hideMark/>
          </w:tcPr>
          <w:p w14:paraId="480F810A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0.43</w:t>
            </w:r>
          </w:p>
        </w:tc>
        <w:tc>
          <w:tcPr>
            <w:tcW w:w="727" w:type="dxa"/>
            <w:noWrap/>
            <w:hideMark/>
          </w:tcPr>
          <w:p w14:paraId="15D62E9B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0.41</w:t>
            </w:r>
          </w:p>
        </w:tc>
        <w:tc>
          <w:tcPr>
            <w:tcW w:w="820" w:type="dxa"/>
            <w:noWrap/>
            <w:hideMark/>
          </w:tcPr>
          <w:p w14:paraId="54C6BF35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0.80</w:t>
            </w:r>
          </w:p>
        </w:tc>
        <w:tc>
          <w:tcPr>
            <w:tcW w:w="1292" w:type="dxa"/>
            <w:noWrap/>
            <w:hideMark/>
          </w:tcPr>
          <w:p w14:paraId="67A2385B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0.55</w:t>
            </w:r>
          </w:p>
        </w:tc>
        <w:tc>
          <w:tcPr>
            <w:tcW w:w="1168" w:type="dxa"/>
            <w:noWrap/>
            <w:hideMark/>
          </w:tcPr>
          <w:p w14:paraId="5558EEAC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0.30</w:t>
            </w:r>
          </w:p>
        </w:tc>
        <w:tc>
          <w:tcPr>
            <w:tcW w:w="763" w:type="dxa"/>
            <w:noWrap/>
            <w:hideMark/>
          </w:tcPr>
          <w:p w14:paraId="4FC920BD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0.62</w:t>
            </w:r>
          </w:p>
        </w:tc>
        <w:tc>
          <w:tcPr>
            <w:tcW w:w="901" w:type="dxa"/>
            <w:noWrap/>
            <w:hideMark/>
          </w:tcPr>
          <w:p w14:paraId="71F9CDD8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0.44</w:t>
            </w:r>
          </w:p>
        </w:tc>
        <w:tc>
          <w:tcPr>
            <w:tcW w:w="1204" w:type="dxa"/>
            <w:noWrap/>
            <w:hideMark/>
          </w:tcPr>
          <w:p w14:paraId="175AD9D9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0.77</w:t>
            </w:r>
          </w:p>
        </w:tc>
      </w:tr>
      <w:tr w:rsidR="00C65B60" w:rsidRPr="00C65B60" w14:paraId="7D501132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00AFDDC1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RW</w:t>
            </w:r>
          </w:p>
        </w:tc>
        <w:tc>
          <w:tcPr>
            <w:tcW w:w="707" w:type="dxa"/>
            <w:noWrap/>
            <w:hideMark/>
          </w:tcPr>
          <w:p w14:paraId="75DAE7D6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0.41</w:t>
            </w:r>
          </w:p>
        </w:tc>
        <w:tc>
          <w:tcPr>
            <w:tcW w:w="727" w:type="dxa"/>
            <w:noWrap/>
            <w:hideMark/>
          </w:tcPr>
          <w:p w14:paraId="69FCFBD2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0.37</w:t>
            </w:r>
          </w:p>
        </w:tc>
        <w:tc>
          <w:tcPr>
            <w:tcW w:w="820" w:type="dxa"/>
            <w:noWrap/>
            <w:hideMark/>
          </w:tcPr>
          <w:p w14:paraId="29558F11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0.81</w:t>
            </w:r>
          </w:p>
        </w:tc>
        <w:tc>
          <w:tcPr>
            <w:tcW w:w="1292" w:type="dxa"/>
            <w:noWrap/>
            <w:hideMark/>
          </w:tcPr>
          <w:p w14:paraId="525E489B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0.65</w:t>
            </w:r>
          </w:p>
        </w:tc>
        <w:tc>
          <w:tcPr>
            <w:tcW w:w="1168" w:type="dxa"/>
            <w:noWrap/>
            <w:hideMark/>
          </w:tcPr>
          <w:p w14:paraId="06143C74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0.24</w:t>
            </w:r>
          </w:p>
        </w:tc>
        <w:tc>
          <w:tcPr>
            <w:tcW w:w="763" w:type="dxa"/>
            <w:noWrap/>
            <w:hideMark/>
          </w:tcPr>
          <w:p w14:paraId="515FCEF5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0.74</w:t>
            </w:r>
          </w:p>
        </w:tc>
        <w:tc>
          <w:tcPr>
            <w:tcW w:w="901" w:type="dxa"/>
            <w:noWrap/>
            <w:hideMark/>
          </w:tcPr>
          <w:p w14:paraId="63937C45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0.59</w:t>
            </w:r>
          </w:p>
        </w:tc>
        <w:tc>
          <w:tcPr>
            <w:tcW w:w="1204" w:type="dxa"/>
            <w:noWrap/>
            <w:hideMark/>
          </w:tcPr>
          <w:p w14:paraId="2C135928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0.79</w:t>
            </w:r>
          </w:p>
        </w:tc>
      </w:tr>
      <w:tr w:rsidR="00C67916" w:rsidRPr="00C65B60" w14:paraId="1CB467FF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03B097D0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RWB</w:t>
            </w:r>
          </w:p>
        </w:tc>
        <w:tc>
          <w:tcPr>
            <w:tcW w:w="707" w:type="dxa"/>
            <w:noWrap/>
            <w:hideMark/>
          </w:tcPr>
          <w:p w14:paraId="28BCC8BA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0.35</w:t>
            </w:r>
          </w:p>
        </w:tc>
        <w:tc>
          <w:tcPr>
            <w:tcW w:w="727" w:type="dxa"/>
            <w:noWrap/>
            <w:hideMark/>
          </w:tcPr>
          <w:p w14:paraId="6D6D49F4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0.35</w:t>
            </w:r>
          </w:p>
        </w:tc>
        <w:tc>
          <w:tcPr>
            <w:tcW w:w="820" w:type="dxa"/>
            <w:noWrap/>
            <w:hideMark/>
          </w:tcPr>
          <w:p w14:paraId="14BB134C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0.53</w:t>
            </w:r>
          </w:p>
        </w:tc>
        <w:tc>
          <w:tcPr>
            <w:tcW w:w="1292" w:type="dxa"/>
            <w:noWrap/>
            <w:hideMark/>
          </w:tcPr>
          <w:p w14:paraId="67E0159C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0.12</w:t>
            </w:r>
          </w:p>
        </w:tc>
        <w:tc>
          <w:tcPr>
            <w:tcW w:w="1168" w:type="dxa"/>
            <w:noWrap/>
            <w:hideMark/>
          </w:tcPr>
          <w:p w14:paraId="1AA9FB0F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0.49</w:t>
            </w:r>
          </w:p>
        </w:tc>
        <w:tc>
          <w:tcPr>
            <w:tcW w:w="763" w:type="dxa"/>
            <w:noWrap/>
            <w:hideMark/>
          </w:tcPr>
          <w:p w14:paraId="06112BD2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0.16</w:t>
            </w:r>
          </w:p>
        </w:tc>
        <w:tc>
          <w:tcPr>
            <w:tcW w:w="901" w:type="dxa"/>
            <w:noWrap/>
            <w:hideMark/>
          </w:tcPr>
          <w:p w14:paraId="5BCAC1B2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0.11</w:t>
            </w:r>
          </w:p>
        </w:tc>
        <w:tc>
          <w:tcPr>
            <w:tcW w:w="1204" w:type="dxa"/>
            <w:noWrap/>
            <w:hideMark/>
          </w:tcPr>
          <w:p w14:paraId="0C75C287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0.26</w:t>
            </w:r>
          </w:p>
        </w:tc>
      </w:tr>
      <w:tr w:rsidR="00C65B60" w:rsidRPr="00C65B60" w14:paraId="5FAF633C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500668E5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ST</w:t>
            </w:r>
          </w:p>
        </w:tc>
        <w:tc>
          <w:tcPr>
            <w:tcW w:w="707" w:type="dxa"/>
            <w:noWrap/>
            <w:hideMark/>
          </w:tcPr>
          <w:p w14:paraId="20F2E911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0.43</w:t>
            </w:r>
          </w:p>
        </w:tc>
        <w:tc>
          <w:tcPr>
            <w:tcW w:w="727" w:type="dxa"/>
            <w:noWrap/>
            <w:hideMark/>
          </w:tcPr>
          <w:p w14:paraId="21E3FCC8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0.41</w:t>
            </w:r>
          </w:p>
        </w:tc>
        <w:tc>
          <w:tcPr>
            <w:tcW w:w="820" w:type="dxa"/>
            <w:noWrap/>
            <w:hideMark/>
          </w:tcPr>
          <w:p w14:paraId="426542B2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0.80</w:t>
            </w:r>
          </w:p>
        </w:tc>
        <w:tc>
          <w:tcPr>
            <w:tcW w:w="1292" w:type="dxa"/>
            <w:noWrap/>
            <w:hideMark/>
          </w:tcPr>
          <w:p w14:paraId="41BC8FCA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0.56</w:t>
            </w:r>
          </w:p>
        </w:tc>
        <w:tc>
          <w:tcPr>
            <w:tcW w:w="1168" w:type="dxa"/>
            <w:noWrap/>
            <w:hideMark/>
          </w:tcPr>
          <w:p w14:paraId="79E50C26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0.30</w:t>
            </w:r>
          </w:p>
        </w:tc>
        <w:tc>
          <w:tcPr>
            <w:tcW w:w="763" w:type="dxa"/>
            <w:noWrap/>
            <w:hideMark/>
          </w:tcPr>
          <w:p w14:paraId="631010DA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0.62</w:t>
            </w:r>
          </w:p>
        </w:tc>
        <w:tc>
          <w:tcPr>
            <w:tcW w:w="901" w:type="dxa"/>
            <w:noWrap/>
            <w:hideMark/>
          </w:tcPr>
          <w:p w14:paraId="7A636F8E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0.44</w:t>
            </w:r>
          </w:p>
        </w:tc>
        <w:tc>
          <w:tcPr>
            <w:tcW w:w="1204" w:type="dxa"/>
            <w:noWrap/>
            <w:hideMark/>
          </w:tcPr>
          <w:p w14:paraId="53BB9E29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0.78</w:t>
            </w:r>
          </w:p>
        </w:tc>
      </w:tr>
    </w:tbl>
    <w:p w14:paraId="6B0683B0" w14:textId="59CD9406" w:rsidR="00083378" w:rsidRPr="00195B8F" w:rsidRDefault="00083378" w:rsidP="009B3415">
      <w:pPr>
        <w:spacing w:line="360" w:lineRule="auto"/>
        <w:rPr>
          <w:sz w:val="20"/>
          <w:szCs w:val="20"/>
        </w:rPr>
      </w:pPr>
    </w:p>
    <w:p w14:paraId="1FF837C4" w14:textId="17BDD3A1" w:rsidR="007D160A" w:rsidRPr="00B16C9E" w:rsidRDefault="00BB776D" w:rsidP="00B16C9E">
      <w:pPr>
        <w:pStyle w:val="Default"/>
        <w:spacing w:after="53"/>
        <w:rPr>
          <w:rFonts w:asciiTheme="majorHAnsi" w:hAnsiTheme="majorHAnsi" w:cstheme="majorHAnsi"/>
        </w:rPr>
      </w:pPr>
      <w:r w:rsidRPr="001F1B58">
        <w:rPr>
          <w:rFonts w:asciiTheme="majorHAnsi" w:hAnsiTheme="majorHAnsi" w:cstheme="majorHAnsi"/>
        </w:rPr>
        <w:t xml:space="preserve">The results of </w:t>
      </w:r>
      <w:r w:rsidRPr="001F1B58">
        <w:rPr>
          <w:rFonts w:asciiTheme="majorHAnsi" w:hAnsiTheme="majorHAnsi" w:cstheme="majorHAnsi"/>
          <w:b/>
          <w:bCs/>
        </w:rPr>
        <w:t xml:space="preserve">correlation matrix </w:t>
      </w:r>
      <w:r w:rsidRPr="001F1B58">
        <w:rPr>
          <w:rFonts w:asciiTheme="majorHAnsi" w:hAnsiTheme="majorHAnsi" w:cstheme="majorHAnsi"/>
        </w:rPr>
        <w:t xml:space="preserve">show that </w:t>
      </w:r>
      <w:r w:rsidR="00E80078">
        <w:rPr>
          <w:rFonts w:asciiTheme="majorHAnsi" w:hAnsiTheme="majorHAnsi" w:cstheme="majorHAnsi"/>
          <w:b/>
          <w:bCs/>
        </w:rPr>
        <w:t>most of the variables are correlated with each other</w:t>
      </w:r>
      <w:r w:rsidR="00541ED0" w:rsidRPr="001F1B58">
        <w:rPr>
          <w:rFonts w:asciiTheme="majorHAnsi" w:hAnsiTheme="majorHAnsi" w:cstheme="majorHAnsi"/>
        </w:rPr>
        <w:t>.</w:t>
      </w:r>
      <w:r w:rsidR="00E80078">
        <w:rPr>
          <w:rFonts w:asciiTheme="majorHAnsi" w:hAnsiTheme="majorHAnsi" w:cstheme="majorHAnsi"/>
        </w:rPr>
        <w:t xml:space="preserve"> That is why out of 65 variables, less than 10 variables </w:t>
      </w:r>
      <w:r w:rsidR="00372D2A">
        <w:rPr>
          <w:rFonts w:asciiTheme="majorHAnsi" w:hAnsiTheme="majorHAnsi" w:cstheme="majorHAnsi"/>
        </w:rPr>
        <w:t>explain</w:t>
      </w:r>
      <w:r w:rsidR="00195B8F">
        <w:rPr>
          <w:rFonts w:asciiTheme="majorHAnsi" w:hAnsiTheme="majorHAnsi" w:cstheme="majorHAnsi"/>
        </w:rPr>
        <w:t xml:space="preserve"> more than 90% of variance.</w:t>
      </w:r>
    </w:p>
    <w:p w14:paraId="649AD8E2" w14:textId="2F0BCC34" w:rsidR="00963FD3" w:rsidRDefault="00FD7B69" w:rsidP="0014206A">
      <w:pPr>
        <w:pStyle w:val="Heading1"/>
      </w:pPr>
      <w:r>
        <w:t>Dimension Reduction Using PCA</w:t>
      </w:r>
    </w:p>
    <w:p w14:paraId="7DA70B95" w14:textId="390D37C1" w:rsidR="0001151F" w:rsidRPr="00C67DC0" w:rsidRDefault="00E41621" w:rsidP="00C67DC0">
      <w:r>
        <w:t>JMP</w:t>
      </w:r>
      <w:r w:rsidR="008070BC">
        <w:t xml:space="preserve"> was used to perform PCA. After the data was processed and run for the dimension reduction</w:t>
      </w:r>
      <w:r w:rsidR="00674EE7">
        <w:t>,</w:t>
      </w:r>
      <w:r w:rsidR="00884D63">
        <w:t xml:space="preserve"> </w:t>
      </w:r>
      <w:r w:rsidR="00674EE7">
        <w:t>s</w:t>
      </w:r>
      <w:r w:rsidR="008070BC">
        <w:t xml:space="preserve">cree plot was generated as below in Figure (2). Based on this, </w:t>
      </w:r>
      <w:r w:rsidR="008070BC" w:rsidRPr="008070BC">
        <w:rPr>
          <w:b/>
        </w:rPr>
        <w:t>6 factors appear</w:t>
      </w:r>
      <w:r w:rsidR="008070BC">
        <w:t xml:space="preserve"> good to be extracted.</w:t>
      </w:r>
    </w:p>
    <w:p w14:paraId="5AF73DFB" w14:textId="1642042E" w:rsidR="008070BC" w:rsidRDefault="008070BC" w:rsidP="006069A5">
      <w:pPr>
        <w:ind w:firstLine="720"/>
      </w:pPr>
      <w:r w:rsidRPr="008070BC">
        <w:rPr>
          <w:b/>
        </w:rPr>
        <w:t>Figure 2</w:t>
      </w:r>
      <w:r>
        <w:rPr>
          <w:b/>
        </w:rPr>
        <w:t xml:space="preserve">: </w:t>
      </w:r>
      <w:r w:rsidRPr="008070BC">
        <w:t>Scree Plot</w:t>
      </w:r>
      <w:r w:rsidR="00C409CA">
        <w:t xml:space="preserve"> </w:t>
      </w:r>
      <w:r w:rsidR="00C409CA">
        <w:tab/>
      </w:r>
      <w:r w:rsidR="00C409CA">
        <w:tab/>
      </w:r>
      <w:r w:rsidR="00C409CA">
        <w:tab/>
      </w:r>
      <w:r w:rsidR="00C409CA">
        <w:tab/>
      </w:r>
      <w:r w:rsidR="00C409CA" w:rsidRPr="00C409CA">
        <w:rPr>
          <w:b/>
        </w:rPr>
        <w:t>Figure 3:</w:t>
      </w:r>
      <w:r w:rsidR="00C409CA">
        <w:t xml:space="preserve"> Eigenvalues Cum Percent</w:t>
      </w:r>
    </w:p>
    <w:p w14:paraId="5B42FF6E" w14:textId="3BA03294" w:rsidR="008070BC" w:rsidRPr="008070BC" w:rsidRDefault="008070BC" w:rsidP="00C409CA">
      <w:pPr>
        <w:rPr>
          <w:b/>
        </w:rPr>
      </w:pPr>
      <w:r>
        <w:rPr>
          <w:noProof/>
        </w:rPr>
        <w:drawing>
          <wp:inline distT="0" distB="0" distL="0" distR="0" wp14:anchorId="1C32E428" wp14:editId="73FBD2A0">
            <wp:extent cx="2724150" cy="2493940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8101" cy="251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9CA" w:rsidRPr="00C409CA">
        <w:rPr>
          <w:noProof/>
        </w:rPr>
        <w:t xml:space="preserve"> </w:t>
      </w:r>
      <w:r w:rsidR="00C409CA">
        <w:rPr>
          <w:noProof/>
        </w:rPr>
        <w:drawing>
          <wp:inline distT="0" distB="0" distL="0" distR="0" wp14:anchorId="3A91B1EC" wp14:editId="56B700A0">
            <wp:extent cx="2912989" cy="2606040"/>
            <wp:effectExtent l="0" t="0" r="190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2112" cy="262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2423" w14:textId="23A1839A" w:rsidR="00C409CA" w:rsidRDefault="00475C22" w:rsidP="00FD7B69">
      <w:r>
        <w:t xml:space="preserve">Furthermore, the cumulative variance was observed using Eignvalues table shown in Figure (3) </w:t>
      </w:r>
      <w:r w:rsidR="0069754A">
        <w:t>above</w:t>
      </w:r>
      <w:r>
        <w:t xml:space="preserve">. </w:t>
      </w:r>
      <w:r w:rsidRPr="00475C22">
        <w:rPr>
          <w:b/>
        </w:rPr>
        <w:t>90%</w:t>
      </w:r>
      <w:r>
        <w:rPr>
          <w:b/>
        </w:rPr>
        <w:t xml:space="preserve"> </w:t>
      </w:r>
      <w:r w:rsidRPr="00475C22">
        <w:t>of the</w:t>
      </w:r>
      <w:r>
        <w:t xml:space="preserve"> variance is explained by these variables.</w:t>
      </w:r>
    </w:p>
    <w:p w14:paraId="1A489933" w14:textId="3E699EAA" w:rsidR="00C67DC0" w:rsidRDefault="00347399" w:rsidP="00FD7B69">
      <w:r>
        <w:t>Upon analyzing the Varimax Rotated factor loading as shown in Figure (4) below, we extracted following profiles:</w:t>
      </w:r>
    </w:p>
    <w:p w14:paraId="74F8B39A" w14:textId="0577F014" w:rsidR="00F57417" w:rsidRDefault="00F57417" w:rsidP="005163B1">
      <w:r w:rsidRPr="00F57417">
        <w:rPr>
          <w:b/>
        </w:rPr>
        <w:t>Table (</w:t>
      </w:r>
      <w:r w:rsidR="00351DE0">
        <w:rPr>
          <w:b/>
        </w:rPr>
        <w:t>3</w:t>
      </w:r>
      <w:r w:rsidRPr="00F57417">
        <w:rPr>
          <w:b/>
        </w:rPr>
        <w:t>):</w:t>
      </w:r>
      <w:r>
        <w:t xml:space="preserve"> Profiling based on Principal Components</w:t>
      </w:r>
    </w:p>
    <w:tbl>
      <w:tblPr>
        <w:tblStyle w:val="ListTable7Colorful-Accent5"/>
        <w:tblW w:w="0" w:type="auto"/>
        <w:tblLook w:val="04A0" w:firstRow="1" w:lastRow="0" w:firstColumn="1" w:lastColumn="0" w:noHBand="0" w:noVBand="1"/>
      </w:tblPr>
      <w:tblGrid>
        <w:gridCol w:w="3411"/>
        <w:gridCol w:w="3411"/>
      </w:tblGrid>
      <w:tr w:rsidR="00347399" w14:paraId="110FFF58" w14:textId="77777777" w:rsidTr="005163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411" w:type="dxa"/>
          </w:tcPr>
          <w:p w14:paraId="3A5E2750" w14:textId="44D7CC36" w:rsidR="00347399" w:rsidRDefault="00347399" w:rsidP="00FD7B69">
            <w:r>
              <w:t>Profiles</w:t>
            </w:r>
          </w:p>
        </w:tc>
        <w:tc>
          <w:tcPr>
            <w:tcW w:w="3411" w:type="dxa"/>
          </w:tcPr>
          <w:p w14:paraId="4916F709" w14:textId="77777777" w:rsidR="00347399" w:rsidRDefault="00347399" w:rsidP="00FD7B6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47399" w14:paraId="2526D0C9" w14:textId="77777777" w:rsidTr="005163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1" w:type="dxa"/>
          </w:tcPr>
          <w:p w14:paraId="2DC39C1A" w14:textId="4D8B2778" w:rsidR="00347399" w:rsidRDefault="00347399" w:rsidP="00FD7B69">
            <w:r>
              <w:t>1</w:t>
            </w:r>
          </w:p>
        </w:tc>
        <w:tc>
          <w:tcPr>
            <w:tcW w:w="3411" w:type="dxa"/>
          </w:tcPr>
          <w:p w14:paraId="44484FB6" w14:textId="5EF6B2D6" w:rsidR="00347399" w:rsidRDefault="00347399" w:rsidP="00FD7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Attacker</w:t>
            </w:r>
          </w:p>
        </w:tc>
      </w:tr>
      <w:tr w:rsidR="00347399" w14:paraId="0E5C9BFE" w14:textId="77777777" w:rsidTr="005163B1">
        <w:trPr>
          <w:trHeight w:val="4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1" w:type="dxa"/>
          </w:tcPr>
          <w:p w14:paraId="46CC2A2F" w14:textId="498DCAEB" w:rsidR="00347399" w:rsidRDefault="00347399" w:rsidP="00FD7B69">
            <w:r>
              <w:t>2</w:t>
            </w:r>
          </w:p>
        </w:tc>
        <w:tc>
          <w:tcPr>
            <w:tcW w:w="3411" w:type="dxa"/>
          </w:tcPr>
          <w:p w14:paraId="217B32E7" w14:textId="5167890C" w:rsidR="00347399" w:rsidRDefault="00155271" w:rsidP="00FD7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Defender</w:t>
            </w:r>
          </w:p>
        </w:tc>
      </w:tr>
      <w:tr w:rsidR="00347399" w14:paraId="3BCA0C6B" w14:textId="77777777" w:rsidTr="005163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1" w:type="dxa"/>
          </w:tcPr>
          <w:p w14:paraId="1B9F2A11" w14:textId="6DE4256D" w:rsidR="00347399" w:rsidRDefault="00347399" w:rsidP="00FD7B69">
            <w:r>
              <w:lastRenderedPageBreak/>
              <w:t>3</w:t>
            </w:r>
          </w:p>
        </w:tc>
        <w:tc>
          <w:tcPr>
            <w:tcW w:w="3411" w:type="dxa"/>
          </w:tcPr>
          <w:p w14:paraId="441D86D2" w14:textId="1560300B" w:rsidR="00347399" w:rsidRDefault="00155271" w:rsidP="00FD7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PlayerFieldSkills</w:t>
            </w:r>
          </w:p>
        </w:tc>
      </w:tr>
      <w:tr w:rsidR="00347399" w14:paraId="078076D3" w14:textId="77777777" w:rsidTr="005163B1">
        <w:trPr>
          <w:trHeight w:val="4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1" w:type="dxa"/>
          </w:tcPr>
          <w:p w14:paraId="25B99076" w14:textId="29FD946A" w:rsidR="00347399" w:rsidRDefault="00347399" w:rsidP="00FD7B69">
            <w:r>
              <w:t>4</w:t>
            </w:r>
          </w:p>
        </w:tc>
        <w:tc>
          <w:tcPr>
            <w:tcW w:w="3411" w:type="dxa"/>
          </w:tcPr>
          <w:p w14:paraId="5AE7BE68" w14:textId="18085882" w:rsidR="00347399" w:rsidRDefault="00155271" w:rsidP="00FD7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StrengthAge</w:t>
            </w:r>
          </w:p>
        </w:tc>
      </w:tr>
      <w:tr w:rsidR="00155271" w14:paraId="63CEDE12" w14:textId="77777777" w:rsidTr="005163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1" w:type="dxa"/>
          </w:tcPr>
          <w:p w14:paraId="2FD979A3" w14:textId="15FB0A60" w:rsidR="00155271" w:rsidRDefault="00155271" w:rsidP="00FD7B69">
            <w:r>
              <w:t>5</w:t>
            </w:r>
          </w:p>
        </w:tc>
        <w:tc>
          <w:tcPr>
            <w:tcW w:w="3411" w:type="dxa"/>
          </w:tcPr>
          <w:p w14:paraId="451C2547" w14:textId="252D7EC2" w:rsidR="00155271" w:rsidRDefault="00155271" w:rsidP="00FD7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Valuation</w:t>
            </w:r>
          </w:p>
        </w:tc>
      </w:tr>
      <w:tr w:rsidR="00155271" w14:paraId="68D31202" w14:textId="77777777" w:rsidTr="005163B1">
        <w:trPr>
          <w:trHeight w:val="4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1" w:type="dxa"/>
          </w:tcPr>
          <w:p w14:paraId="45174612" w14:textId="7C824508" w:rsidR="00155271" w:rsidRDefault="00155271" w:rsidP="00FD7B69">
            <w:r>
              <w:t>6</w:t>
            </w:r>
          </w:p>
        </w:tc>
        <w:tc>
          <w:tcPr>
            <w:tcW w:w="3411" w:type="dxa"/>
          </w:tcPr>
          <w:p w14:paraId="28E809F7" w14:textId="2DE39A96" w:rsidR="00155271" w:rsidRDefault="00155271" w:rsidP="00FD7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Athletic</w:t>
            </w:r>
          </w:p>
        </w:tc>
      </w:tr>
    </w:tbl>
    <w:p w14:paraId="0477A2DE" w14:textId="5525237E" w:rsidR="00347399" w:rsidRDefault="00347399" w:rsidP="00FD7B69"/>
    <w:p w14:paraId="1A1F716D" w14:textId="77777777" w:rsidR="005A7E6E" w:rsidRDefault="005A7E6E" w:rsidP="00C67DC0">
      <w:pPr>
        <w:jc w:val="center"/>
        <w:rPr>
          <w:b/>
        </w:rPr>
      </w:pPr>
    </w:p>
    <w:p w14:paraId="23F882B0" w14:textId="77777777" w:rsidR="005A7E6E" w:rsidRDefault="005A7E6E" w:rsidP="00C67DC0">
      <w:pPr>
        <w:jc w:val="center"/>
        <w:rPr>
          <w:b/>
        </w:rPr>
      </w:pPr>
    </w:p>
    <w:p w14:paraId="4EF0B4F3" w14:textId="77777777" w:rsidR="005A7E6E" w:rsidRDefault="005A7E6E" w:rsidP="00C67DC0">
      <w:pPr>
        <w:jc w:val="center"/>
        <w:rPr>
          <w:b/>
        </w:rPr>
      </w:pPr>
    </w:p>
    <w:p w14:paraId="1A9F44EF" w14:textId="77777777" w:rsidR="005A7E6E" w:rsidRDefault="005A7E6E" w:rsidP="00C67DC0">
      <w:pPr>
        <w:jc w:val="center"/>
        <w:rPr>
          <w:b/>
        </w:rPr>
      </w:pPr>
    </w:p>
    <w:p w14:paraId="5D0437ED" w14:textId="77777777" w:rsidR="005A7E6E" w:rsidRDefault="005A7E6E" w:rsidP="00C67DC0">
      <w:pPr>
        <w:jc w:val="center"/>
        <w:rPr>
          <w:b/>
        </w:rPr>
      </w:pPr>
    </w:p>
    <w:p w14:paraId="7A6A3BCA" w14:textId="77777777" w:rsidR="005A7E6E" w:rsidRDefault="005A7E6E" w:rsidP="00C67DC0">
      <w:pPr>
        <w:jc w:val="center"/>
        <w:rPr>
          <w:b/>
        </w:rPr>
      </w:pPr>
    </w:p>
    <w:p w14:paraId="7CD8A2C0" w14:textId="5E9AF9B3" w:rsidR="00C67DC0" w:rsidRDefault="00C67DC0" w:rsidP="00C67DC0">
      <w:pPr>
        <w:jc w:val="center"/>
      </w:pPr>
      <w:r w:rsidRPr="00C67DC0">
        <w:rPr>
          <w:b/>
        </w:rPr>
        <w:t>Figure 4:</w:t>
      </w:r>
      <w:r>
        <w:t xml:space="preserve"> Rotated Factor Loading</w:t>
      </w:r>
    </w:p>
    <w:p w14:paraId="0B801E72" w14:textId="6C6CD249" w:rsidR="00C67DC0" w:rsidRPr="00FD7B69" w:rsidRDefault="00C67DC0" w:rsidP="00C67DC0">
      <w:pPr>
        <w:jc w:val="center"/>
      </w:pPr>
      <w:r>
        <w:rPr>
          <w:noProof/>
        </w:rPr>
        <w:drawing>
          <wp:inline distT="0" distB="0" distL="0" distR="0" wp14:anchorId="25CC2598" wp14:editId="41057D0E">
            <wp:extent cx="3562350" cy="4470445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7822" cy="447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A50A" w14:textId="28C36C84" w:rsidR="00FD7B69" w:rsidRDefault="00FD7B69" w:rsidP="00FD7B69">
      <w:pPr>
        <w:pStyle w:val="Heading1"/>
      </w:pPr>
      <w:r>
        <w:lastRenderedPageBreak/>
        <w:t>Clusters</w:t>
      </w:r>
    </w:p>
    <w:p w14:paraId="5658BCD0" w14:textId="233D26E4" w:rsidR="00C63894" w:rsidRDefault="00700D09" w:rsidP="00F96130">
      <w:r>
        <w:t xml:space="preserve">We </w:t>
      </w:r>
      <w:r w:rsidR="00AE506D">
        <w:t xml:space="preserve">used the Hierarchical clustering technique on the reduced dimensions identified in section (4) above. Upon analyzing the Dendogram diagram, we found that 4 clusters were found to be suitable for the dataset. </w:t>
      </w:r>
    </w:p>
    <w:p w14:paraId="7C09B3A5" w14:textId="0CDFA16A" w:rsidR="000B6A1C" w:rsidRPr="000B6A1C" w:rsidRDefault="000B6A1C" w:rsidP="00F96130">
      <w:pPr>
        <w:rPr>
          <w:b/>
        </w:rPr>
      </w:pPr>
      <w:r w:rsidRPr="000B6A1C">
        <w:rPr>
          <w:b/>
        </w:rPr>
        <w:t xml:space="preserve">Table </w:t>
      </w:r>
      <w:r w:rsidR="003A61D6">
        <w:rPr>
          <w:b/>
        </w:rPr>
        <w:t>(</w:t>
      </w:r>
      <w:r w:rsidR="00702EA3">
        <w:rPr>
          <w:b/>
        </w:rPr>
        <w:t>4</w:t>
      </w:r>
      <w:r w:rsidR="003A61D6">
        <w:rPr>
          <w:b/>
        </w:rPr>
        <w:t xml:space="preserve">): Clusters based on the hierarchical clustering technique </w:t>
      </w:r>
    </w:p>
    <w:tbl>
      <w:tblPr>
        <w:tblStyle w:val="ListTable7Colorful-Accent5"/>
        <w:tblW w:w="0" w:type="auto"/>
        <w:tblLook w:val="04A0" w:firstRow="1" w:lastRow="0" w:firstColumn="1" w:lastColumn="0" w:noHBand="0" w:noVBand="1"/>
      </w:tblPr>
      <w:tblGrid>
        <w:gridCol w:w="3411"/>
        <w:gridCol w:w="3411"/>
      </w:tblGrid>
      <w:tr w:rsidR="000B6A1C" w14:paraId="4D886F82" w14:textId="77777777" w:rsidTr="003A34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411" w:type="dxa"/>
          </w:tcPr>
          <w:p w14:paraId="3CCB11B8" w14:textId="682F44DA" w:rsidR="000B6A1C" w:rsidRDefault="000B6A1C" w:rsidP="003A3425">
            <w:r>
              <w:t>Clusters</w:t>
            </w:r>
          </w:p>
        </w:tc>
        <w:tc>
          <w:tcPr>
            <w:tcW w:w="3411" w:type="dxa"/>
          </w:tcPr>
          <w:p w14:paraId="557390D7" w14:textId="77777777" w:rsidR="000B6A1C" w:rsidRDefault="000B6A1C" w:rsidP="003A342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B6A1C" w14:paraId="4DC6EA07" w14:textId="77777777" w:rsidTr="003A34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1" w:type="dxa"/>
          </w:tcPr>
          <w:p w14:paraId="062A9B2F" w14:textId="77777777" w:rsidR="000B6A1C" w:rsidRDefault="000B6A1C" w:rsidP="003A3425">
            <w:r>
              <w:t>1</w:t>
            </w:r>
          </w:p>
        </w:tc>
        <w:tc>
          <w:tcPr>
            <w:tcW w:w="3411" w:type="dxa"/>
          </w:tcPr>
          <w:p w14:paraId="2B8FFC18" w14:textId="77777777" w:rsidR="000B6A1C" w:rsidRDefault="000B6A1C" w:rsidP="003A34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Attacker</w:t>
            </w:r>
          </w:p>
        </w:tc>
      </w:tr>
      <w:tr w:rsidR="000B6A1C" w14:paraId="4E1F14D6" w14:textId="77777777" w:rsidTr="003A3425">
        <w:trPr>
          <w:trHeight w:val="4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1" w:type="dxa"/>
          </w:tcPr>
          <w:p w14:paraId="630CE90E" w14:textId="77777777" w:rsidR="000B6A1C" w:rsidRDefault="000B6A1C" w:rsidP="003A3425">
            <w:r>
              <w:t>2</w:t>
            </w:r>
          </w:p>
        </w:tc>
        <w:tc>
          <w:tcPr>
            <w:tcW w:w="3411" w:type="dxa"/>
          </w:tcPr>
          <w:p w14:paraId="0155A81D" w14:textId="67130300" w:rsidR="000B6A1C" w:rsidRDefault="000B6A1C" w:rsidP="003A34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Valued Strength Age Players</w:t>
            </w:r>
          </w:p>
        </w:tc>
      </w:tr>
      <w:tr w:rsidR="000B6A1C" w14:paraId="6CE3361A" w14:textId="77777777" w:rsidTr="003A34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1" w:type="dxa"/>
          </w:tcPr>
          <w:p w14:paraId="196F2758" w14:textId="77777777" w:rsidR="000B6A1C" w:rsidRDefault="000B6A1C" w:rsidP="003A3425">
            <w:r>
              <w:t>3</w:t>
            </w:r>
          </w:p>
        </w:tc>
        <w:tc>
          <w:tcPr>
            <w:tcW w:w="3411" w:type="dxa"/>
          </w:tcPr>
          <w:p w14:paraId="5845127D" w14:textId="2C5B804D" w:rsidR="000B6A1C" w:rsidRDefault="000B6A1C" w:rsidP="003A34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Valued Athlete Strength Age</w:t>
            </w:r>
          </w:p>
        </w:tc>
      </w:tr>
      <w:tr w:rsidR="000B6A1C" w14:paraId="16B54591" w14:textId="77777777" w:rsidTr="003A3425">
        <w:trPr>
          <w:trHeight w:val="4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1" w:type="dxa"/>
          </w:tcPr>
          <w:p w14:paraId="639F647A" w14:textId="77777777" w:rsidR="000B6A1C" w:rsidRDefault="000B6A1C" w:rsidP="003A3425">
            <w:r>
              <w:t>4</w:t>
            </w:r>
          </w:p>
        </w:tc>
        <w:tc>
          <w:tcPr>
            <w:tcW w:w="3411" w:type="dxa"/>
          </w:tcPr>
          <w:p w14:paraId="74DE7ED9" w14:textId="70C1376F" w:rsidR="000B6A1C" w:rsidRDefault="000B6A1C" w:rsidP="003A34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Field Skill Defender</w:t>
            </w:r>
          </w:p>
        </w:tc>
      </w:tr>
    </w:tbl>
    <w:p w14:paraId="0F8BA355" w14:textId="77777777" w:rsidR="000B6A1C" w:rsidRDefault="000B6A1C" w:rsidP="00F96130"/>
    <w:p w14:paraId="5310CDBB" w14:textId="070F66DA" w:rsidR="00AE506D" w:rsidRPr="00F96130" w:rsidRDefault="00AE506D" w:rsidP="00F96130">
      <w:r>
        <w:t xml:space="preserve">We then pushed that data to </w:t>
      </w:r>
      <w:r w:rsidRPr="00AE506D">
        <w:rPr>
          <w:b/>
        </w:rPr>
        <w:t>Tableau</w:t>
      </w:r>
      <w:r>
        <w:rPr>
          <w:b/>
        </w:rPr>
        <w:t xml:space="preserve"> </w:t>
      </w:r>
      <w:r>
        <w:t>to map those clusters to the different principal components we identified. Figure (</w:t>
      </w:r>
      <w:r w:rsidR="00D723E2">
        <w:t>5</w:t>
      </w:r>
      <w:r>
        <w:t>) and (</w:t>
      </w:r>
      <w:r w:rsidR="00D723E2">
        <w:t>6</w:t>
      </w:r>
      <w:r>
        <w:t>) shows the dendogram and clusters extracted. The cluster extraction method helps define the franchisee a pool of players based on different skills. They could further analyze the clusters to choose the player.</w:t>
      </w:r>
    </w:p>
    <w:p w14:paraId="7DD3EFBF" w14:textId="2A8FB0B6" w:rsidR="00AE506D" w:rsidRDefault="00AE506D" w:rsidP="00611AE0">
      <w:pPr>
        <w:ind w:left="2880" w:firstLine="720"/>
      </w:pPr>
      <w:r w:rsidRPr="00AE506D">
        <w:rPr>
          <w:b/>
        </w:rPr>
        <w:t>Figure (</w:t>
      </w:r>
      <w:r w:rsidR="009B3275">
        <w:rPr>
          <w:b/>
        </w:rPr>
        <w:t>5</w:t>
      </w:r>
      <w:r w:rsidRPr="00AE506D">
        <w:rPr>
          <w:b/>
        </w:rPr>
        <w:t>):</w:t>
      </w:r>
      <w:r>
        <w:t xml:space="preserve"> Dendogram</w:t>
      </w:r>
    </w:p>
    <w:p w14:paraId="642B31EC" w14:textId="77777777" w:rsidR="00AE506D" w:rsidRDefault="00AE506D" w:rsidP="00AE506D">
      <w:pPr>
        <w:jc w:val="center"/>
      </w:pPr>
      <w:r>
        <w:rPr>
          <w:noProof/>
        </w:rPr>
        <w:drawing>
          <wp:inline distT="0" distB="0" distL="0" distR="0" wp14:anchorId="358372D0" wp14:editId="39FBA2CA">
            <wp:extent cx="3829050" cy="292370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4590" cy="293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0A4A" w14:textId="77777777" w:rsidR="00AE506D" w:rsidRDefault="00AE506D" w:rsidP="00AE506D">
      <w:pPr>
        <w:jc w:val="center"/>
        <w:rPr>
          <w:b/>
        </w:rPr>
      </w:pPr>
    </w:p>
    <w:p w14:paraId="76BA9B0E" w14:textId="77777777" w:rsidR="000A144F" w:rsidRDefault="000A144F" w:rsidP="00AE506D">
      <w:pPr>
        <w:jc w:val="center"/>
        <w:rPr>
          <w:b/>
        </w:rPr>
      </w:pPr>
    </w:p>
    <w:p w14:paraId="1337BEAB" w14:textId="77777777" w:rsidR="000A144F" w:rsidRDefault="000A144F" w:rsidP="00AE506D">
      <w:pPr>
        <w:jc w:val="center"/>
        <w:rPr>
          <w:b/>
        </w:rPr>
      </w:pPr>
    </w:p>
    <w:p w14:paraId="5965CFF5" w14:textId="55009A99" w:rsidR="00AE506D" w:rsidRDefault="00AE506D" w:rsidP="00AE506D">
      <w:pPr>
        <w:jc w:val="center"/>
        <w:rPr>
          <w:noProof/>
        </w:rPr>
      </w:pPr>
      <w:r w:rsidRPr="00AE506D">
        <w:rPr>
          <w:b/>
        </w:rPr>
        <w:lastRenderedPageBreak/>
        <w:t>Figure (</w:t>
      </w:r>
      <w:r w:rsidR="00D723E2">
        <w:rPr>
          <w:b/>
        </w:rPr>
        <w:t>6</w:t>
      </w:r>
      <w:r w:rsidRPr="00AE506D">
        <w:rPr>
          <w:b/>
        </w:rPr>
        <w:t>):</w:t>
      </w:r>
      <w:r>
        <w:t xml:space="preserve"> Clusters Vs Principal components</w:t>
      </w:r>
      <w:r>
        <w:rPr>
          <w:noProof/>
        </w:rPr>
        <w:t xml:space="preserve"> </w:t>
      </w:r>
    </w:p>
    <w:p w14:paraId="05674F70" w14:textId="66F17D6E" w:rsidR="00AE506D" w:rsidRPr="00AE506D" w:rsidRDefault="00AE506D" w:rsidP="00AE506D">
      <w:pPr>
        <w:jc w:val="center"/>
      </w:pPr>
      <w:r>
        <w:rPr>
          <w:noProof/>
        </w:rPr>
        <w:drawing>
          <wp:inline distT="0" distB="0" distL="0" distR="0" wp14:anchorId="58E72EFE" wp14:editId="01C13A75">
            <wp:extent cx="6646912" cy="311467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1623" cy="312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8B61" w14:textId="46A4D4B8" w:rsidR="00FD7B69" w:rsidRDefault="00FD7B69" w:rsidP="00FD7B69">
      <w:pPr>
        <w:pStyle w:val="Heading1"/>
      </w:pPr>
      <w:r>
        <w:t>Regression Model Analysis</w:t>
      </w:r>
    </w:p>
    <w:p w14:paraId="3C8177A7" w14:textId="2E78A297" w:rsidR="004D6E42" w:rsidRDefault="0057407E" w:rsidP="004D6E42">
      <w:r>
        <w:t>Before running the regression model, we checked for major assumptions for a linear regression model:</w:t>
      </w:r>
    </w:p>
    <w:p w14:paraId="65025870" w14:textId="3002F911" w:rsidR="0057407E" w:rsidRDefault="0057407E" w:rsidP="0057407E">
      <w:pPr>
        <w:pStyle w:val="ListParagraph"/>
        <w:numPr>
          <w:ilvl w:val="0"/>
          <w:numId w:val="16"/>
        </w:numPr>
      </w:pPr>
      <w:r>
        <w:t>Scatter-plot analysis showed little linear relation between dependent variables with independent variable as shown in Figure (</w:t>
      </w:r>
      <w:r w:rsidR="00D723E2">
        <w:t>7</w:t>
      </w:r>
      <w:r>
        <w:t>) below.</w:t>
      </w:r>
    </w:p>
    <w:p w14:paraId="587DC3F1" w14:textId="7E1E5D2C" w:rsidR="0057407E" w:rsidRDefault="0057407E" w:rsidP="0057407E">
      <w:pPr>
        <w:pStyle w:val="ListParagraph"/>
        <w:numPr>
          <w:ilvl w:val="0"/>
          <w:numId w:val="16"/>
        </w:numPr>
      </w:pPr>
      <w:r>
        <w:t>Outlier presence was not detected</w:t>
      </w:r>
    </w:p>
    <w:p w14:paraId="6DE95AAA" w14:textId="07A96B31" w:rsidR="0057407E" w:rsidRDefault="0057407E" w:rsidP="0057407E">
      <w:pPr>
        <w:pStyle w:val="ListParagraph"/>
        <w:numPr>
          <w:ilvl w:val="0"/>
          <w:numId w:val="16"/>
        </w:numPr>
      </w:pPr>
      <w:r>
        <w:t xml:space="preserve">Histogram showed that variables to be </w:t>
      </w:r>
      <w:r w:rsidR="00791A88">
        <w:t>multivariat</w:t>
      </w:r>
      <w:r>
        <w:t>e normal</w:t>
      </w:r>
      <w:r w:rsidR="007F1A03">
        <w:t xml:space="preserve"> as shown in Figure (</w:t>
      </w:r>
      <w:r w:rsidR="00D723E2">
        <w:t>8</w:t>
      </w:r>
      <w:r w:rsidR="007F1A03">
        <w:t>) below.</w:t>
      </w:r>
    </w:p>
    <w:p w14:paraId="34414E64" w14:textId="6425626E" w:rsidR="0057407E" w:rsidRDefault="0057407E" w:rsidP="0057407E">
      <w:pPr>
        <w:pStyle w:val="ListParagraph"/>
        <w:numPr>
          <w:ilvl w:val="0"/>
          <w:numId w:val="16"/>
        </w:numPr>
      </w:pPr>
      <w:r>
        <w:t>Residual scatter plot found to be homoscedastic as shown in Figure (</w:t>
      </w:r>
      <w:r w:rsidR="00D723E2">
        <w:t>9</w:t>
      </w:r>
      <w:r>
        <w:t>) below.</w:t>
      </w:r>
    </w:p>
    <w:p w14:paraId="5AB9E91E" w14:textId="77777777" w:rsidR="00306D16" w:rsidRDefault="00306D16" w:rsidP="0057407E">
      <w:pPr>
        <w:pStyle w:val="ListParagraph"/>
        <w:rPr>
          <w:b/>
        </w:rPr>
      </w:pPr>
    </w:p>
    <w:p w14:paraId="3393F2EC" w14:textId="128E9842" w:rsidR="00AB6122" w:rsidRDefault="00AB6122" w:rsidP="00937A3A">
      <w:pPr>
        <w:pStyle w:val="ListParagraph"/>
        <w:jc w:val="center"/>
      </w:pPr>
      <w:r w:rsidRPr="00AB6122">
        <w:rPr>
          <w:b/>
        </w:rPr>
        <w:t>Figure (</w:t>
      </w:r>
      <w:r w:rsidR="00D723E2">
        <w:rPr>
          <w:b/>
        </w:rPr>
        <w:t>7</w:t>
      </w:r>
      <w:r w:rsidRPr="00AB6122">
        <w:rPr>
          <w:b/>
        </w:rPr>
        <w:t>)</w:t>
      </w:r>
      <w:r>
        <w:t>: Scatter-plot Y v/s X’s</w:t>
      </w:r>
    </w:p>
    <w:p w14:paraId="2867099A" w14:textId="0285B842" w:rsidR="0057407E" w:rsidRDefault="0057407E" w:rsidP="0057407E">
      <w:pPr>
        <w:pStyle w:val="ListParagraph"/>
      </w:pPr>
      <w:r>
        <w:lastRenderedPageBreak/>
        <w:t xml:space="preserve"> </w:t>
      </w:r>
      <w:r w:rsidR="00306D16">
        <w:rPr>
          <w:noProof/>
        </w:rPr>
        <w:drawing>
          <wp:inline distT="0" distB="0" distL="0" distR="0" wp14:anchorId="3C908F93" wp14:editId="5E4CB471">
            <wp:extent cx="5943600" cy="33324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5AD8" w14:textId="6CC526B3" w:rsidR="00791A88" w:rsidRDefault="00791A88" w:rsidP="0057407E">
      <w:pPr>
        <w:pStyle w:val="ListParagraph"/>
      </w:pPr>
    </w:p>
    <w:p w14:paraId="626A970A" w14:textId="4278D3DB" w:rsidR="00791A88" w:rsidRDefault="00791A88" w:rsidP="00C90F08">
      <w:pPr>
        <w:pStyle w:val="ListParagraph"/>
      </w:pPr>
      <w:r w:rsidRPr="00664CB8">
        <w:rPr>
          <w:b/>
        </w:rPr>
        <w:t>Figure (</w:t>
      </w:r>
      <w:r w:rsidR="00D723E2">
        <w:rPr>
          <w:b/>
        </w:rPr>
        <w:t>8</w:t>
      </w:r>
      <w:r w:rsidRPr="00664CB8">
        <w:rPr>
          <w:b/>
        </w:rPr>
        <w:t>):</w:t>
      </w:r>
      <w:r>
        <w:t xml:space="preserve"> </w:t>
      </w:r>
      <w:r w:rsidR="00664CB8">
        <w:t>Norma</w:t>
      </w:r>
      <w:r w:rsidR="006477A2">
        <w:t xml:space="preserve">l distribution for </w:t>
      </w:r>
      <w:r w:rsidR="00CB388A">
        <w:t>Multivariate</w:t>
      </w:r>
    </w:p>
    <w:p w14:paraId="077B8A3C" w14:textId="1320BC3F" w:rsidR="005A3638" w:rsidRPr="00813B13" w:rsidRDefault="00664CB8" w:rsidP="00813B13">
      <w:pPr>
        <w:pStyle w:val="ListParagraph"/>
      </w:pPr>
      <w:r>
        <w:rPr>
          <w:noProof/>
        </w:rPr>
        <w:drawing>
          <wp:inline distT="0" distB="0" distL="0" distR="0" wp14:anchorId="27932C0C" wp14:editId="2D3F197E">
            <wp:extent cx="4772025" cy="290451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7320" cy="291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C572" w14:textId="77777777" w:rsidR="00AF677D" w:rsidRDefault="00AF677D" w:rsidP="00C90F08">
      <w:pPr>
        <w:pStyle w:val="ListParagraph"/>
        <w:rPr>
          <w:b/>
        </w:rPr>
      </w:pPr>
    </w:p>
    <w:p w14:paraId="0B874DDB" w14:textId="77777777" w:rsidR="00AF677D" w:rsidRDefault="00AF677D" w:rsidP="00C90F08">
      <w:pPr>
        <w:pStyle w:val="ListParagraph"/>
        <w:rPr>
          <w:b/>
        </w:rPr>
      </w:pPr>
    </w:p>
    <w:p w14:paraId="70AEF35D" w14:textId="77777777" w:rsidR="00AF677D" w:rsidRDefault="00AF677D" w:rsidP="00C90F08">
      <w:pPr>
        <w:pStyle w:val="ListParagraph"/>
        <w:rPr>
          <w:b/>
        </w:rPr>
      </w:pPr>
    </w:p>
    <w:p w14:paraId="67C29F89" w14:textId="77777777" w:rsidR="00AF677D" w:rsidRDefault="00AF677D" w:rsidP="00C90F08">
      <w:pPr>
        <w:pStyle w:val="ListParagraph"/>
        <w:rPr>
          <w:b/>
        </w:rPr>
      </w:pPr>
    </w:p>
    <w:p w14:paraId="265A5E5A" w14:textId="77777777" w:rsidR="00AF677D" w:rsidRDefault="00AF677D" w:rsidP="00C90F08">
      <w:pPr>
        <w:pStyle w:val="ListParagraph"/>
        <w:rPr>
          <w:b/>
        </w:rPr>
      </w:pPr>
    </w:p>
    <w:p w14:paraId="6E798B55" w14:textId="77777777" w:rsidR="00AF677D" w:rsidRDefault="00AF677D" w:rsidP="00C90F08">
      <w:pPr>
        <w:pStyle w:val="ListParagraph"/>
        <w:rPr>
          <w:b/>
        </w:rPr>
      </w:pPr>
    </w:p>
    <w:p w14:paraId="23944715" w14:textId="77777777" w:rsidR="00AF677D" w:rsidRDefault="00AF677D" w:rsidP="00C90F08">
      <w:pPr>
        <w:pStyle w:val="ListParagraph"/>
        <w:rPr>
          <w:b/>
        </w:rPr>
      </w:pPr>
    </w:p>
    <w:p w14:paraId="2D4BDB3C" w14:textId="15D4E650" w:rsidR="008217C2" w:rsidRDefault="008217C2" w:rsidP="00C90F08">
      <w:pPr>
        <w:pStyle w:val="ListParagraph"/>
      </w:pPr>
      <w:r w:rsidRPr="008217C2">
        <w:rPr>
          <w:b/>
        </w:rPr>
        <w:lastRenderedPageBreak/>
        <w:t>Figure (</w:t>
      </w:r>
      <w:r w:rsidR="00D723E2">
        <w:rPr>
          <w:b/>
        </w:rPr>
        <w:t>9</w:t>
      </w:r>
      <w:r w:rsidRPr="008217C2">
        <w:rPr>
          <w:b/>
        </w:rPr>
        <w:t>):</w:t>
      </w:r>
      <w:r>
        <w:t xml:space="preserve"> Residual plot</w:t>
      </w:r>
    </w:p>
    <w:p w14:paraId="4F3A005C" w14:textId="48914CFC" w:rsidR="00B15940" w:rsidRDefault="008217C2" w:rsidP="00A60E83">
      <w:pPr>
        <w:pStyle w:val="ListParagraph"/>
      </w:pPr>
      <w:r>
        <w:rPr>
          <w:noProof/>
        </w:rPr>
        <w:drawing>
          <wp:inline distT="0" distB="0" distL="0" distR="0" wp14:anchorId="71E68168" wp14:editId="6428D2BC">
            <wp:extent cx="3543300" cy="144124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6862" cy="145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3821" w14:textId="7974370B" w:rsidR="00B15940" w:rsidRDefault="00B15940" w:rsidP="00B15940">
      <w:pPr>
        <w:pStyle w:val="Heading2"/>
      </w:pPr>
      <w:r>
        <w:t>Model Fit &amp; Parameter Estimates</w:t>
      </w:r>
    </w:p>
    <w:p w14:paraId="43D94628" w14:textId="5451BAFD" w:rsidR="001B7D78" w:rsidRDefault="00B15940" w:rsidP="00B15940">
      <w:r>
        <w:t>Figure (1</w:t>
      </w:r>
      <w:r w:rsidR="001A5268">
        <w:t>0</w:t>
      </w:r>
      <w:r>
        <w:t>) below shows the summary of fit and parameter estimates. Using the stepwise regression and 5-fold cross validation, we created and validated the model. Overall, though R</w:t>
      </w:r>
      <w:r w:rsidR="0083168A">
        <w:t>Square</w:t>
      </w:r>
      <w:r>
        <w:t xml:space="preserve"> is showing a stable model prediction but overall Prediction error is high. This is expected as the data was l</w:t>
      </w:r>
      <w:r w:rsidR="00B22772">
        <w:t>ess</w:t>
      </w:r>
      <w:r>
        <w:t xml:space="preserve"> line</w:t>
      </w:r>
      <w:r w:rsidR="001B7D78">
        <w:t>ar with the response variables.</w:t>
      </w:r>
      <w:r w:rsidR="00610B8A">
        <w:t xml:space="preserve"> </w:t>
      </w:r>
      <w:r w:rsidR="003A236B">
        <w:t>Figure (</w:t>
      </w:r>
      <w:r w:rsidR="00610B8A">
        <w:t>1</w:t>
      </w:r>
      <w:r w:rsidR="00AD0A42">
        <w:t>1</w:t>
      </w:r>
      <w:r w:rsidR="00610B8A">
        <w:t xml:space="preserve">) below shows the </w:t>
      </w:r>
      <w:r w:rsidR="004F4197">
        <w:t xml:space="preserve">possible </w:t>
      </w:r>
      <w:r w:rsidR="00610B8A">
        <w:t xml:space="preserve">backward elimination </w:t>
      </w:r>
      <w:r w:rsidR="00AA03AF">
        <w:t xml:space="preserve">performed. </w:t>
      </w:r>
    </w:p>
    <w:p w14:paraId="0B98CA94" w14:textId="77777777" w:rsidR="001B7D78" w:rsidRDefault="001B7D78" w:rsidP="00B15940"/>
    <w:p w14:paraId="55C88A12" w14:textId="51A80775" w:rsidR="00B15940" w:rsidRDefault="00B15940" w:rsidP="006818D4">
      <w:pPr>
        <w:rPr>
          <w:noProof/>
        </w:rPr>
      </w:pPr>
      <w:r w:rsidRPr="00B15940">
        <w:rPr>
          <w:b/>
          <w:noProof/>
        </w:rPr>
        <w:t>Figure (1</w:t>
      </w:r>
      <w:r w:rsidR="00A500A0">
        <w:rPr>
          <w:b/>
          <w:noProof/>
        </w:rPr>
        <w:t>0</w:t>
      </w:r>
      <w:r w:rsidRPr="00B15940">
        <w:rPr>
          <w:b/>
          <w:noProof/>
        </w:rPr>
        <w:t>):</w:t>
      </w:r>
      <w:r>
        <w:rPr>
          <w:noProof/>
        </w:rPr>
        <w:t xml:space="preserve"> Summary of Fit</w:t>
      </w:r>
    </w:p>
    <w:p w14:paraId="3D47AC4F" w14:textId="6DB872D6" w:rsidR="008E7A19" w:rsidRPr="00E41315" w:rsidRDefault="00B15940" w:rsidP="006818D4">
      <w:r>
        <w:rPr>
          <w:noProof/>
        </w:rPr>
        <w:drawing>
          <wp:inline distT="0" distB="0" distL="0" distR="0" wp14:anchorId="38B6287B" wp14:editId="5345D481">
            <wp:extent cx="3695091" cy="378142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0044" cy="379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3E1F" w14:textId="77777777" w:rsidR="007358B6" w:rsidRDefault="007358B6" w:rsidP="006818D4">
      <w:pPr>
        <w:rPr>
          <w:b/>
        </w:rPr>
      </w:pPr>
    </w:p>
    <w:p w14:paraId="1F34F9B8" w14:textId="77777777" w:rsidR="007358B6" w:rsidRDefault="007358B6" w:rsidP="006818D4">
      <w:pPr>
        <w:rPr>
          <w:b/>
        </w:rPr>
      </w:pPr>
    </w:p>
    <w:p w14:paraId="7B5B0903" w14:textId="77777777" w:rsidR="00936C76" w:rsidRDefault="00936C76" w:rsidP="006818D4">
      <w:pPr>
        <w:rPr>
          <w:b/>
        </w:rPr>
      </w:pPr>
    </w:p>
    <w:p w14:paraId="3A74EA0F" w14:textId="3516C84A" w:rsidR="006818D4" w:rsidRDefault="008E7A19" w:rsidP="006818D4">
      <w:r w:rsidRPr="008E7A19">
        <w:rPr>
          <w:b/>
        </w:rPr>
        <w:lastRenderedPageBreak/>
        <w:t>Figure (1</w:t>
      </w:r>
      <w:r w:rsidR="0078335F">
        <w:rPr>
          <w:b/>
        </w:rPr>
        <w:t>1</w:t>
      </w:r>
      <w:r w:rsidRPr="008E7A19">
        <w:rPr>
          <w:b/>
        </w:rPr>
        <w:t>):</w:t>
      </w:r>
      <w:r>
        <w:t xml:space="preserve"> All Possible Models using Stepwise</w:t>
      </w:r>
    </w:p>
    <w:p w14:paraId="2150FC51" w14:textId="48913DA6" w:rsidR="00B15940" w:rsidRPr="00B15940" w:rsidRDefault="008E7A19" w:rsidP="00B15940">
      <w:r>
        <w:rPr>
          <w:noProof/>
        </w:rPr>
        <w:drawing>
          <wp:inline distT="0" distB="0" distL="0" distR="0" wp14:anchorId="2A9DB67E" wp14:editId="5255C800">
            <wp:extent cx="3584953" cy="33432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4953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4B53" w14:textId="77777777" w:rsidR="00DE4D0E" w:rsidRDefault="00DE4D0E" w:rsidP="00DE4D0E">
      <w:pPr>
        <w:pStyle w:val="Heading1"/>
      </w:pPr>
      <w:r>
        <w:t>References</w:t>
      </w:r>
    </w:p>
    <w:p w14:paraId="7112C8E2" w14:textId="7BDE08B0" w:rsidR="00E81978" w:rsidRDefault="00B132F3" w:rsidP="002547F8">
      <w:pPr>
        <w:pStyle w:val="ListParagraph"/>
        <w:numPr>
          <w:ilvl w:val="0"/>
          <w:numId w:val="17"/>
        </w:numPr>
        <w:spacing w:line="360" w:lineRule="auto"/>
        <w:rPr>
          <w:rFonts w:ascii="Calibri" w:hAnsi="Calibri"/>
        </w:rPr>
      </w:pPr>
      <w:r w:rsidRPr="00BC3A78">
        <w:rPr>
          <w:rFonts w:ascii="Calibri" w:hAnsi="Calibri"/>
        </w:rPr>
        <w:t xml:space="preserve">Lecture </w:t>
      </w:r>
      <w:r w:rsidR="0069736B" w:rsidRPr="00BC3A78">
        <w:rPr>
          <w:rFonts w:ascii="Calibri" w:hAnsi="Calibri"/>
        </w:rPr>
        <w:t>Notes</w:t>
      </w:r>
    </w:p>
    <w:p w14:paraId="1D9C794B" w14:textId="4331FB07" w:rsidR="006F6176" w:rsidRDefault="00113129" w:rsidP="00187903">
      <w:pPr>
        <w:pStyle w:val="ListParagraph"/>
        <w:numPr>
          <w:ilvl w:val="0"/>
          <w:numId w:val="17"/>
        </w:numPr>
        <w:spacing w:line="360" w:lineRule="auto"/>
        <w:rPr>
          <w:rFonts w:ascii="Calibri" w:hAnsi="Calibri"/>
        </w:rPr>
      </w:pPr>
      <w:r>
        <w:rPr>
          <w:rFonts w:ascii="Calibri" w:hAnsi="Calibri"/>
        </w:rPr>
        <w:t>Online Learning resources</w:t>
      </w:r>
    </w:p>
    <w:p w14:paraId="04EF36BC" w14:textId="230E3BC0" w:rsidR="00DE4D0E" w:rsidRDefault="00DE4D0E" w:rsidP="00DE4D0E">
      <w:pPr>
        <w:pStyle w:val="Heading1"/>
      </w:pPr>
      <w:r>
        <w:t>File</w:t>
      </w:r>
      <w:r w:rsidR="00993C94">
        <w:t>s Description</w:t>
      </w:r>
      <w:bookmarkStart w:id="0" w:name="_GoBack"/>
      <w:bookmarkEnd w:id="0"/>
      <w:r>
        <w:t>:</w:t>
      </w:r>
    </w:p>
    <w:tbl>
      <w:tblPr>
        <w:tblStyle w:val="GridTable7Colorful-Accent5"/>
        <w:tblW w:w="5000" w:type="pct"/>
        <w:tblLook w:val="04A0" w:firstRow="1" w:lastRow="0" w:firstColumn="1" w:lastColumn="0" w:noHBand="0" w:noVBand="1"/>
      </w:tblPr>
      <w:tblGrid>
        <w:gridCol w:w="4788"/>
        <w:gridCol w:w="4788"/>
      </w:tblGrid>
      <w:tr w:rsidR="00DE4D0E" w14:paraId="36B55CE2" w14:textId="77777777" w:rsidTr="009E52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0" w:type="pct"/>
          </w:tcPr>
          <w:p w14:paraId="2662A846" w14:textId="36CDC53E" w:rsidR="00DE4D0E" w:rsidRDefault="00DE4D0E" w:rsidP="009E52FC">
            <w:r>
              <w:t>File Name</w:t>
            </w:r>
          </w:p>
        </w:tc>
        <w:tc>
          <w:tcPr>
            <w:tcW w:w="2500" w:type="pct"/>
          </w:tcPr>
          <w:p w14:paraId="31DE42CC" w14:textId="43033754" w:rsidR="00DE4D0E" w:rsidRDefault="00DE4D0E" w:rsidP="00DE4D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DE4D0E" w14:paraId="7B9528CF" w14:textId="77777777" w:rsidTr="009E52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14:paraId="66B91C98" w14:textId="7C56056B" w:rsidR="00DE4D0E" w:rsidRDefault="00DE4D0E" w:rsidP="009E52FC">
            <w:r>
              <w:t>PCA_FIFA.R</w:t>
            </w:r>
          </w:p>
        </w:tc>
        <w:tc>
          <w:tcPr>
            <w:tcW w:w="2500" w:type="pct"/>
          </w:tcPr>
          <w:p w14:paraId="668AF2E5" w14:textId="6AA4BB24" w:rsidR="00DE4D0E" w:rsidRDefault="00DE4D0E" w:rsidP="00DE4D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Feature Processing and PCA (1)</w:t>
            </w:r>
          </w:p>
        </w:tc>
      </w:tr>
      <w:tr w:rsidR="00DE4D0E" w14:paraId="39419A80" w14:textId="77777777" w:rsidTr="009E52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14:paraId="53F7F9B7" w14:textId="4F481677" w:rsidR="00DE4D0E" w:rsidRDefault="00DE4D0E" w:rsidP="009E52FC">
            <w:r>
              <w:t>Principal Components.jrp</w:t>
            </w:r>
          </w:p>
        </w:tc>
        <w:tc>
          <w:tcPr>
            <w:tcW w:w="2500" w:type="pct"/>
          </w:tcPr>
          <w:p w14:paraId="6B33B207" w14:textId="55FF1C9F" w:rsidR="00DE4D0E" w:rsidRDefault="00DE4D0E" w:rsidP="00DE4D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PCA in Jmp (used for report)</w:t>
            </w:r>
          </w:p>
        </w:tc>
      </w:tr>
      <w:tr w:rsidR="00DE4D0E" w14:paraId="7F38D247" w14:textId="77777777" w:rsidTr="009E52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14:paraId="0C229DF3" w14:textId="4F405C99" w:rsidR="00DE4D0E" w:rsidRDefault="00DE4D0E" w:rsidP="009E52FC">
            <w:r w:rsidRPr="00DE4D0E">
              <w:t>Hierarchical Cluster.jrp</w:t>
            </w:r>
          </w:p>
        </w:tc>
        <w:tc>
          <w:tcPr>
            <w:tcW w:w="2500" w:type="pct"/>
          </w:tcPr>
          <w:p w14:paraId="27122C43" w14:textId="78515331" w:rsidR="00DE4D0E" w:rsidRDefault="00DE4D0E" w:rsidP="00DE4D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Hierarchical clusters output in Jmp</w:t>
            </w:r>
          </w:p>
        </w:tc>
      </w:tr>
      <w:tr w:rsidR="00DE4D0E" w14:paraId="5317B0F0" w14:textId="77777777" w:rsidTr="009E52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14:paraId="16D30C67" w14:textId="7286CFBD" w:rsidR="00DE4D0E" w:rsidRPr="00DE4D0E" w:rsidRDefault="00DE4D0E" w:rsidP="009E52FC">
            <w:r w:rsidRPr="00DE4D0E">
              <w:t>Fit Model.jrp</w:t>
            </w:r>
          </w:p>
        </w:tc>
        <w:tc>
          <w:tcPr>
            <w:tcW w:w="2500" w:type="pct"/>
          </w:tcPr>
          <w:p w14:paraId="398F8CC2" w14:textId="6040C457" w:rsidR="00DE4D0E" w:rsidRDefault="00DE4D0E" w:rsidP="00DE4D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Regression output in Jmp</w:t>
            </w:r>
          </w:p>
        </w:tc>
      </w:tr>
      <w:tr w:rsidR="00DE4D0E" w14:paraId="7E3880FA" w14:textId="77777777" w:rsidTr="009E52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14:paraId="5BF611B6" w14:textId="28044C76" w:rsidR="00DE4D0E" w:rsidRPr="00DE4D0E" w:rsidRDefault="00DE4D0E" w:rsidP="009E52FC">
            <w:r w:rsidRPr="00DE4D0E">
              <w:t>FIFA_NUM_imputed.Rda</w:t>
            </w:r>
          </w:p>
        </w:tc>
        <w:tc>
          <w:tcPr>
            <w:tcW w:w="2500" w:type="pct"/>
          </w:tcPr>
          <w:p w14:paraId="0A1261A4" w14:textId="3A78421F" w:rsidR="00DE4D0E" w:rsidRDefault="00DE4D0E" w:rsidP="00DE4D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Imputed data for R for caching</w:t>
            </w:r>
          </w:p>
        </w:tc>
      </w:tr>
      <w:tr w:rsidR="00DE4D0E" w14:paraId="6CF2325F" w14:textId="77777777" w:rsidTr="009E52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14:paraId="09078C85" w14:textId="246BC619" w:rsidR="00DE4D0E" w:rsidRPr="00DE4D0E" w:rsidRDefault="00DE4D0E" w:rsidP="009E52FC">
            <w:r w:rsidRPr="00DE4D0E">
              <w:t>FIFA_CompleteDataset.csv</w:t>
            </w:r>
          </w:p>
        </w:tc>
        <w:tc>
          <w:tcPr>
            <w:tcW w:w="2500" w:type="pct"/>
          </w:tcPr>
          <w:p w14:paraId="01A68969" w14:textId="65A8B9AF" w:rsidR="00DE4D0E" w:rsidRDefault="00DE4D0E" w:rsidP="00DE4D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Dataset csv format</w:t>
            </w:r>
          </w:p>
        </w:tc>
      </w:tr>
      <w:tr w:rsidR="00DE4D0E" w14:paraId="6C65AFBF" w14:textId="77777777" w:rsidTr="009E52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14:paraId="5954F3AF" w14:textId="43170515" w:rsidR="00DE4D0E" w:rsidRPr="00DE4D0E" w:rsidRDefault="00DE4D0E" w:rsidP="009E52FC">
            <w:r w:rsidRPr="00DE4D0E">
              <w:t>CompleteDataset_Cluster.xlsx</w:t>
            </w:r>
          </w:p>
        </w:tc>
        <w:tc>
          <w:tcPr>
            <w:tcW w:w="2500" w:type="pct"/>
          </w:tcPr>
          <w:p w14:paraId="2B1554DF" w14:textId="18F4B483" w:rsidR="00DE4D0E" w:rsidRDefault="00DE4D0E" w:rsidP="00DE4D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Dataset xls format with cluster saved</w:t>
            </w:r>
          </w:p>
        </w:tc>
      </w:tr>
      <w:tr w:rsidR="00DE4D0E" w14:paraId="55A7C2E9" w14:textId="77777777" w:rsidTr="009E52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14:paraId="0B63C061" w14:textId="24D32039" w:rsidR="00DE4D0E" w:rsidRPr="00DE4D0E" w:rsidRDefault="00DE4D0E" w:rsidP="009E52FC">
            <w:r w:rsidRPr="00DE4D0E">
              <w:t>CompleteDataset.xlsx</w:t>
            </w:r>
          </w:p>
        </w:tc>
        <w:tc>
          <w:tcPr>
            <w:tcW w:w="2500" w:type="pct"/>
          </w:tcPr>
          <w:p w14:paraId="0CD800EA" w14:textId="3F73B906" w:rsidR="00DE4D0E" w:rsidRDefault="00DE4D0E" w:rsidP="00DE4D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 Dataset xls format</w:t>
            </w:r>
          </w:p>
        </w:tc>
      </w:tr>
      <w:tr w:rsidR="00DE4D0E" w14:paraId="5B8E1F25" w14:textId="77777777" w:rsidTr="009E52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14:paraId="662B63DA" w14:textId="583091DB" w:rsidR="00DE4D0E" w:rsidRPr="00DE4D0E" w:rsidRDefault="00DE4D0E" w:rsidP="009E52FC">
            <w:r w:rsidRPr="00DE4D0E">
              <w:t>CompleteDataset.jmp</w:t>
            </w:r>
          </w:p>
        </w:tc>
        <w:tc>
          <w:tcPr>
            <w:tcW w:w="2500" w:type="pct"/>
          </w:tcPr>
          <w:p w14:paraId="29A289D3" w14:textId="44A82C8A" w:rsidR="00DE4D0E" w:rsidRDefault="00DE4D0E" w:rsidP="00DE4D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Jmp loading dataset</w:t>
            </w:r>
          </w:p>
        </w:tc>
      </w:tr>
      <w:tr w:rsidR="00DE4D0E" w14:paraId="04939F81" w14:textId="77777777" w:rsidTr="009E52FC">
        <w:trPr>
          <w:trHeight w:val="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14:paraId="539DDDE3" w14:textId="24221BDA" w:rsidR="00DE4D0E" w:rsidRPr="00DE4D0E" w:rsidRDefault="00DE4D0E" w:rsidP="009E52FC">
            <w:r w:rsidRPr="00DE4D0E">
              <w:t>Cluster_Tableau.twb</w:t>
            </w:r>
          </w:p>
        </w:tc>
        <w:tc>
          <w:tcPr>
            <w:tcW w:w="2500" w:type="pct"/>
          </w:tcPr>
          <w:p w14:paraId="6A561C96" w14:textId="4737965C" w:rsidR="00DE4D0E" w:rsidRDefault="00DE4D0E" w:rsidP="00DE4D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for the cluster charts</w:t>
            </w:r>
          </w:p>
        </w:tc>
      </w:tr>
    </w:tbl>
    <w:p w14:paraId="10A309C9" w14:textId="513979D5" w:rsidR="00DE4D0E" w:rsidRPr="00DE4D0E" w:rsidRDefault="00DE4D0E" w:rsidP="00DE4D0E">
      <w:r>
        <w:t xml:space="preserve">  </w:t>
      </w:r>
    </w:p>
    <w:p w14:paraId="6F780126" w14:textId="77777777" w:rsidR="00DE4D0E" w:rsidRPr="00DE4D0E" w:rsidRDefault="00DE4D0E" w:rsidP="00DE4D0E">
      <w:pPr>
        <w:spacing w:line="360" w:lineRule="auto"/>
        <w:rPr>
          <w:rFonts w:ascii="Calibri" w:hAnsi="Calibri"/>
        </w:rPr>
      </w:pPr>
    </w:p>
    <w:sectPr w:rsidR="00DE4D0E" w:rsidRPr="00DE4D0E">
      <w:headerReference w:type="default" r:id="rId28"/>
      <w:headerReference w:type="first" r:id="rId29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EE1E69" w14:textId="77777777" w:rsidR="003F3BA1" w:rsidRDefault="003F3BA1">
      <w:pPr>
        <w:spacing w:line="240" w:lineRule="auto"/>
      </w:pPr>
      <w:r>
        <w:separator/>
      </w:r>
    </w:p>
    <w:p w14:paraId="3F119469" w14:textId="77777777" w:rsidR="003F3BA1" w:rsidRDefault="003F3BA1"/>
  </w:endnote>
  <w:endnote w:type="continuationSeparator" w:id="0">
    <w:p w14:paraId="1DC9A9F6" w14:textId="77777777" w:rsidR="003F3BA1" w:rsidRDefault="003F3BA1">
      <w:pPr>
        <w:spacing w:line="240" w:lineRule="auto"/>
      </w:pPr>
      <w:r>
        <w:continuationSeparator/>
      </w:r>
    </w:p>
    <w:p w14:paraId="5C8A1383" w14:textId="77777777" w:rsidR="003F3BA1" w:rsidRDefault="003F3BA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A54921" w14:textId="77777777" w:rsidR="003F3BA1" w:rsidRDefault="003F3BA1">
      <w:pPr>
        <w:spacing w:line="240" w:lineRule="auto"/>
      </w:pPr>
      <w:r>
        <w:separator/>
      </w:r>
    </w:p>
    <w:p w14:paraId="12F363F0" w14:textId="77777777" w:rsidR="003F3BA1" w:rsidRDefault="003F3BA1"/>
  </w:footnote>
  <w:footnote w:type="continuationSeparator" w:id="0">
    <w:p w14:paraId="23DB0173" w14:textId="77777777" w:rsidR="003F3BA1" w:rsidRDefault="003F3BA1">
      <w:pPr>
        <w:spacing w:line="240" w:lineRule="auto"/>
      </w:pPr>
      <w:r>
        <w:continuationSeparator/>
      </w:r>
    </w:p>
    <w:p w14:paraId="23D35373" w14:textId="77777777" w:rsidR="003F3BA1" w:rsidRDefault="003F3BA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2292A2" w14:textId="2FFFB1EA" w:rsidR="00C63894" w:rsidRDefault="003F3BA1">
    <w:pPr>
      <w:pStyle w:val="Header"/>
    </w:pPr>
    <w:sdt>
      <w:sdtPr>
        <w:alias w:val="Running head"/>
        <w:tag w:val=""/>
        <w:id w:val="12739865"/>
        <w:placeholder>
          <w:docPart w:val="D26779E8E7F5423D8C593BF020A22C73"/>
        </w:placeholder>
        <w:dataBinding w:prefixMappings="xmlns:ns0='http://schemas.microsoft.com/office/2006/coverPageProps' " w:xpath="/ns0:CoverPageProperties[1]/ns0:Abstract[1]" w:storeItemID="{55AF091B-3C7A-41E3-B477-F2FDAA23CFDA}"/>
        <w:text/>
      </w:sdtPr>
      <w:sdtEndPr/>
      <w:sdtContent>
        <w:r w:rsidR="00C63894">
          <w:t>NEO</w:t>
        </w:r>
        <w:r w:rsidR="00C63894" w:rsidRPr="004F68D3">
          <w:t xml:space="preserve">: </w:t>
        </w:r>
        <w:r w:rsidR="00C63894">
          <w:t>Anu</w:t>
        </w:r>
        <w:r w:rsidR="00C63894" w:rsidRPr="004F68D3">
          <w:t xml:space="preserve">, Muni, Pradeep, </w:t>
        </w:r>
        <w:r w:rsidR="00C63894">
          <w:t>Sridharan</w:t>
        </w:r>
      </w:sdtContent>
    </w:sdt>
    <w:r w:rsidR="00C63894">
      <w:rPr>
        <w:rStyle w:val="Strong"/>
      </w:rPr>
      <w:ptab w:relativeTo="margin" w:alignment="right" w:leader="none"/>
    </w:r>
    <w:r w:rsidR="00C63894">
      <w:rPr>
        <w:rStyle w:val="Strong"/>
      </w:rPr>
      <w:fldChar w:fldCharType="begin"/>
    </w:r>
    <w:r w:rsidR="00C63894">
      <w:rPr>
        <w:rStyle w:val="Strong"/>
      </w:rPr>
      <w:instrText xml:space="preserve"> PAGE   \* MERGEFORMAT </w:instrText>
    </w:r>
    <w:r w:rsidR="00C63894">
      <w:rPr>
        <w:rStyle w:val="Strong"/>
      </w:rPr>
      <w:fldChar w:fldCharType="separate"/>
    </w:r>
    <w:r w:rsidR="00993C94">
      <w:rPr>
        <w:rStyle w:val="Strong"/>
        <w:noProof/>
      </w:rPr>
      <w:t>13</w:t>
    </w:r>
    <w:r w:rsidR="00C63894">
      <w:rPr>
        <w:rStyle w:val="Strong"/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DDC456" w14:textId="08B77C58" w:rsidR="00C63894" w:rsidRDefault="00C63894">
    <w:pPr>
      <w:pStyle w:val="Header"/>
      <w:rPr>
        <w:rStyle w:val="Strong"/>
      </w:rPr>
    </w:pPr>
    <w:r>
      <w:t>NEO: Anu, Muni, Pradeep, Sridharan</w:t>
    </w:r>
    <w:r>
      <w:rPr>
        <w:rStyle w:val="Strong"/>
      </w:rPr>
      <w:ptab w:relativeTo="margin" w:alignment="right" w:leader="none"/>
    </w:r>
    <w:r>
      <w:rPr>
        <w:rStyle w:val="Strong"/>
      </w:rPr>
      <w:fldChar w:fldCharType="begin"/>
    </w:r>
    <w:r>
      <w:rPr>
        <w:rStyle w:val="Strong"/>
      </w:rPr>
      <w:instrText xml:space="preserve"> PAGE   \* MERGEFORMAT </w:instrText>
    </w:r>
    <w:r>
      <w:rPr>
        <w:rStyle w:val="Strong"/>
      </w:rPr>
      <w:fldChar w:fldCharType="separate"/>
    </w:r>
    <w:r w:rsidR="00993C94">
      <w:rPr>
        <w:rStyle w:val="Strong"/>
        <w:noProof/>
      </w:rPr>
      <w:t>1</w:t>
    </w:r>
    <w:r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BE063FA"/>
    <w:multiLevelType w:val="hybridMultilevel"/>
    <w:tmpl w:val="DEDC387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0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1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200C188A"/>
    <w:multiLevelType w:val="hybridMultilevel"/>
    <w:tmpl w:val="5AF4D90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1542CE"/>
    <w:multiLevelType w:val="hybridMultilevel"/>
    <w:tmpl w:val="5552C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9C1B41"/>
    <w:multiLevelType w:val="hybridMultilevel"/>
    <w:tmpl w:val="AA1697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612590"/>
    <w:multiLevelType w:val="hybridMultilevel"/>
    <w:tmpl w:val="A6B05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F61350"/>
    <w:multiLevelType w:val="hybridMultilevel"/>
    <w:tmpl w:val="8F027AA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 w15:restartNumberingAfterBreak="0">
    <w:nsid w:val="5BE101A5"/>
    <w:multiLevelType w:val="hybridMultilevel"/>
    <w:tmpl w:val="03E0F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C65D40"/>
    <w:multiLevelType w:val="hybridMultilevel"/>
    <w:tmpl w:val="DCFE9DE3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11"/>
  </w:num>
  <w:num w:numId="12">
    <w:abstractNumId w:val="18"/>
  </w:num>
  <w:num w:numId="13">
    <w:abstractNumId w:val="12"/>
  </w:num>
  <w:num w:numId="14">
    <w:abstractNumId w:val="16"/>
  </w:num>
  <w:num w:numId="15">
    <w:abstractNumId w:val="0"/>
  </w:num>
  <w:num w:numId="16">
    <w:abstractNumId w:val="15"/>
  </w:num>
  <w:num w:numId="17">
    <w:abstractNumId w:val="14"/>
  </w:num>
  <w:num w:numId="18">
    <w:abstractNumId w:val="13"/>
  </w:num>
  <w:num w:numId="19">
    <w:abstractNumId w:val="1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2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5CE0"/>
    <w:rsid w:val="000032FC"/>
    <w:rsid w:val="00003A27"/>
    <w:rsid w:val="00004D26"/>
    <w:rsid w:val="00005EE4"/>
    <w:rsid w:val="0000636A"/>
    <w:rsid w:val="000112E1"/>
    <w:rsid w:val="0001151F"/>
    <w:rsid w:val="0001312A"/>
    <w:rsid w:val="00014320"/>
    <w:rsid w:val="0001514D"/>
    <w:rsid w:val="00015DEB"/>
    <w:rsid w:val="000174E4"/>
    <w:rsid w:val="00017B2D"/>
    <w:rsid w:val="00021F34"/>
    <w:rsid w:val="00033D7B"/>
    <w:rsid w:val="000372A5"/>
    <w:rsid w:val="000406F3"/>
    <w:rsid w:val="00044F75"/>
    <w:rsid w:val="00046353"/>
    <w:rsid w:val="00046AA2"/>
    <w:rsid w:val="00046F97"/>
    <w:rsid w:val="000478B1"/>
    <w:rsid w:val="00051EC4"/>
    <w:rsid w:val="00061D47"/>
    <w:rsid w:val="000654E5"/>
    <w:rsid w:val="000667FE"/>
    <w:rsid w:val="00071360"/>
    <w:rsid w:val="00074B13"/>
    <w:rsid w:val="00074BB9"/>
    <w:rsid w:val="000758EA"/>
    <w:rsid w:val="000814C0"/>
    <w:rsid w:val="0008288D"/>
    <w:rsid w:val="00083378"/>
    <w:rsid w:val="00084403"/>
    <w:rsid w:val="0008598C"/>
    <w:rsid w:val="00085EA8"/>
    <w:rsid w:val="000A06CC"/>
    <w:rsid w:val="000A144F"/>
    <w:rsid w:val="000A3076"/>
    <w:rsid w:val="000B3F1B"/>
    <w:rsid w:val="000B52CD"/>
    <w:rsid w:val="000B6A1C"/>
    <w:rsid w:val="000C1CB2"/>
    <w:rsid w:val="000C355A"/>
    <w:rsid w:val="000C368E"/>
    <w:rsid w:val="000C67C5"/>
    <w:rsid w:val="000D3AB8"/>
    <w:rsid w:val="000D3E2E"/>
    <w:rsid w:val="000D3F41"/>
    <w:rsid w:val="000D64CF"/>
    <w:rsid w:val="000D717D"/>
    <w:rsid w:val="000D7431"/>
    <w:rsid w:val="000D7AE1"/>
    <w:rsid w:val="000E6730"/>
    <w:rsid w:val="000F02B8"/>
    <w:rsid w:val="000F6C87"/>
    <w:rsid w:val="000F7C26"/>
    <w:rsid w:val="001018E5"/>
    <w:rsid w:val="00101C13"/>
    <w:rsid w:val="00104042"/>
    <w:rsid w:val="00110DD6"/>
    <w:rsid w:val="00113129"/>
    <w:rsid w:val="00114620"/>
    <w:rsid w:val="00114AA3"/>
    <w:rsid w:val="00121A6F"/>
    <w:rsid w:val="001259F8"/>
    <w:rsid w:val="001268D0"/>
    <w:rsid w:val="00127A37"/>
    <w:rsid w:val="0013201D"/>
    <w:rsid w:val="001333CB"/>
    <w:rsid w:val="00134754"/>
    <w:rsid w:val="00136A79"/>
    <w:rsid w:val="00140856"/>
    <w:rsid w:val="00140A49"/>
    <w:rsid w:val="0014149F"/>
    <w:rsid w:val="00141BD6"/>
    <w:rsid w:val="0014206A"/>
    <w:rsid w:val="001421DD"/>
    <w:rsid w:val="00144687"/>
    <w:rsid w:val="00146ED6"/>
    <w:rsid w:val="00146F8C"/>
    <w:rsid w:val="00147272"/>
    <w:rsid w:val="00155271"/>
    <w:rsid w:val="001560AC"/>
    <w:rsid w:val="00161B63"/>
    <w:rsid w:val="00163029"/>
    <w:rsid w:val="00164306"/>
    <w:rsid w:val="00167516"/>
    <w:rsid w:val="00167611"/>
    <w:rsid w:val="0017707A"/>
    <w:rsid w:val="00177476"/>
    <w:rsid w:val="0018413F"/>
    <w:rsid w:val="00184294"/>
    <w:rsid w:val="001846C8"/>
    <w:rsid w:val="00187903"/>
    <w:rsid w:val="00191965"/>
    <w:rsid w:val="00193EC7"/>
    <w:rsid w:val="00194519"/>
    <w:rsid w:val="00195B8F"/>
    <w:rsid w:val="00196C1C"/>
    <w:rsid w:val="001A0173"/>
    <w:rsid w:val="001A074E"/>
    <w:rsid w:val="001A3D0A"/>
    <w:rsid w:val="001A4FBD"/>
    <w:rsid w:val="001A5268"/>
    <w:rsid w:val="001A561A"/>
    <w:rsid w:val="001A6D01"/>
    <w:rsid w:val="001B24BB"/>
    <w:rsid w:val="001B56B2"/>
    <w:rsid w:val="001B590C"/>
    <w:rsid w:val="001B7D78"/>
    <w:rsid w:val="001C0384"/>
    <w:rsid w:val="001C04B0"/>
    <w:rsid w:val="001C2FB9"/>
    <w:rsid w:val="001C3024"/>
    <w:rsid w:val="001C3AEC"/>
    <w:rsid w:val="001C53F8"/>
    <w:rsid w:val="001D0FD0"/>
    <w:rsid w:val="001D10BE"/>
    <w:rsid w:val="001D24AB"/>
    <w:rsid w:val="001D4795"/>
    <w:rsid w:val="001E16E4"/>
    <w:rsid w:val="001E71A7"/>
    <w:rsid w:val="001E7211"/>
    <w:rsid w:val="001F0266"/>
    <w:rsid w:val="001F1B58"/>
    <w:rsid w:val="001F30F9"/>
    <w:rsid w:val="001F734B"/>
    <w:rsid w:val="001F7C09"/>
    <w:rsid w:val="00201936"/>
    <w:rsid w:val="00202A71"/>
    <w:rsid w:val="00210191"/>
    <w:rsid w:val="002125A0"/>
    <w:rsid w:val="00213969"/>
    <w:rsid w:val="00217818"/>
    <w:rsid w:val="00221E03"/>
    <w:rsid w:val="002224AB"/>
    <w:rsid w:val="00223E15"/>
    <w:rsid w:val="002241DD"/>
    <w:rsid w:val="002312BE"/>
    <w:rsid w:val="00233745"/>
    <w:rsid w:val="002358D4"/>
    <w:rsid w:val="00235A3A"/>
    <w:rsid w:val="0024052F"/>
    <w:rsid w:val="00241DF6"/>
    <w:rsid w:val="0024338B"/>
    <w:rsid w:val="0024387B"/>
    <w:rsid w:val="00243A96"/>
    <w:rsid w:val="00245703"/>
    <w:rsid w:val="00250031"/>
    <w:rsid w:val="00250B08"/>
    <w:rsid w:val="00252B99"/>
    <w:rsid w:val="002547F8"/>
    <w:rsid w:val="00254A27"/>
    <w:rsid w:val="00262762"/>
    <w:rsid w:val="00263827"/>
    <w:rsid w:val="0027297F"/>
    <w:rsid w:val="00273B07"/>
    <w:rsid w:val="00276135"/>
    <w:rsid w:val="00276574"/>
    <w:rsid w:val="00276C92"/>
    <w:rsid w:val="00277D03"/>
    <w:rsid w:val="00280289"/>
    <w:rsid w:val="00280C3A"/>
    <w:rsid w:val="00281CCE"/>
    <w:rsid w:val="002826DA"/>
    <w:rsid w:val="00283159"/>
    <w:rsid w:val="0028322F"/>
    <w:rsid w:val="002843A6"/>
    <w:rsid w:val="002850F3"/>
    <w:rsid w:val="00285BDB"/>
    <w:rsid w:val="0028651C"/>
    <w:rsid w:val="00293E05"/>
    <w:rsid w:val="00294A95"/>
    <w:rsid w:val="002A0A3F"/>
    <w:rsid w:val="002A2E49"/>
    <w:rsid w:val="002A3D4E"/>
    <w:rsid w:val="002A49BD"/>
    <w:rsid w:val="002A6740"/>
    <w:rsid w:val="002A6FD1"/>
    <w:rsid w:val="002B6FF9"/>
    <w:rsid w:val="002B76FC"/>
    <w:rsid w:val="002C4881"/>
    <w:rsid w:val="002C4D6D"/>
    <w:rsid w:val="002C5360"/>
    <w:rsid w:val="002D0A89"/>
    <w:rsid w:val="002D35D5"/>
    <w:rsid w:val="002D4808"/>
    <w:rsid w:val="002E046E"/>
    <w:rsid w:val="002E18E1"/>
    <w:rsid w:val="002E1F50"/>
    <w:rsid w:val="002E2A3C"/>
    <w:rsid w:val="002E66A4"/>
    <w:rsid w:val="002E7BBC"/>
    <w:rsid w:val="002F0EB1"/>
    <w:rsid w:val="002F7A29"/>
    <w:rsid w:val="003002B5"/>
    <w:rsid w:val="00306D16"/>
    <w:rsid w:val="00307B51"/>
    <w:rsid w:val="00316139"/>
    <w:rsid w:val="0032225D"/>
    <w:rsid w:val="00323E68"/>
    <w:rsid w:val="00324F06"/>
    <w:rsid w:val="00325BB6"/>
    <w:rsid w:val="00331DE2"/>
    <w:rsid w:val="00332AE8"/>
    <w:rsid w:val="003369F2"/>
    <w:rsid w:val="003434C0"/>
    <w:rsid w:val="00344248"/>
    <w:rsid w:val="003465A1"/>
    <w:rsid w:val="00347399"/>
    <w:rsid w:val="0035044C"/>
    <w:rsid w:val="00351DE0"/>
    <w:rsid w:val="0035360B"/>
    <w:rsid w:val="00353B2B"/>
    <w:rsid w:val="0035440D"/>
    <w:rsid w:val="00355DCA"/>
    <w:rsid w:val="003601F8"/>
    <w:rsid w:val="00360E42"/>
    <w:rsid w:val="00364E6E"/>
    <w:rsid w:val="003654F9"/>
    <w:rsid w:val="0036622C"/>
    <w:rsid w:val="0037033F"/>
    <w:rsid w:val="003704C8"/>
    <w:rsid w:val="00370779"/>
    <w:rsid w:val="003718C3"/>
    <w:rsid w:val="00372D2A"/>
    <w:rsid w:val="003742F7"/>
    <w:rsid w:val="00375E2F"/>
    <w:rsid w:val="00376F63"/>
    <w:rsid w:val="00387D3E"/>
    <w:rsid w:val="0039002C"/>
    <w:rsid w:val="003938B3"/>
    <w:rsid w:val="003A236B"/>
    <w:rsid w:val="003A30E3"/>
    <w:rsid w:val="003A61D6"/>
    <w:rsid w:val="003A768F"/>
    <w:rsid w:val="003A78CA"/>
    <w:rsid w:val="003B5824"/>
    <w:rsid w:val="003C4194"/>
    <w:rsid w:val="003C6EFE"/>
    <w:rsid w:val="003D6F6E"/>
    <w:rsid w:val="003E0059"/>
    <w:rsid w:val="003E44E8"/>
    <w:rsid w:val="003E4883"/>
    <w:rsid w:val="003F1D4E"/>
    <w:rsid w:val="003F203B"/>
    <w:rsid w:val="003F2779"/>
    <w:rsid w:val="003F3B4A"/>
    <w:rsid w:val="003F3BA1"/>
    <w:rsid w:val="003F3BE6"/>
    <w:rsid w:val="003F5BB5"/>
    <w:rsid w:val="003F6033"/>
    <w:rsid w:val="003F60BD"/>
    <w:rsid w:val="00406769"/>
    <w:rsid w:val="00415D6A"/>
    <w:rsid w:val="004174E1"/>
    <w:rsid w:val="004206B3"/>
    <w:rsid w:val="00420BCC"/>
    <w:rsid w:val="00420EC4"/>
    <w:rsid w:val="0042381D"/>
    <w:rsid w:val="004242E0"/>
    <w:rsid w:val="00431B9E"/>
    <w:rsid w:val="00433842"/>
    <w:rsid w:val="004346BF"/>
    <w:rsid w:val="004357FA"/>
    <w:rsid w:val="004439C2"/>
    <w:rsid w:val="00443AED"/>
    <w:rsid w:val="00444394"/>
    <w:rsid w:val="0045012D"/>
    <w:rsid w:val="0045171E"/>
    <w:rsid w:val="00452E92"/>
    <w:rsid w:val="00454711"/>
    <w:rsid w:val="0045558A"/>
    <w:rsid w:val="00455C0A"/>
    <w:rsid w:val="00456F59"/>
    <w:rsid w:val="004650B3"/>
    <w:rsid w:val="00472904"/>
    <w:rsid w:val="00475C22"/>
    <w:rsid w:val="00476532"/>
    <w:rsid w:val="004846C9"/>
    <w:rsid w:val="004974D0"/>
    <w:rsid w:val="00497E76"/>
    <w:rsid w:val="004A0305"/>
    <w:rsid w:val="004A0FDD"/>
    <w:rsid w:val="004A20D6"/>
    <w:rsid w:val="004A28BB"/>
    <w:rsid w:val="004A4CFC"/>
    <w:rsid w:val="004A6952"/>
    <w:rsid w:val="004A70D0"/>
    <w:rsid w:val="004A7E71"/>
    <w:rsid w:val="004B1E22"/>
    <w:rsid w:val="004B2784"/>
    <w:rsid w:val="004B3B66"/>
    <w:rsid w:val="004B48B0"/>
    <w:rsid w:val="004B4AFF"/>
    <w:rsid w:val="004C3831"/>
    <w:rsid w:val="004C56AD"/>
    <w:rsid w:val="004D6E42"/>
    <w:rsid w:val="004E03B6"/>
    <w:rsid w:val="004E101D"/>
    <w:rsid w:val="004E39BD"/>
    <w:rsid w:val="004F01FF"/>
    <w:rsid w:val="004F0297"/>
    <w:rsid w:val="004F02F4"/>
    <w:rsid w:val="004F0CE4"/>
    <w:rsid w:val="004F1936"/>
    <w:rsid w:val="004F195C"/>
    <w:rsid w:val="004F1B57"/>
    <w:rsid w:val="004F2B3D"/>
    <w:rsid w:val="004F4197"/>
    <w:rsid w:val="004F68D3"/>
    <w:rsid w:val="004F6A13"/>
    <w:rsid w:val="004F798D"/>
    <w:rsid w:val="00500743"/>
    <w:rsid w:val="00500EEB"/>
    <w:rsid w:val="005019AE"/>
    <w:rsid w:val="005030F3"/>
    <w:rsid w:val="00507D7E"/>
    <w:rsid w:val="00507FF3"/>
    <w:rsid w:val="00511013"/>
    <w:rsid w:val="0051150D"/>
    <w:rsid w:val="00513CB8"/>
    <w:rsid w:val="00515CBD"/>
    <w:rsid w:val="005163B1"/>
    <w:rsid w:val="005200C7"/>
    <w:rsid w:val="00526703"/>
    <w:rsid w:val="00527C3C"/>
    <w:rsid w:val="00533F32"/>
    <w:rsid w:val="00535604"/>
    <w:rsid w:val="0053633C"/>
    <w:rsid w:val="005403C2"/>
    <w:rsid w:val="00541DE7"/>
    <w:rsid w:val="00541ED0"/>
    <w:rsid w:val="005420D4"/>
    <w:rsid w:val="00542684"/>
    <w:rsid w:val="00543045"/>
    <w:rsid w:val="00544020"/>
    <w:rsid w:val="005448C2"/>
    <w:rsid w:val="005473EB"/>
    <w:rsid w:val="00551A02"/>
    <w:rsid w:val="005534FA"/>
    <w:rsid w:val="00560ABA"/>
    <w:rsid w:val="005626C9"/>
    <w:rsid w:val="00563478"/>
    <w:rsid w:val="00563E18"/>
    <w:rsid w:val="005716F8"/>
    <w:rsid w:val="005724A1"/>
    <w:rsid w:val="00572A3B"/>
    <w:rsid w:val="005730D8"/>
    <w:rsid w:val="00573631"/>
    <w:rsid w:val="0057407E"/>
    <w:rsid w:val="005742BA"/>
    <w:rsid w:val="00576722"/>
    <w:rsid w:val="005805B0"/>
    <w:rsid w:val="005835D4"/>
    <w:rsid w:val="00584C9D"/>
    <w:rsid w:val="00584DA3"/>
    <w:rsid w:val="00585369"/>
    <w:rsid w:val="005920DF"/>
    <w:rsid w:val="005927A2"/>
    <w:rsid w:val="005929B1"/>
    <w:rsid w:val="00593267"/>
    <w:rsid w:val="00593BA4"/>
    <w:rsid w:val="005A3638"/>
    <w:rsid w:val="005A51CB"/>
    <w:rsid w:val="005A7E6E"/>
    <w:rsid w:val="005B0811"/>
    <w:rsid w:val="005B3566"/>
    <w:rsid w:val="005B3D54"/>
    <w:rsid w:val="005B3E5C"/>
    <w:rsid w:val="005B5664"/>
    <w:rsid w:val="005C0528"/>
    <w:rsid w:val="005C125E"/>
    <w:rsid w:val="005C427E"/>
    <w:rsid w:val="005C716C"/>
    <w:rsid w:val="005D04A1"/>
    <w:rsid w:val="005D0E11"/>
    <w:rsid w:val="005D3A03"/>
    <w:rsid w:val="005D5D63"/>
    <w:rsid w:val="005D5EEA"/>
    <w:rsid w:val="005D660E"/>
    <w:rsid w:val="005D6F3A"/>
    <w:rsid w:val="005E5544"/>
    <w:rsid w:val="005E6410"/>
    <w:rsid w:val="005E6B0D"/>
    <w:rsid w:val="005F0228"/>
    <w:rsid w:val="00601290"/>
    <w:rsid w:val="00602F13"/>
    <w:rsid w:val="00603724"/>
    <w:rsid w:val="00603F30"/>
    <w:rsid w:val="00605D5B"/>
    <w:rsid w:val="006069A5"/>
    <w:rsid w:val="00610B8A"/>
    <w:rsid w:val="00610C6E"/>
    <w:rsid w:val="00611AE0"/>
    <w:rsid w:val="00611F12"/>
    <w:rsid w:val="0061637E"/>
    <w:rsid w:val="006171B7"/>
    <w:rsid w:val="00620C61"/>
    <w:rsid w:val="006227A6"/>
    <w:rsid w:val="00623AB8"/>
    <w:rsid w:val="00625FF7"/>
    <w:rsid w:val="006271F7"/>
    <w:rsid w:val="006277D8"/>
    <w:rsid w:val="0063141D"/>
    <w:rsid w:val="006327C0"/>
    <w:rsid w:val="0063298A"/>
    <w:rsid w:val="00632D61"/>
    <w:rsid w:val="00634ADB"/>
    <w:rsid w:val="00641612"/>
    <w:rsid w:val="00642107"/>
    <w:rsid w:val="00643183"/>
    <w:rsid w:val="00643A7E"/>
    <w:rsid w:val="00643C19"/>
    <w:rsid w:val="00644207"/>
    <w:rsid w:val="006477A2"/>
    <w:rsid w:val="00650A93"/>
    <w:rsid w:val="00653891"/>
    <w:rsid w:val="00660DC4"/>
    <w:rsid w:val="00662B66"/>
    <w:rsid w:val="00662CB4"/>
    <w:rsid w:val="00664CB8"/>
    <w:rsid w:val="0067229F"/>
    <w:rsid w:val="006725BA"/>
    <w:rsid w:val="00673812"/>
    <w:rsid w:val="00674EE7"/>
    <w:rsid w:val="00676E09"/>
    <w:rsid w:val="00676EDF"/>
    <w:rsid w:val="00676F25"/>
    <w:rsid w:val="006818D4"/>
    <w:rsid w:val="0068534E"/>
    <w:rsid w:val="006879FA"/>
    <w:rsid w:val="00690409"/>
    <w:rsid w:val="00691EC0"/>
    <w:rsid w:val="00693096"/>
    <w:rsid w:val="0069736B"/>
    <w:rsid w:val="0069754A"/>
    <w:rsid w:val="00697C73"/>
    <w:rsid w:val="006A0079"/>
    <w:rsid w:val="006A3263"/>
    <w:rsid w:val="006A46D9"/>
    <w:rsid w:val="006B080C"/>
    <w:rsid w:val="006B1E17"/>
    <w:rsid w:val="006B3EE6"/>
    <w:rsid w:val="006B4A2D"/>
    <w:rsid w:val="006B6538"/>
    <w:rsid w:val="006C0F5F"/>
    <w:rsid w:val="006C0F62"/>
    <w:rsid w:val="006C2344"/>
    <w:rsid w:val="006C23D9"/>
    <w:rsid w:val="006C23EB"/>
    <w:rsid w:val="006C27EF"/>
    <w:rsid w:val="006C28E9"/>
    <w:rsid w:val="006C4F4C"/>
    <w:rsid w:val="006C6072"/>
    <w:rsid w:val="006D2140"/>
    <w:rsid w:val="006D22CF"/>
    <w:rsid w:val="006D3CFA"/>
    <w:rsid w:val="006D5099"/>
    <w:rsid w:val="006D520E"/>
    <w:rsid w:val="006D5FEF"/>
    <w:rsid w:val="006D7D3E"/>
    <w:rsid w:val="006E0998"/>
    <w:rsid w:val="006E23BF"/>
    <w:rsid w:val="006E282C"/>
    <w:rsid w:val="006E7C30"/>
    <w:rsid w:val="006F0D6F"/>
    <w:rsid w:val="006F6176"/>
    <w:rsid w:val="00700D09"/>
    <w:rsid w:val="00701D86"/>
    <w:rsid w:val="00702EA3"/>
    <w:rsid w:val="007034A4"/>
    <w:rsid w:val="007039E1"/>
    <w:rsid w:val="00705566"/>
    <w:rsid w:val="007128C9"/>
    <w:rsid w:val="00714197"/>
    <w:rsid w:val="00715D93"/>
    <w:rsid w:val="007244B2"/>
    <w:rsid w:val="00731336"/>
    <w:rsid w:val="00731F75"/>
    <w:rsid w:val="00732559"/>
    <w:rsid w:val="007358B6"/>
    <w:rsid w:val="0073611A"/>
    <w:rsid w:val="007448E9"/>
    <w:rsid w:val="00746F17"/>
    <w:rsid w:val="007511AD"/>
    <w:rsid w:val="00751274"/>
    <w:rsid w:val="0075273C"/>
    <w:rsid w:val="00752C7E"/>
    <w:rsid w:val="00754BBF"/>
    <w:rsid w:val="00755177"/>
    <w:rsid w:val="00756889"/>
    <w:rsid w:val="007579E6"/>
    <w:rsid w:val="0076009A"/>
    <w:rsid w:val="00762808"/>
    <w:rsid w:val="00762D9F"/>
    <w:rsid w:val="007640AE"/>
    <w:rsid w:val="007667C5"/>
    <w:rsid w:val="00772B1B"/>
    <w:rsid w:val="007769C3"/>
    <w:rsid w:val="00780035"/>
    <w:rsid w:val="00780041"/>
    <w:rsid w:val="0078035A"/>
    <w:rsid w:val="0078335F"/>
    <w:rsid w:val="00783C2D"/>
    <w:rsid w:val="00786FF2"/>
    <w:rsid w:val="00787EA9"/>
    <w:rsid w:val="00791A88"/>
    <w:rsid w:val="00792356"/>
    <w:rsid w:val="00796F74"/>
    <w:rsid w:val="00797346"/>
    <w:rsid w:val="007A542F"/>
    <w:rsid w:val="007A60A7"/>
    <w:rsid w:val="007A701C"/>
    <w:rsid w:val="007B6740"/>
    <w:rsid w:val="007B7B06"/>
    <w:rsid w:val="007C25E7"/>
    <w:rsid w:val="007C30BE"/>
    <w:rsid w:val="007C538F"/>
    <w:rsid w:val="007C56C6"/>
    <w:rsid w:val="007C6735"/>
    <w:rsid w:val="007C7085"/>
    <w:rsid w:val="007D160A"/>
    <w:rsid w:val="007D46EF"/>
    <w:rsid w:val="007D6BF4"/>
    <w:rsid w:val="007E1D3D"/>
    <w:rsid w:val="007E21D4"/>
    <w:rsid w:val="007E37FE"/>
    <w:rsid w:val="007E5181"/>
    <w:rsid w:val="007F0B41"/>
    <w:rsid w:val="007F1A03"/>
    <w:rsid w:val="007F2247"/>
    <w:rsid w:val="007F6656"/>
    <w:rsid w:val="007F7C80"/>
    <w:rsid w:val="008002C0"/>
    <w:rsid w:val="00803436"/>
    <w:rsid w:val="008040B4"/>
    <w:rsid w:val="0080415D"/>
    <w:rsid w:val="008070BC"/>
    <w:rsid w:val="0080788F"/>
    <w:rsid w:val="00813B13"/>
    <w:rsid w:val="0081560B"/>
    <w:rsid w:val="00816753"/>
    <w:rsid w:val="00816E79"/>
    <w:rsid w:val="008217C2"/>
    <w:rsid w:val="0082275D"/>
    <w:rsid w:val="00824533"/>
    <w:rsid w:val="0082462B"/>
    <w:rsid w:val="00827AD1"/>
    <w:rsid w:val="00830CD0"/>
    <w:rsid w:val="0083168A"/>
    <w:rsid w:val="0083314A"/>
    <w:rsid w:val="00834F9D"/>
    <w:rsid w:val="008444E5"/>
    <w:rsid w:val="00844C93"/>
    <w:rsid w:val="00850653"/>
    <w:rsid w:val="00855994"/>
    <w:rsid w:val="00864801"/>
    <w:rsid w:val="00865623"/>
    <w:rsid w:val="00865894"/>
    <w:rsid w:val="008658A4"/>
    <w:rsid w:val="00865C3E"/>
    <w:rsid w:val="008703DA"/>
    <w:rsid w:val="00870EC5"/>
    <w:rsid w:val="00874C5A"/>
    <w:rsid w:val="008771FF"/>
    <w:rsid w:val="00877590"/>
    <w:rsid w:val="00880B4C"/>
    <w:rsid w:val="008820D8"/>
    <w:rsid w:val="008828F2"/>
    <w:rsid w:val="008833C7"/>
    <w:rsid w:val="00884D63"/>
    <w:rsid w:val="0088547F"/>
    <w:rsid w:val="0088656A"/>
    <w:rsid w:val="00887219"/>
    <w:rsid w:val="008924BF"/>
    <w:rsid w:val="00896D97"/>
    <w:rsid w:val="008A24F2"/>
    <w:rsid w:val="008A26D7"/>
    <w:rsid w:val="008A3822"/>
    <w:rsid w:val="008A526B"/>
    <w:rsid w:val="008A7663"/>
    <w:rsid w:val="008A7D17"/>
    <w:rsid w:val="008A7E6D"/>
    <w:rsid w:val="008B48E7"/>
    <w:rsid w:val="008B5ED7"/>
    <w:rsid w:val="008B5F4D"/>
    <w:rsid w:val="008B630C"/>
    <w:rsid w:val="008B66F5"/>
    <w:rsid w:val="008C0E28"/>
    <w:rsid w:val="008C30DB"/>
    <w:rsid w:val="008C5323"/>
    <w:rsid w:val="008C5BD5"/>
    <w:rsid w:val="008D00C0"/>
    <w:rsid w:val="008D06F9"/>
    <w:rsid w:val="008D1370"/>
    <w:rsid w:val="008D2DA6"/>
    <w:rsid w:val="008D6055"/>
    <w:rsid w:val="008D60EE"/>
    <w:rsid w:val="008E376B"/>
    <w:rsid w:val="008E7A19"/>
    <w:rsid w:val="008F1D63"/>
    <w:rsid w:val="008F4820"/>
    <w:rsid w:val="008F5E29"/>
    <w:rsid w:val="008F6059"/>
    <w:rsid w:val="008F6690"/>
    <w:rsid w:val="008F680E"/>
    <w:rsid w:val="009007B7"/>
    <w:rsid w:val="00901BFF"/>
    <w:rsid w:val="009048AA"/>
    <w:rsid w:val="009057E0"/>
    <w:rsid w:val="00906EBF"/>
    <w:rsid w:val="00912993"/>
    <w:rsid w:val="00917AE4"/>
    <w:rsid w:val="00917B6E"/>
    <w:rsid w:val="00922F49"/>
    <w:rsid w:val="00924C80"/>
    <w:rsid w:val="0092717C"/>
    <w:rsid w:val="00927A50"/>
    <w:rsid w:val="00927E7A"/>
    <w:rsid w:val="0093014A"/>
    <w:rsid w:val="00931567"/>
    <w:rsid w:val="0093215E"/>
    <w:rsid w:val="009334B3"/>
    <w:rsid w:val="009349FF"/>
    <w:rsid w:val="00936C76"/>
    <w:rsid w:val="00937A3A"/>
    <w:rsid w:val="00937EF6"/>
    <w:rsid w:val="009439C0"/>
    <w:rsid w:val="00951249"/>
    <w:rsid w:val="00953783"/>
    <w:rsid w:val="00954C35"/>
    <w:rsid w:val="00956644"/>
    <w:rsid w:val="00956DC2"/>
    <w:rsid w:val="00960BB5"/>
    <w:rsid w:val="00962ED0"/>
    <w:rsid w:val="00963929"/>
    <w:rsid w:val="00963FD3"/>
    <w:rsid w:val="00966769"/>
    <w:rsid w:val="00973C27"/>
    <w:rsid w:val="0097618A"/>
    <w:rsid w:val="00976A89"/>
    <w:rsid w:val="009808E5"/>
    <w:rsid w:val="0098180B"/>
    <w:rsid w:val="0099156B"/>
    <w:rsid w:val="00993C94"/>
    <w:rsid w:val="00993CEA"/>
    <w:rsid w:val="009A3AE2"/>
    <w:rsid w:val="009A49E9"/>
    <w:rsid w:val="009A6A3B"/>
    <w:rsid w:val="009B3275"/>
    <w:rsid w:val="009B3415"/>
    <w:rsid w:val="009B7631"/>
    <w:rsid w:val="009C03B2"/>
    <w:rsid w:val="009C0775"/>
    <w:rsid w:val="009C1EE2"/>
    <w:rsid w:val="009C7F78"/>
    <w:rsid w:val="009D0EBD"/>
    <w:rsid w:val="009D384C"/>
    <w:rsid w:val="009D7761"/>
    <w:rsid w:val="009E2800"/>
    <w:rsid w:val="009E4963"/>
    <w:rsid w:val="009E52FC"/>
    <w:rsid w:val="009F00AA"/>
    <w:rsid w:val="009F202B"/>
    <w:rsid w:val="009F579D"/>
    <w:rsid w:val="009F6F72"/>
    <w:rsid w:val="009F70C5"/>
    <w:rsid w:val="00A0046C"/>
    <w:rsid w:val="00A02B39"/>
    <w:rsid w:val="00A02DDA"/>
    <w:rsid w:val="00A030D9"/>
    <w:rsid w:val="00A05E68"/>
    <w:rsid w:val="00A06FBF"/>
    <w:rsid w:val="00A070F9"/>
    <w:rsid w:val="00A10245"/>
    <w:rsid w:val="00A1027C"/>
    <w:rsid w:val="00A17BC2"/>
    <w:rsid w:val="00A30E72"/>
    <w:rsid w:val="00A342EF"/>
    <w:rsid w:val="00A371EC"/>
    <w:rsid w:val="00A40209"/>
    <w:rsid w:val="00A40920"/>
    <w:rsid w:val="00A41CDC"/>
    <w:rsid w:val="00A41E8A"/>
    <w:rsid w:val="00A43766"/>
    <w:rsid w:val="00A4486F"/>
    <w:rsid w:val="00A457F2"/>
    <w:rsid w:val="00A47005"/>
    <w:rsid w:val="00A500A0"/>
    <w:rsid w:val="00A514B2"/>
    <w:rsid w:val="00A54464"/>
    <w:rsid w:val="00A56E58"/>
    <w:rsid w:val="00A57233"/>
    <w:rsid w:val="00A60E83"/>
    <w:rsid w:val="00A61B65"/>
    <w:rsid w:val="00A63DAC"/>
    <w:rsid w:val="00A6662B"/>
    <w:rsid w:val="00A67B25"/>
    <w:rsid w:val="00A70F14"/>
    <w:rsid w:val="00A72D8E"/>
    <w:rsid w:val="00A73AC4"/>
    <w:rsid w:val="00A77017"/>
    <w:rsid w:val="00A7797A"/>
    <w:rsid w:val="00A815C6"/>
    <w:rsid w:val="00A81D24"/>
    <w:rsid w:val="00A835FF"/>
    <w:rsid w:val="00A876C2"/>
    <w:rsid w:val="00A87F3A"/>
    <w:rsid w:val="00A92F78"/>
    <w:rsid w:val="00A93EB4"/>
    <w:rsid w:val="00AA03AF"/>
    <w:rsid w:val="00AB0DB0"/>
    <w:rsid w:val="00AB2C2A"/>
    <w:rsid w:val="00AB311B"/>
    <w:rsid w:val="00AB5F07"/>
    <w:rsid w:val="00AB6122"/>
    <w:rsid w:val="00AD0438"/>
    <w:rsid w:val="00AD06F9"/>
    <w:rsid w:val="00AD0A42"/>
    <w:rsid w:val="00AD43B1"/>
    <w:rsid w:val="00AD5BC1"/>
    <w:rsid w:val="00AE0FFD"/>
    <w:rsid w:val="00AE2C35"/>
    <w:rsid w:val="00AE506D"/>
    <w:rsid w:val="00AE60D2"/>
    <w:rsid w:val="00AE6520"/>
    <w:rsid w:val="00AF11BF"/>
    <w:rsid w:val="00AF1790"/>
    <w:rsid w:val="00AF677D"/>
    <w:rsid w:val="00AF6D44"/>
    <w:rsid w:val="00B06B04"/>
    <w:rsid w:val="00B07A22"/>
    <w:rsid w:val="00B132F3"/>
    <w:rsid w:val="00B148E7"/>
    <w:rsid w:val="00B15940"/>
    <w:rsid w:val="00B16C9E"/>
    <w:rsid w:val="00B22772"/>
    <w:rsid w:val="00B23DFC"/>
    <w:rsid w:val="00B25551"/>
    <w:rsid w:val="00B25E5B"/>
    <w:rsid w:val="00B2697F"/>
    <w:rsid w:val="00B33CE2"/>
    <w:rsid w:val="00B34A38"/>
    <w:rsid w:val="00B34F61"/>
    <w:rsid w:val="00B35B80"/>
    <w:rsid w:val="00B3660E"/>
    <w:rsid w:val="00B37DC8"/>
    <w:rsid w:val="00B44699"/>
    <w:rsid w:val="00B50B95"/>
    <w:rsid w:val="00B52C30"/>
    <w:rsid w:val="00B53B32"/>
    <w:rsid w:val="00B5585F"/>
    <w:rsid w:val="00B617F2"/>
    <w:rsid w:val="00B65087"/>
    <w:rsid w:val="00B6683F"/>
    <w:rsid w:val="00B66EC3"/>
    <w:rsid w:val="00B67BE9"/>
    <w:rsid w:val="00B70FC2"/>
    <w:rsid w:val="00B73276"/>
    <w:rsid w:val="00B74B1D"/>
    <w:rsid w:val="00B755F8"/>
    <w:rsid w:val="00B75C2D"/>
    <w:rsid w:val="00B7757A"/>
    <w:rsid w:val="00B77B48"/>
    <w:rsid w:val="00B81027"/>
    <w:rsid w:val="00B81E96"/>
    <w:rsid w:val="00B823AA"/>
    <w:rsid w:val="00B85300"/>
    <w:rsid w:val="00B8667B"/>
    <w:rsid w:val="00B87F12"/>
    <w:rsid w:val="00B9267C"/>
    <w:rsid w:val="00B92E82"/>
    <w:rsid w:val="00B93A25"/>
    <w:rsid w:val="00B93FF3"/>
    <w:rsid w:val="00B97DB6"/>
    <w:rsid w:val="00BA20DD"/>
    <w:rsid w:val="00BA2A5B"/>
    <w:rsid w:val="00BA45DB"/>
    <w:rsid w:val="00BA6543"/>
    <w:rsid w:val="00BA7110"/>
    <w:rsid w:val="00BA7D5A"/>
    <w:rsid w:val="00BB1270"/>
    <w:rsid w:val="00BB4D62"/>
    <w:rsid w:val="00BB586D"/>
    <w:rsid w:val="00BB7638"/>
    <w:rsid w:val="00BB776D"/>
    <w:rsid w:val="00BC1F77"/>
    <w:rsid w:val="00BC3A78"/>
    <w:rsid w:val="00BC4D36"/>
    <w:rsid w:val="00BD1411"/>
    <w:rsid w:val="00BD365D"/>
    <w:rsid w:val="00BE004E"/>
    <w:rsid w:val="00BE103A"/>
    <w:rsid w:val="00BE563E"/>
    <w:rsid w:val="00BF129D"/>
    <w:rsid w:val="00BF2DAA"/>
    <w:rsid w:val="00BF2F6F"/>
    <w:rsid w:val="00BF4184"/>
    <w:rsid w:val="00BF553F"/>
    <w:rsid w:val="00C02B2F"/>
    <w:rsid w:val="00C05E0F"/>
    <w:rsid w:val="00C0601E"/>
    <w:rsid w:val="00C11720"/>
    <w:rsid w:val="00C12800"/>
    <w:rsid w:val="00C13264"/>
    <w:rsid w:val="00C135C4"/>
    <w:rsid w:val="00C13DA1"/>
    <w:rsid w:val="00C158E2"/>
    <w:rsid w:val="00C1630F"/>
    <w:rsid w:val="00C2262D"/>
    <w:rsid w:val="00C22DE3"/>
    <w:rsid w:val="00C2340A"/>
    <w:rsid w:val="00C25D7B"/>
    <w:rsid w:val="00C26899"/>
    <w:rsid w:val="00C26ACC"/>
    <w:rsid w:val="00C3041E"/>
    <w:rsid w:val="00C317F7"/>
    <w:rsid w:val="00C31D30"/>
    <w:rsid w:val="00C4046A"/>
    <w:rsid w:val="00C409CA"/>
    <w:rsid w:val="00C41218"/>
    <w:rsid w:val="00C412E2"/>
    <w:rsid w:val="00C43841"/>
    <w:rsid w:val="00C46267"/>
    <w:rsid w:val="00C56FB0"/>
    <w:rsid w:val="00C574D7"/>
    <w:rsid w:val="00C57DE4"/>
    <w:rsid w:val="00C63894"/>
    <w:rsid w:val="00C65585"/>
    <w:rsid w:val="00C65B60"/>
    <w:rsid w:val="00C65EF1"/>
    <w:rsid w:val="00C674D3"/>
    <w:rsid w:val="00C67916"/>
    <w:rsid w:val="00C67DC0"/>
    <w:rsid w:val="00C70639"/>
    <w:rsid w:val="00C7190D"/>
    <w:rsid w:val="00C71AA6"/>
    <w:rsid w:val="00C730FD"/>
    <w:rsid w:val="00C74546"/>
    <w:rsid w:val="00C75055"/>
    <w:rsid w:val="00C75A1B"/>
    <w:rsid w:val="00C75A5E"/>
    <w:rsid w:val="00C76020"/>
    <w:rsid w:val="00C76B1C"/>
    <w:rsid w:val="00C84432"/>
    <w:rsid w:val="00C846F3"/>
    <w:rsid w:val="00C84AC9"/>
    <w:rsid w:val="00C85389"/>
    <w:rsid w:val="00C853CE"/>
    <w:rsid w:val="00C90F08"/>
    <w:rsid w:val="00C93CD0"/>
    <w:rsid w:val="00C97F13"/>
    <w:rsid w:val="00CA3D85"/>
    <w:rsid w:val="00CA6B26"/>
    <w:rsid w:val="00CB0405"/>
    <w:rsid w:val="00CB388A"/>
    <w:rsid w:val="00CB52E9"/>
    <w:rsid w:val="00CC478E"/>
    <w:rsid w:val="00CC4AB3"/>
    <w:rsid w:val="00CD3252"/>
    <w:rsid w:val="00CD52F1"/>
    <w:rsid w:val="00CD6E39"/>
    <w:rsid w:val="00CD7DF1"/>
    <w:rsid w:val="00CD7E65"/>
    <w:rsid w:val="00CE00AF"/>
    <w:rsid w:val="00CE0D82"/>
    <w:rsid w:val="00CE7ACC"/>
    <w:rsid w:val="00CF16A1"/>
    <w:rsid w:val="00CF2E09"/>
    <w:rsid w:val="00CF3D7C"/>
    <w:rsid w:val="00CF5A34"/>
    <w:rsid w:val="00CF6A61"/>
    <w:rsid w:val="00CF6E91"/>
    <w:rsid w:val="00D06895"/>
    <w:rsid w:val="00D100CC"/>
    <w:rsid w:val="00D1401D"/>
    <w:rsid w:val="00D1679F"/>
    <w:rsid w:val="00D179C0"/>
    <w:rsid w:val="00D209E9"/>
    <w:rsid w:val="00D24AE7"/>
    <w:rsid w:val="00D24E96"/>
    <w:rsid w:val="00D27983"/>
    <w:rsid w:val="00D34B03"/>
    <w:rsid w:val="00D35377"/>
    <w:rsid w:val="00D36D07"/>
    <w:rsid w:val="00D40278"/>
    <w:rsid w:val="00D41ED7"/>
    <w:rsid w:val="00D44609"/>
    <w:rsid w:val="00D4477E"/>
    <w:rsid w:val="00D45367"/>
    <w:rsid w:val="00D512D9"/>
    <w:rsid w:val="00D521B2"/>
    <w:rsid w:val="00D523FF"/>
    <w:rsid w:val="00D52935"/>
    <w:rsid w:val="00D52B0D"/>
    <w:rsid w:val="00D54F6A"/>
    <w:rsid w:val="00D551A6"/>
    <w:rsid w:val="00D5572A"/>
    <w:rsid w:val="00D661E0"/>
    <w:rsid w:val="00D67313"/>
    <w:rsid w:val="00D72071"/>
    <w:rsid w:val="00D723E2"/>
    <w:rsid w:val="00D738E1"/>
    <w:rsid w:val="00D76F1F"/>
    <w:rsid w:val="00D77700"/>
    <w:rsid w:val="00D81CD7"/>
    <w:rsid w:val="00D846F5"/>
    <w:rsid w:val="00D85888"/>
    <w:rsid w:val="00D85B68"/>
    <w:rsid w:val="00D877D3"/>
    <w:rsid w:val="00D9581A"/>
    <w:rsid w:val="00D9632A"/>
    <w:rsid w:val="00DA2ACE"/>
    <w:rsid w:val="00DA4F5B"/>
    <w:rsid w:val="00DA6157"/>
    <w:rsid w:val="00DA7DA4"/>
    <w:rsid w:val="00DB28BB"/>
    <w:rsid w:val="00DB2FD4"/>
    <w:rsid w:val="00DB689C"/>
    <w:rsid w:val="00DC35DA"/>
    <w:rsid w:val="00DC4EE2"/>
    <w:rsid w:val="00DC5DFF"/>
    <w:rsid w:val="00DC75C4"/>
    <w:rsid w:val="00DD0581"/>
    <w:rsid w:val="00DD061F"/>
    <w:rsid w:val="00DD4B37"/>
    <w:rsid w:val="00DD6025"/>
    <w:rsid w:val="00DE0E6D"/>
    <w:rsid w:val="00DE48DB"/>
    <w:rsid w:val="00DE4D0E"/>
    <w:rsid w:val="00DF264D"/>
    <w:rsid w:val="00DF3BCB"/>
    <w:rsid w:val="00E00850"/>
    <w:rsid w:val="00E02C21"/>
    <w:rsid w:val="00E0535D"/>
    <w:rsid w:val="00E0635A"/>
    <w:rsid w:val="00E06AA9"/>
    <w:rsid w:val="00E1309B"/>
    <w:rsid w:val="00E1333F"/>
    <w:rsid w:val="00E21CCE"/>
    <w:rsid w:val="00E22657"/>
    <w:rsid w:val="00E2277D"/>
    <w:rsid w:val="00E2396F"/>
    <w:rsid w:val="00E2539E"/>
    <w:rsid w:val="00E260BD"/>
    <w:rsid w:val="00E26FA8"/>
    <w:rsid w:val="00E32767"/>
    <w:rsid w:val="00E337FD"/>
    <w:rsid w:val="00E34F28"/>
    <w:rsid w:val="00E3537C"/>
    <w:rsid w:val="00E3663A"/>
    <w:rsid w:val="00E37FB4"/>
    <w:rsid w:val="00E40145"/>
    <w:rsid w:val="00E40C76"/>
    <w:rsid w:val="00E41315"/>
    <w:rsid w:val="00E41621"/>
    <w:rsid w:val="00E435EE"/>
    <w:rsid w:val="00E4390F"/>
    <w:rsid w:val="00E45713"/>
    <w:rsid w:val="00E5194A"/>
    <w:rsid w:val="00E6004D"/>
    <w:rsid w:val="00E6150B"/>
    <w:rsid w:val="00E6160E"/>
    <w:rsid w:val="00E6187C"/>
    <w:rsid w:val="00E63438"/>
    <w:rsid w:val="00E66647"/>
    <w:rsid w:val="00E728C9"/>
    <w:rsid w:val="00E7359C"/>
    <w:rsid w:val="00E769B5"/>
    <w:rsid w:val="00E76A5B"/>
    <w:rsid w:val="00E778D8"/>
    <w:rsid w:val="00E80078"/>
    <w:rsid w:val="00E801A2"/>
    <w:rsid w:val="00E81745"/>
    <w:rsid w:val="00E81978"/>
    <w:rsid w:val="00E81F53"/>
    <w:rsid w:val="00E82BB3"/>
    <w:rsid w:val="00E83ACB"/>
    <w:rsid w:val="00E84D2A"/>
    <w:rsid w:val="00E85289"/>
    <w:rsid w:val="00E85D24"/>
    <w:rsid w:val="00E8741D"/>
    <w:rsid w:val="00E877AA"/>
    <w:rsid w:val="00E936E1"/>
    <w:rsid w:val="00E93B9E"/>
    <w:rsid w:val="00E93F71"/>
    <w:rsid w:val="00E966B0"/>
    <w:rsid w:val="00E9738E"/>
    <w:rsid w:val="00EA075B"/>
    <w:rsid w:val="00EA12E9"/>
    <w:rsid w:val="00EA1D47"/>
    <w:rsid w:val="00EA3E16"/>
    <w:rsid w:val="00EA4256"/>
    <w:rsid w:val="00EA4F2F"/>
    <w:rsid w:val="00EA6C34"/>
    <w:rsid w:val="00EA78D2"/>
    <w:rsid w:val="00EB02D2"/>
    <w:rsid w:val="00EB3796"/>
    <w:rsid w:val="00EB49A3"/>
    <w:rsid w:val="00EB50C2"/>
    <w:rsid w:val="00EC2926"/>
    <w:rsid w:val="00EC3A9F"/>
    <w:rsid w:val="00EC48C2"/>
    <w:rsid w:val="00EC4D8B"/>
    <w:rsid w:val="00EC79BD"/>
    <w:rsid w:val="00ED18AF"/>
    <w:rsid w:val="00ED1D60"/>
    <w:rsid w:val="00ED4B89"/>
    <w:rsid w:val="00ED73BE"/>
    <w:rsid w:val="00EE0B49"/>
    <w:rsid w:val="00EE120C"/>
    <w:rsid w:val="00EE2240"/>
    <w:rsid w:val="00EE5E3A"/>
    <w:rsid w:val="00EE6CB6"/>
    <w:rsid w:val="00EF3654"/>
    <w:rsid w:val="00F05C2E"/>
    <w:rsid w:val="00F05D8A"/>
    <w:rsid w:val="00F12065"/>
    <w:rsid w:val="00F1398C"/>
    <w:rsid w:val="00F13CFF"/>
    <w:rsid w:val="00F145E5"/>
    <w:rsid w:val="00F14C7A"/>
    <w:rsid w:val="00F16028"/>
    <w:rsid w:val="00F17FDE"/>
    <w:rsid w:val="00F217D8"/>
    <w:rsid w:val="00F23643"/>
    <w:rsid w:val="00F240B8"/>
    <w:rsid w:val="00F2682F"/>
    <w:rsid w:val="00F26D53"/>
    <w:rsid w:val="00F33949"/>
    <w:rsid w:val="00F35CE0"/>
    <w:rsid w:val="00F36143"/>
    <w:rsid w:val="00F379B7"/>
    <w:rsid w:val="00F40AAA"/>
    <w:rsid w:val="00F41481"/>
    <w:rsid w:val="00F433FD"/>
    <w:rsid w:val="00F45ACC"/>
    <w:rsid w:val="00F46855"/>
    <w:rsid w:val="00F47442"/>
    <w:rsid w:val="00F525FA"/>
    <w:rsid w:val="00F53240"/>
    <w:rsid w:val="00F5414E"/>
    <w:rsid w:val="00F5560C"/>
    <w:rsid w:val="00F5566E"/>
    <w:rsid w:val="00F55B1D"/>
    <w:rsid w:val="00F57417"/>
    <w:rsid w:val="00F62715"/>
    <w:rsid w:val="00F64F8D"/>
    <w:rsid w:val="00F662E7"/>
    <w:rsid w:val="00F66C79"/>
    <w:rsid w:val="00F676EA"/>
    <w:rsid w:val="00F7043A"/>
    <w:rsid w:val="00F70A43"/>
    <w:rsid w:val="00F71A48"/>
    <w:rsid w:val="00F72879"/>
    <w:rsid w:val="00F7322A"/>
    <w:rsid w:val="00F74BE5"/>
    <w:rsid w:val="00F760E2"/>
    <w:rsid w:val="00F767D9"/>
    <w:rsid w:val="00F842A7"/>
    <w:rsid w:val="00F87347"/>
    <w:rsid w:val="00F95AD2"/>
    <w:rsid w:val="00F95F33"/>
    <w:rsid w:val="00F96130"/>
    <w:rsid w:val="00FA2B9B"/>
    <w:rsid w:val="00FA32F5"/>
    <w:rsid w:val="00FA50B1"/>
    <w:rsid w:val="00FA5D31"/>
    <w:rsid w:val="00FB1512"/>
    <w:rsid w:val="00FB215E"/>
    <w:rsid w:val="00FB28A6"/>
    <w:rsid w:val="00FB627C"/>
    <w:rsid w:val="00FC6F50"/>
    <w:rsid w:val="00FC7074"/>
    <w:rsid w:val="00FD24A4"/>
    <w:rsid w:val="00FD2B43"/>
    <w:rsid w:val="00FD30B9"/>
    <w:rsid w:val="00FD4432"/>
    <w:rsid w:val="00FD7B69"/>
    <w:rsid w:val="00FE2666"/>
    <w:rsid w:val="00FE2E99"/>
    <w:rsid w:val="00FE3C1F"/>
    <w:rsid w:val="00FF0879"/>
    <w:rsid w:val="00FF2002"/>
    <w:rsid w:val="00FF3991"/>
    <w:rsid w:val="00FF4E37"/>
    <w:rsid w:val="00FF6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5B2FAA"/>
  <w15:docId w15:val="{B8F23FC4-E5B7-46D3-9501-8F627DFA5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929B1"/>
  </w:style>
  <w:style w:type="paragraph" w:styleId="Heading1">
    <w:name w:val="heading 1"/>
    <w:basedOn w:val="Normal"/>
    <w:next w:val="Normal"/>
    <w:link w:val="Heading1Char"/>
    <w:uiPriority w:val="9"/>
    <w:qFormat/>
    <w:rsid w:val="005929B1"/>
    <w:pPr>
      <w:keepNext/>
      <w:keepLines/>
      <w:numPr>
        <w:numId w:val="1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29B1"/>
    <w:pPr>
      <w:keepNext/>
      <w:keepLines/>
      <w:numPr>
        <w:ilvl w:val="1"/>
        <w:numId w:val="1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29B1"/>
    <w:pPr>
      <w:keepNext/>
      <w:keepLines/>
      <w:numPr>
        <w:ilvl w:val="2"/>
        <w:numId w:val="1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929B1"/>
    <w:pPr>
      <w:keepNext/>
      <w:keepLines/>
      <w:numPr>
        <w:ilvl w:val="3"/>
        <w:numId w:val="1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929B1"/>
    <w:pPr>
      <w:keepNext/>
      <w:keepLines/>
      <w:numPr>
        <w:ilvl w:val="4"/>
        <w:numId w:val="1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29B1"/>
    <w:pPr>
      <w:keepNext/>
      <w:keepLines/>
      <w:numPr>
        <w:ilvl w:val="5"/>
        <w:numId w:val="1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29B1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29B1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29B1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pPr>
      <w:pageBreakBefore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qFormat/>
    <w:rsid w:val="005929B1"/>
    <w:rPr>
      <w:b/>
      <w:b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1"/>
    <w:qFormat/>
    <w:rsid w:val="005929B1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929B1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5929B1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5929B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29B1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styleId="Emphasis">
    <w:name w:val="Emphasis"/>
    <w:basedOn w:val="DefaultParagraphFont"/>
    <w:uiPriority w:val="20"/>
    <w:qFormat/>
    <w:rsid w:val="005929B1"/>
    <w:rPr>
      <w:i/>
      <w:iCs/>
      <w:color w:val="auto"/>
    </w:rPr>
  </w:style>
  <w:style w:type="character" w:customStyle="1" w:styleId="Heading3Char">
    <w:name w:val="Heading 3 Char"/>
    <w:basedOn w:val="DefaultParagraphFont"/>
    <w:link w:val="Heading3"/>
    <w:uiPriority w:val="9"/>
    <w:rsid w:val="005929B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5929B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5929B1"/>
    <w:rPr>
      <w:rFonts w:asciiTheme="majorHAnsi" w:eastAsiaTheme="majorEastAsia" w:hAnsiTheme="majorHAnsi" w:cstheme="majorBidi"/>
      <w:color w:val="323E4F" w:themeColor="text2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929B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sid w:val="005929B1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29B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29B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29B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F2002"/>
    <w:pPr>
      <w:spacing w:line="240" w:lineRule="auto"/>
    </w:pPr>
    <w:rPr>
      <w:rFonts w:ascii="Consolas" w:hAnsi="Consolas" w:cs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29B1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29B1"/>
    <w:rPr>
      <w:color w:val="000000" w:themeColor="text1"/>
      <w:shd w:val="clear" w:color="auto" w:fill="F2F2F2" w:themeFill="background1" w:themeFillShade="F2"/>
    </w:rPr>
  </w:style>
  <w:style w:type="paragraph" w:styleId="List">
    <w:name w:val="List"/>
    <w:basedOn w:val="Normal"/>
    <w:uiPriority w:val="99"/>
    <w:semiHidden/>
    <w:unhideWhenUsed/>
    <w:pPr>
      <w:ind w:left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/>
      <w:contextualSpacing/>
    </w:pPr>
  </w:style>
  <w:style w:type="paragraph" w:styleId="ListBullet">
    <w:name w:val="List Bullet"/>
    <w:basedOn w:val="Normal"/>
    <w:uiPriority w:val="9"/>
    <w:unhideWhenUsed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">
    <w:name w:val="List Number"/>
    <w:basedOn w:val="Normal"/>
    <w:uiPriority w:val="9"/>
    <w:unhideWhenUsed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onsolas"/>
      <w:kern w:val="24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</w:pPr>
    <w:rPr>
      <w:rFonts w:ascii="Consolas" w:hAnsi="Consolas" w:cs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5929B1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929B1"/>
    <w:rPr>
      <w:i/>
      <w:iCs/>
      <w:color w:val="000000" w:themeColor="text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/>
    </w:pPr>
  </w:style>
  <w:style w:type="paragraph" w:styleId="TableofFigures">
    <w:name w:val="table of figures"/>
    <w:basedOn w:val="Normal"/>
    <w:next w:val="Normal"/>
    <w:uiPriority w:val="99"/>
    <w:semiHidden/>
    <w:unhideWhenUsed/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pPr>
      <w:spacing w:before="240"/>
      <w:contextualSpacing/>
    </w:pPr>
  </w:style>
  <w:style w:type="table" w:customStyle="1" w:styleId="PlainTable11">
    <w:name w:val="Plain Table 1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F2002"/>
    <w:pPr>
      <w:spacing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qFormat/>
    <w:rsid w:val="005929B1"/>
    <w:rPr>
      <w:b/>
      <w:bCs/>
      <w:i/>
      <w:iCs/>
      <w:caps/>
    </w:rPr>
  </w:style>
  <w:style w:type="character" w:styleId="IntenseReference">
    <w:name w:val="Intense Reference"/>
    <w:basedOn w:val="DefaultParagraphFont"/>
    <w:uiPriority w:val="32"/>
    <w:qFormat/>
    <w:rsid w:val="005929B1"/>
    <w:rPr>
      <w:b/>
      <w:bCs/>
      <w:smallCaps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929B1"/>
    <w:pPr>
      <w:outlineLvl w:val="9"/>
    </w:p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rsid w:val="00B823AA"/>
    <w:pPr>
      <w:jc w:val="center"/>
    </w:pPr>
  </w:style>
  <w:style w:type="paragraph" w:styleId="Subtitle">
    <w:name w:val="Subtitle"/>
    <w:basedOn w:val="Normal"/>
    <w:next w:val="Normal"/>
    <w:link w:val="SubtitleChar"/>
    <w:uiPriority w:val="11"/>
    <w:qFormat/>
    <w:rsid w:val="005929B1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5929B1"/>
    <w:rPr>
      <w:color w:val="5A5A5A" w:themeColor="text1" w:themeTint="A5"/>
      <w:spacing w:val="10"/>
    </w:rPr>
  </w:style>
  <w:style w:type="character" w:styleId="SubtleEmphasis">
    <w:name w:val="Subtle Emphasis"/>
    <w:basedOn w:val="DefaultParagraphFont"/>
    <w:uiPriority w:val="19"/>
    <w:qFormat/>
    <w:rsid w:val="005929B1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5929B1"/>
    <w:rPr>
      <w:smallCaps/>
      <w:color w:val="404040" w:themeColor="text1" w:themeTint="BF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5929B1"/>
    <w:rPr>
      <w:b w:val="0"/>
      <w:bCs w:val="0"/>
      <w:smallCaps/>
      <w:spacing w:val="5"/>
    </w:rPr>
  </w:style>
  <w:style w:type="character" w:customStyle="1" w:styleId="hscoswrapper">
    <w:name w:val="hs_cos_wrapper"/>
    <w:basedOn w:val="DefaultParagraphFont"/>
    <w:rsid w:val="004846C9"/>
  </w:style>
  <w:style w:type="paragraph" w:customStyle="1" w:styleId="Default">
    <w:name w:val="Default"/>
    <w:rsid w:val="00F87347"/>
    <w:pPr>
      <w:autoSpaceDE w:val="0"/>
      <w:autoSpaceDN w:val="0"/>
      <w:adjustRightInd w:val="0"/>
      <w:spacing w:after="0" w:line="240" w:lineRule="auto"/>
    </w:pPr>
    <w:rPr>
      <w:rFonts w:ascii="Century Gothic" w:hAnsi="Century Gothic" w:cs="Century Gothic"/>
      <w:color w:val="000000"/>
      <w:sz w:val="24"/>
      <w:szCs w:val="24"/>
      <w:lang w:val="en-SG"/>
    </w:rPr>
  </w:style>
  <w:style w:type="table" w:styleId="GridTable4-Accent5">
    <w:name w:val="Grid Table 4 Accent 5"/>
    <w:basedOn w:val="TableNormal"/>
    <w:uiPriority w:val="49"/>
    <w:rsid w:val="007667C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1Light-Accent5">
    <w:name w:val="Grid Table 1 Light Accent 5"/>
    <w:basedOn w:val="TableNormal"/>
    <w:uiPriority w:val="46"/>
    <w:rsid w:val="006F0D6F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F02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02F4"/>
    <w:rPr>
      <w:color w:val="808080"/>
      <w:shd w:val="clear" w:color="auto" w:fill="E6E6E6"/>
    </w:rPr>
  </w:style>
  <w:style w:type="table" w:styleId="ListTable3-Accent5">
    <w:name w:val="List Table 3 Accent 5"/>
    <w:basedOn w:val="TableNormal"/>
    <w:uiPriority w:val="48"/>
    <w:rsid w:val="00C67DC0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BE563E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C67916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73255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6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7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6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2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4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7" Type="http://schemas.openxmlformats.org/officeDocument/2006/relationships/footnotes" Target="footnotes.xml"/><Relationship Id="rId12" Type="http://schemas.openxmlformats.org/officeDocument/2006/relationships/diagramLayout" Target="diagrams/layout1.xml"/><Relationship Id="rId17" Type="http://schemas.openxmlformats.org/officeDocument/2006/relationships/package" Target="embeddings/Microsoft_Excel_Worksheet.xlsx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1.emf"/><Relationship Id="rId20" Type="http://schemas.openxmlformats.org/officeDocument/2006/relationships/image" Target="media/image4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Data" Target="diagrams/data1.xml"/><Relationship Id="rId24" Type="http://schemas.openxmlformats.org/officeDocument/2006/relationships/image" Target="media/image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microsoft.com/office/2007/relationships/diagramDrawing" Target="diagrams/drawing1.xml"/><Relationship Id="rId23" Type="http://schemas.openxmlformats.org/officeDocument/2006/relationships/image" Target="media/image7.png"/><Relationship Id="rId28" Type="http://schemas.openxmlformats.org/officeDocument/2006/relationships/header" Target="header1.xml"/><Relationship Id="rId10" Type="http://schemas.openxmlformats.org/officeDocument/2006/relationships/hyperlink" Target="https://sofifa.com/" TargetMode="External"/><Relationship Id="rId19" Type="http://schemas.openxmlformats.org/officeDocument/2006/relationships/image" Target="media/image3.pn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hyperlink" Target="https://www.kaggle.com/thec03u5/fifa-18-demo-player-dataset/data" TargetMode="External"/><Relationship Id="rId14" Type="http://schemas.openxmlformats.org/officeDocument/2006/relationships/diagramColors" Target="diagrams/colors1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umarp\Downloads\tf03982351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92AB482-1FE3-43C4-8D10-3D2A956E67EC}" type="doc">
      <dgm:prSet loTypeId="urn:microsoft.com/office/officeart/2005/8/layout/hProcess9" loCatId="process" qsTypeId="urn:microsoft.com/office/officeart/2005/8/quickstyle/simple1" qsCatId="simple" csTypeId="urn:microsoft.com/office/officeart/2005/8/colors/colorful4" csCatId="colorful" phldr="1"/>
      <dgm:spPr/>
    </dgm:pt>
    <dgm:pt modelId="{1C6B1AAD-AA88-4359-824A-0F38DD9FCF6A}">
      <dgm:prSet phldrT="[Text]"/>
      <dgm:spPr/>
      <dgm:t>
        <a:bodyPr/>
        <a:lstStyle/>
        <a:p>
          <a:r>
            <a:rPr lang="en-US"/>
            <a:t>Data</a:t>
          </a:r>
        </a:p>
        <a:p>
          <a:r>
            <a:rPr lang="en-US"/>
            <a:t>Exploration</a:t>
          </a:r>
        </a:p>
      </dgm:t>
    </dgm:pt>
    <dgm:pt modelId="{18EC205A-7810-4FDF-BF93-C2B6136AE2B5}" type="parTrans" cxnId="{E17CA36D-3D70-4BCF-A52B-0D22BD64709A}">
      <dgm:prSet/>
      <dgm:spPr/>
      <dgm:t>
        <a:bodyPr/>
        <a:lstStyle/>
        <a:p>
          <a:endParaRPr lang="en-US"/>
        </a:p>
      </dgm:t>
    </dgm:pt>
    <dgm:pt modelId="{2E6CF0C1-140E-467D-A000-95D3B801559C}" type="sibTrans" cxnId="{E17CA36D-3D70-4BCF-A52B-0D22BD64709A}">
      <dgm:prSet/>
      <dgm:spPr/>
      <dgm:t>
        <a:bodyPr/>
        <a:lstStyle/>
        <a:p>
          <a:endParaRPr lang="en-US"/>
        </a:p>
      </dgm:t>
    </dgm:pt>
    <dgm:pt modelId="{C7FD6220-E58A-4B83-BDFC-14B09F63C00C}">
      <dgm:prSet phldrT="[Text]"/>
      <dgm:spPr/>
      <dgm:t>
        <a:bodyPr/>
        <a:lstStyle/>
        <a:p>
          <a:r>
            <a:rPr lang="en-US"/>
            <a:t>Handle Missing Values by Imputing</a:t>
          </a:r>
        </a:p>
      </dgm:t>
    </dgm:pt>
    <dgm:pt modelId="{73BE9D98-50AD-4008-AF77-218CD4F05C4E}" type="parTrans" cxnId="{C8FE50F3-0CFA-4A40-BB97-BEAF3F70E605}">
      <dgm:prSet/>
      <dgm:spPr/>
      <dgm:t>
        <a:bodyPr/>
        <a:lstStyle/>
        <a:p>
          <a:endParaRPr lang="en-US"/>
        </a:p>
      </dgm:t>
    </dgm:pt>
    <dgm:pt modelId="{61A481A8-31ED-48BA-A1E8-0B863C2F5AF9}" type="sibTrans" cxnId="{C8FE50F3-0CFA-4A40-BB97-BEAF3F70E605}">
      <dgm:prSet/>
      <dgm:spPr/>
      <dgm:t>
        <a:bodyPr/>
        <a:lstStyle/>
        <a:p>
          <a:endParaRPr lang="en-US"/>
        </a:p>
      </dgm:t>
    </dgm:pt>
    <dgm:pt modelId="{9DFBDFD3-8C2F-4D13-8168-1A10EE5DF2A3}">
      <dgm:prSet phldrT="[Text]"/>
      <dgm:spPr/>
      <dgm:t>
        <a:bodyPr/>
        <a:lstStyle/>
        <a:p>
          <a:r>
            <a:rPr lang="en-US"/>
            <a:t>Perform Correlation check</a:t>
          </a:r>
        </a:p>
      </dgm:t>
    </dgm:pt>
    <dgm:pt modelId="{9E9A51D3-8FBB-4EFB-8767-8BB1E82D4AB5}" type="parTrans" cxnId="{9729B39F-5B5A-463B-872B-F098F74A528F}">
      <dgm:prSet/>
      <dgm:spPr/>
      <dgm:t>
        <a:bodyPr/>
        <a:lstStyle/>
        <a:p>
          <a:endParaRPr lang="en-US"/>
        </a:p>
      </dgm:t>
    </dgm:pt>
    <dgm:pt modelId="{68000568-A152-457D-8917-FEF8E8E6EEE9}" type="sibTrans" cxnId="{9729B39F-5B5A-463B-872B-F098F74A528F}">
      <dgm:prSet/>
      <dgm:spPr/>
      <dgm:t>
        <a:bodyPr/>
        <a:lstStyle/>
        <a:p>
          <a:endParaRPr lang="en-US"/>
        </a:p>
      </dgm:t>
    </dgm:pt>
    <dgm:pt modelId="{ED4DCCC6-4DB4-4BF3-B939-D4DC099F0A8C}">
      <dgm:prSet phldrT="[Text]"/>
      <dgm:spPr/>
      <dgm:t>
        <a:bodyPr/>
        <a:lstStyle/>
        <a:p>
          <a:r>
            <a:rPr lang="en-US"/>
            <a:t>Use the Pre-processed data for PCA</a:t>
          </a:r>
        </a:p>
      </dgm:t>
    </dgm:pt>
    <dgm:pt modelId="{875CA807-858D-4807-8A1E-D86D7198C7CB}" type="parTrans" cxnId="{CB4F76C5-DB29-48AF-90B9-9EBD7CBFA5FD}">
      <dgm:prSet/>
      <dgm:spPr/>
      <dgm:t>
        <a:bodyPr/>
        <a:lstStyle/>
        <a:p>
          <a:endParaRPr lang="en-US"/>
        </a:p>
      </dgm:t>
    </dgm:pt>
    <dgm:pt modelId="{0947290E-E346-4D43-BE94-8DF12DA2058A}" type="sibTrans" cxnId="{CB4F76C5-DB29-48AF-90B9-9EBD7CBFA5FD}">
      <dgm:prSet/>
      <dgm:spPr/>
      <dgm:t>
        <a:bodyPr/>
        <a:lstStyle/>
        <a:p>
          <a:endParaRPr lang="en-US"/>
        </a:p>
      </dgm:t>
    </dgm:pt>
    <dgm:pt modelId="{F84546DF-0FBB-458B-BD48-7EFE3D767A9D}">
      <dgm:prSet phldrT="[Text]"/>
      <dgm:spPr/>
      <dgm:t>
        <a:bodyPr/>
        <a:lstStyle/>
        <a:p>
          <a:r>
            <a:rPr lang="en-US"/>
            <a:t>Transform raw string variables to numeric</a:t>
          </a:r>
        </a:p>
      </dgm:t>
    </dgm:pt>
    <dgm:pt modelId="{62B7762C-68B7-4A4D-86E4-7D67D5B09784}" type="parTrans" cxnId="{BBF98D9F-6B0A-4EEC-9B69-9CFE74E33C2D}">
      <dgm:prSet/>
      <dgm:spPr/>
      <dgm:t>
        <a:bodyPr/>
        <a:lstStyle/>
        <a:p>
          <a:endParaRPr lang="en-US"/>
        </a:p>
      </dgm:t>
    </dgm:pt>
    <dgm:pt modelId="{34164374-426B-4AC4-9E89-0B5C2E18A353}" type="sibTrans" cxnId="{BBF98D9F-6B0A-4EEC-9B69-9CFE74E33C2D}">
      <dgm:prSet/>
      <dgm:spPr/>
      <dgm:t>
        <a:bodyPr/>
        <a:lstStyle/>
        <a:p>
          <a:endParaRPr lang="en-US"/>
        </a:p>
      </dgm:t>
    </dgm:pt>
    <dgm:pt modelId="{2B2393CF-FF79-4C0B-A8D5-3D3A405761CB}">
      <dgm:prSet phldrT="[Text]"/>
      <dgm:spPr/>
      <dgm:t>
        <a:bodyPr/>
        <a:lstStyle/>
        <a:p>
          <a:r>
            <a:rPr lang="en-US"/>
            <a:t>Perform clustering and profiling</a:t>
          </a:r>
        </a:p>
      </dgm:t>
    </dgm:pt>
    <dgm:pt modelId="{D2E9A84B-921F-4E09-B6B1-E8C523CDD8FE}" type="parTrans" cxnId="{54A34242-05A8-43B9-AB71-8E93DE7FD87B}">
      <dgm:prSet/>
      <dgm:spPr/>
      <dgm:t>
        <a:bodyPr/>
        <a:lstStyle/>
        <a:p>
          <a:endParaRPr lang="en-US"/>
        </a:p>
      </dgm:t>
    </dgm:pt>
    <dgm:pt modelId="{2EBB739C-AE8D-4967-A4D3-423A47BDEA65}" type="sibTrans" cxnId="{54A34242-05A8-43B9-AB71-8E93DE7FD87B}">
      <dgm:prSet/>
      <dgm:spPr/>
      <dgm:t>
        <a:bodyPr/>
        <a:lstStyle/>
        <a:p>
          <a:endParaRPr lang="en-US"/>
        </a:p>
      </dgm:t>
    </dgm:pt>
    <dgm:pt modelId="{77034F96-874D-4CB5-9B60-BD826805B521}">
      <dgm:prSet phldrT="[Text]"/>
      <dgm:spPr/>
      <dgm:t>
        <a:bodyPr/>
        <a:lstStyle/>
        <a:p>
          <a:r>
            <a:rPr lang="en-US"/>
            <a:t>Run Regression analysis</a:t>
          </a:r>
        </a:p>
      </dgm:t>
    </dgm:pt>
    <dgm:pt modelId="{601CDA39-4648-4B39-85BB-8E0E5B74883B}" type="parTrans" cxnId="{92222A23-4EAC-4E51-9D5A-0F9D1EED28E5}">
      <dgm:prSet/>
      <dgm:spPr/>
      <dgm:t>
        <a:bodyPr/>
        <a:lstStyle/>
        <a:p>
          <a:endParaRPr lang="en-US"/>
        </a:p>
      </dgm:t>
    </dgm:pt>
    <dgm:pt modelId="{A24C3BCD-0273-4455-B3B4-A61846D94F4D}" type="sibTrans" cxnId="{92222A23-4EAC-4E51-9D5A-0F9D1EED28E5}">
      <dgm:prSet/>
      <dgm:spPr/>
      <dgm:t>
        <a:bodyPr/>
        <a:lstStyle/>
        <a:p>
          <a:endParaRPr lang="en-US"/>
        </a:p>
      </dgm:t>
    </dgm:pt>
    <dgm:pt modelId="{D0AB6B24-8D64-4175-BD75-D7FA1DCAC8EF}" type="pres">
      <dgm:prSet presAssocID="{892AB482-1FE3-43C4-8D10-3D2A956E67EC}" presName="CompostProcess" presStyleCnt="0">
        <dgm:presLayoutVars>
          <dgm:dir/>
          <dgm:resizeHandles val="exact"/>
        </dgm:presLayoutVars>
      </dgm:prSet>
      <dgm:spPr/>
    </dgm:pt>
    <dgm:pt modelId="{2785A9C0-D077-475D-B9A4-DC283A338A1E}" type="pres">
      <dgm:prSet presAssocID="{892AB482-1FE3-43C4-8D10-3D2A956E67EC}" presName="arrow" presStyleLbl="bgShp" presStyleIdx="0" presStyleCnt="1"/>
      <dgm:spPr/>
    </dgm:pt>
    <dgm:pt modelId="{55E6A603-E09B-4582-92FB-B4F21296CE60}" type="pres">
      <dgm:prSet presAssocID="{892AB482-1FE3-43C4-8D10-3D2A956E67EC}" presName="linearProcess" presStyleCnt="0"/>
      <dgm:spPr/>
    </dgm:pt>
    <dgm:pt modelId="{B73573A9-65CB-42B6-B622-2709CD62E1AC}" type="pres">
      <dgm:prSet presAssocID="{1C6B1AAD-AA88-4359-824A-0F38DD9FCF6A}" presName="textNode" presStyleLbl="node1" presStyleIdx="0" presStyleCnt="7">
        <dgm:presLayoutVars>
          <dgm:bulletEnabled val="1"/>
        </dgm:presLayoutVars>
      </dgm:prSet>
      <dgm:spPr/>
    </dgm:pt>
    <dgm:pt modelId="{4EF39396-F6CC-4C48-AA85-070CB8148559}" type="pres">
      <dgm:prSet presAssocID="{2E6CF0C1-140E-467D-A000-95D3B801559C}" presName="sibTrans" presStyleCnt="0"/>
      <dgm:spPr/>
    </dgm:pt>
    <dgm:pt modelId="{96A0ADF7-D806-4D99-9656-6E7C9C6ABA69}" type="pres">
      <dgm:prSet presAssocID="{C7FD6220-E58A-4B83-BDFC-14B09F63C00C}" presName="textNode" presStyleLbl="node1" presStyleIdx="1" presStyleCnt="7" custLinFactX="99763" custLinFactNeighborX="100000" custLinFactNeighborY="817">
        <dgm:presLayoutVars>
          <dgm:bulletEnabled val="1"/>
        </dgm:presLayoutVars>
      </dgm:prSet>
      <dgm:spPr/>
    </dgm:pt>
    <dgm:pt modelId="{C50FC3E9-CC99-4FA1-9719-8966210F8637}" type="pres">
      <dgm:prSet presAssocID="{61A481A8-31ED-48BA-A1E8-0B863C2F5AF9}" presName="sibTrans" presStyleCnt="0"/>
      <dgm:spPr/>
    </dgm:pt>
    <dgm:pt modelId="{B83D21EB-0A66-4B7B-9B97-C9FDB100BA98}" type="pres">
      <dgm:prSet presAssocID="{9DFBDFD3-8C2F-4D13-8168-1A10EE5DF2A3}" presName="textNode" presStyleLbl="node1" presStyleIdx="2" presStyleCnt="7" custLinFactX="100000" custLinFactNeighborX="108603" custLinFactNeighborY="1634">
        <dgm:presLayoutVars>
          <dgm:bulletEnabled val="1"/>
        </dgm:presLayoutVars>
      </dgm:prSet>
      <dgm:spPr/>
    </dgm:pt>
    <dgm:pt modelId="{11562849-6884-4969-A589-1397FF2690AA}" type="pres">
      <dgm:prSet presAssocID="{68000568-A152-457D-8917-FEF8E8E6EEE9}" presName="sibTrans" presStyleCnt="0"/>
      <dgm:spPr/>
    </dgm:pt>
    <dgm:pt modelId="{F7C4A163-582D-4874-B6A7-8705F8E6A1DD}" type="pres">
      <dgm:prSet presAssocID="{F84546DF-0FBB-458B-BD48-7EFE3D767A9D}" presName="textNode" presStyleLbl="node1" presStyleIdx="3" presStyleCnt="7" custLinFactX="-200000" custLinFactNeighborX="-203947" custLinFactNeighborY="-980">
        <dgm:presLayoutVars>
          <dgm:bulletEnabled val="1"/>
        </dgm:presLayoutVars>
      </dgm:prSet>
      <dgm:spPr/>
    </dgm:pt>
    <dgm:pt modelId="{6C5A277D-C2E2-4FD4-9F1F-382E1F21F31E}" type="pres">
      <dgm:prSet presAssocID="{34164374-426B-4AC4-9E89-0B5C2E18A353}" presName="sibTrans" presStyleCnt="0"/>
      <dgm:spPr/>
    </dgm:pt>
    <dgm:pt modelId="{23C50C1E-15B4-4DA6-B3F0-FE99404B360E}" type="pres">
      <dgm:prSet presAssocID="{ED4DCCC6-4DB4-4BF3-B939-D4DC099F0A8C}" presName="textNode" presStyleLbl="node1" presStyleIdx="4" presStyleCnt="7">
        <dgm:presLayoutVars>
          <dgm:bulletEnabled val="1"/>
        </dgm:presLayoutVars>
      </dgm:prSet>
      <dgm:spPr/>
    </dgm:pt>
    <dgm:pt modelId="{ED9B8B36-F6D2-4B8C-B2CF-64E443DAFBC3}" type="pres">
      <dgm:prSet presAssocID="{0947290E-E346-4D43-BE94-8DF12DA2058A}" presName="sibTrans" presStyleCnt="0"/>
      <dgm:spPr/>
    </dgm:pt>
    <dgm:pt modelId="{853C603C-BDC5-473A-BE15-C9CFD341C91A}" type="pres">
      <dgm:prSet presAssocID="{2B2393CF-FF79-4C0B-A8D5-3D3A405761CB}" presName="textNode" presStyleLbl="node1" presStyleIdx="5" presStyleCnt="7">
        <dgm:presLayoutVars>
          <dgm:bulletEnabled val="1"/>
        </dgm:presLayoutVars>
      </dgm:prSet>
      <dgm:spPr/>
    </dgm:pt>
    <dgm:pt modelId="{ADC2288E-C024-48BA-87A5-563BB4315342}" type="pres">
      <dgm:prSet presAssocID="{2EBB739C-AE8D-4967-A4D3-423A47BDEA65}" presName="sibTrans" presStyleCnt="0"/>
      <dgm:spPr/>
    </dgm:pt>
    <dgm:pt modelId="{1A809E5D-AC57-4A3E-AA9B-1B08BEBB517F}" type="pres">
      <dgm:prSet presAssocID="{77034F96-874D-4CB5-9B60-BD826805B521}" presName="textNode" presStyleLbl="node1" presStyleIdx="6" presStyleCnt="7">
        <dgm:presLayoutVars>
          <dgm:bulletEnabled val="1"/>
        </dgm:presLayoutVars>
      </dgm:prSet>
      <dgm:spPr/>
    </dgm:pt>
  </dgm:ptLst>
  <dgm:cxnLst>
    <dgm:cxn modelId="{92222A23-4EAC-4E51-9D5A-0F9D1EED28E5}" srcId="{892AB482-1FE3-43C4-8D10-3D2A956E67EC}" destId="{77034F96-874D-4CB5-9B60-BD826805B521}" srcOrd="6" destOrd="0" parTransId="{601CDA39-4648-4B39-85BB-8E0E5B74883B}" sibTransId="{A24C3BCD-0273-4455-B3B4-A61846D94F4D}"/>
    <dgm:cxn modelId="{40FAD523-7D70-471C-A74A-8F3258C1485B}" type="presOf" srcId="{F84546DF-0FBB-458B-BD48-7EFE3D767A9D}" destId="{F7C4A163-582D-4874-B6A7-8705F8E6A1DD}" srcOrd="0" destOrd="0" presId="urn:microsoft.com/office/officeart/2005/8/layout/hProcess9"/>
    <dgm:cxn modelId="{89C6E936-1B50-4E8E-8797-C1ACEDBDE115}" type="presOf" srcId="{2B2393CF-FF79-4C0B-A8D5-3D3A405761CB}" destId="{853C603C-BDC5-473A-BE15-C9CFD341C91A}" srcOrd="0" destOrd="0" presId="urn:microsoft.com/office/officeart/2005/8/layout/hProcess9"/>
    <dgm:cxn modelId="{54A34242-05A8-43B9-AB71-8E93DE7FD87B}" srcId="{892AB482-1FE3-43C4-8D10-3D2A956E67EC}" destId="{2B2393CF-FF79-4C0B-A8D5-3D3A405761CB}" srcOrd="5" destOrd="0" parTransId="{D2E9A84B-921F-4E09-B6B1-E8C523CDD8FE}" sibTransId="{2EBB739C-AE8D-4967-A4D3-423A47BDEA65}"/>
    <dgm:cxn modelId="{3E07F163-15B3-44FD-81D2-3CE64516FC44}" type="presOf" srcId="{C7FD6220-E58A-4B83-BDFC-14B09F63C00C}" destId="{96A0ADF7-D806-4D99-9656-6E7C9C6ABA69}" srcOrd="0" destOrd="0" presId="urn:microsoft.com/office/officeart/2005/8/layout/hProcess9"/>
    <dgm:cxn modelId="{1B4A9D4C-F296-4F60-8C01-F1B85014FE77}" type="presOf" srcId="{ED4DCCC6-4DB4-4BF3-B939-D4DC099F0A8C}" destId="{23C50C1E-15B4-4DA6-B3F0-FE99404B360E}" srcOrd="0" destOrd="0" presId="urn:microsoft.com/office/officeart/2005/8/layout/hProcess9"/>
    <dgm:cxn modelId="{E17CA36D-3D70-4BCF-A52B-0D22BD64709A}" srcId="{892AB482-1FE3-43C4-8D10-3D2A956E67EC}" destId="{1C6B1AAD-AA88-4359-824A-0F38DD9FCF6A}" srcOrd="0" destOrd="0" parTransId="{18EC205A-7810-4FDF-BF93-C2B6136AE2B5}" sibTransId="{2E6CF0C1-140E-467D-A000-95D3B801559C}"/>
    <dgm:cxn modelId="{95847983-C44C-433E-A3A4-BCE5C8FA51D3}" type="presOf" srcId="{1C6B1AAD-AA88-4359-824A-0F38DD9FCF6A}" destId="{B73573A9-65CB-42B6-B622-2709CD62E1AC}" srcOrd="0" destOrd="0" presId="urn:microsoft.com/office/officeart/2005/8/layout/hProcess9"/>
    <dgm:cxn modelId="{2A5C629E-10D8-49F2-8F0B-BBEBF2B566AB}" type="presOf" srcId="{77034F96-874D-4CB5-9B60-BD826805B521}" destId="{1A809E5D-AC57-4A3E-AA9B-1B08BEBB517F}" srcOrd="0" destOrd="0" presId="urn:microsoft.com/office/officeart/2005/8/layout/hProcess9"/>
    <dgm:cxn modelId="{BBF98D9F-6B0A-4EEC-9B69-9CFE74E33C2D}" srcId="{892AB482-1FE3-43C4-8D10-3D2A956E67EC}" destId="{F84546DF-0FBB-458B-BD48-7EFE3D767A9D}" srcOrd="3" destOrd="0" parTransId="{62B7762C-68B7-4A4D-86E4-7D67D5B09784}" sibTransId="{34164374-426B-4AC4-9E89-0B5C2E18A353}"/>
    <dgm:cxn modelId="{9729B39F-5B5A-463B-872B-F098F74A528F}" srcId="{892AB482-1FE3-43C4-8D10-3D2A956E67EC}" destId="{9DFBDFD3-8C2F-4D13-8168-1A10EE5DF2A3}" srcOrd="2" destOrd="0" parTransId="{9E9A51D3-8FBB-4EFB-8767-8BB1E82D4AB5}" sibTransId="{68000568-A152-457D-8917-FEF8E8E6EEE9}"/>
    <dgm:cxn modelId="{69A0EFB8-C3A9-4F29-9148-40C99C33248D}" type="presOf" srcId="{9DFBDFD3-8C2F-4D13-8168-1A10EE5DF2A3}" destId="{B83D21EB-0A66-4B7B-9B97-C9FDB100BA98}" srcOrd="0" destOrd="0" presId="urn:microsoft.com/office/officeart/2005/8/layout/hProcess9"/>
    <dgm:cxn modelId="{CB4F76C5-DB29-48AF-90B9-9EBD7CBFA5FD}" srcId="{892AB482-1FE3-43C4-8D10-3D2A956E67EC}" destId="{ED4DCCC6-4DB4-4BF3-B939-D4DC099F0A8C}" srcOrd="4" destOrd="0" parTransId="{875CA807-858D-4807-8A1E-D86D7198C7CB}" sibTransId="{0947290E-E346-4D43-BE94-8DF12DA2058A}"/>
    <dgm:cxn modelId="{98FC76E3-BE1A-492A-A1B9-0EDC8C9795BD}" type="presOf" srcId="{892AB482-1FE3-43C4-8D10-3D2A956E67EC}" destId="{D0AB6B24-8D64-4175-BD75-D7FA1DCAC8EF}" srcOrd="0" destOrd="0" presId="urn:microsoft.com/office/officeart/2005/8/layout/hProcess9"/>
    <dgm:cxn modelId="{C8FE50F3-0CFA-4A40-BB97-BEAF3F70E605}" srcId="{892AB482-1FE3-43C4-8D10-3D2A956E67EC}" destId="{C7FD6220-E58A-4B83-BDFC-14B09F63C00C}" srcOrd="1" destOrd="0" parTransId="{73BE9D98-50AD-4008-AF77-218CD4F05C4E}" sibTransId="{61A481A8-31ED-48BA-A1E8-0B863C2F5AF9}"/>
    <dgm:cxn modelId="{86733E73-99AE-4729-822F-C840B9A8D666}" type="presParOf" srcId="{D0AB6B24-8D64-4175-BD75-D7FA1DCAC8EF}" destId="{2785A9C0-D077-475D-B9A4-DC283A338A1E}" srcOrd="0" destOrd="0" presId="urn:microsoft.com/office/officeart/2005/8/layout/hProcess9"/>
    <dgm:cxn modelId="{372F4879-7BC8-4254-9AA6-5A1C38C333F7}" type="presParOf" srcId="{D0AB6B24-8D64-4175-BD75-D7FA1DCAC8EF}" destId="{55E6A603-E09B-4582-92FB-B4F21296CE60}" srcOrd="1" destOrd="0" presId="urn:microsoft.com/office/officeart/2005/8/layout/hProcess9"/>
    <dgm:cxn modelId="{DBFD7F0E-8B5A-410C-8F1E-635A818CD700}" type="presParOf" srcId="{55E6A603-E09B-4582-92FB-B4F21296CE60}" destId="{B73573A9-65CB-42B6-B622-2709CD62E1AC}" srcOrd="0" destOrd="0" presId="urn:microsoft.com/office/officeart/2005/8/layout/hProcess9"/>
    <dgm:cxn modelId="{75CAB740-FF9B-4082-A134-57E9C68DE06F}" type="presParOf" srcId="{55E6A603-E09B-4582-92FB-B4F21296CE60}" destId="{4EF39396-F6CC-4C48-AA85-070CB8148559}" srcOrd="1" destOrd="0" presId="urn:microsoft.com/office/officeart/2005/8/layout/hProcess9"/>
    <dgm:cxn modelId="{D6CE46A0-159F-4F47-AD49-2217D05882BE}" type="presParOf" srcId="{55E6A603-E09B-4582-92FB-B4F21296CE60}" destId="{96A0ADF7-D806-4D99-9656-6E7C9C6ABA69}" srcOrd="2" destOrd="0" presId="urn:microsoft.com/office/officeart/2005/8/layout/hProcess9"/>
    <dgm:cxn modelId="{A4E49889-8B36-48CB-81B7-32B28B4C1706}" type="presParOf" srcId="{55E6A603-E09B-4582-92FB-B4F21296CE60}" destId="{C50FC3E9-CC99-4FA1-9719-8966210F8637}" srcOrd="3" destOrd="0" presId="urn:microsoft.com/office/officeart/2005/8/layout/hProcess9"/>
    <dgm:cxn modelId="{28DAC663-FDFC-400C-9E6A-9B5710D7AA04}" type="presParOf" srcId="{55E6A603-E09B-4582-92FB-B4F21296CE60}" destId="{B83D21EB-0A66-4B7B-9B97-C9FDB100BA98}" srcOrd="4" destOrd="0" presId="urn:microsoft.com/office/officeart/2005/8/layout/hProcess9"/>
    <dgm:cxn modelId="{04041C3C-8B66-44B5-A13F-D0EBD60E2A00}" type="presParOf" srcId="{55E6A603-E09B-4582-92FB-B4F21296CE60}" destId="{11562849-6884-4969-A589-1397FF2690AA}" srcOrd="5" destOrd="0" presId="urn:microsoft.com/office/officeart/2005/8/layout/hProcess9"/>
    <dgm:cxn modelId="{25A90027-10D5-4E38-B8A1-B35FB5EA0DE6}" type="presParOf" srcId="{55E6A603-E09B-4582-92FB-B4F21296CE60}" destId="{F7C4A163-582D-4874-B6A7-8705F8E6A1DD}" srcOrd="6" destOrd="0" presId="urn:microsoft.com/office/officeart/2005/8/layout/hProcess9"/>
    <dgm:cxn modelId="{98BB079E-F3C2-45F5-BB88-91CE5E104CF1}" type="presParOf" srcId="{55E6A603-E09B-4582-92FB-B4F21296CE60}" destId="{6C5A277D-C2E2-4FD4-9F1F-382E1F21F31E}" srcOrd="7" destOrd="0" presId="urn:microsoft.com/office/officeart/2005/8/layout/hProcess9"/>
    <dgm:cxn modelId="{CCB37F87-63D9-4899-8ADC-80BC65E8444E}" type="presParOf" srcId="{55E6A603-E09B-4582-92FB-B4F21296CE60}" destId="{23C50C1E-15B4-4DA6-B3F0-FE99404B360E}" srcOrd="8" destOrd="0" presId="urn:microsoft.com/office/officeart/2005/8/layout/hProcess9"/>
    <dgm:cxn modelId="{D902366E-AEC7-4AC0-8135-532A4328260D}" type="presParOf" srcId="{55E6A603-E09B-4582-92FB-B4F21296CE60}" destId="{ED9B8B36-F6D2-4B8C-B2CF-64E443DAFBC3}" srcOrd="9" destOrd="0" presId="urn:microsoft.com/office/officeart/2005/8/layout/hProcess9"/>
    <dgm:cxn modelId="{7CBD8D5F-8AD8-4254-A6DA-E17082901203}" type="presParOf" srcId="{55E6A603-E09B-4582-92FB-B4F21296CE60}" destId="{853C603C-BDC5-473A-BE15-C9CFD341C91A}" srcOrd="10" destOrd="0" presId="urn:microsoft.com/office/officeart/2005/8/layout/hProcess9"/>
    <dgm:cxn modelId="{981CBFF1-4D49-4BF6-8021-AF636C0E0168}" type="presParOf" srcId="{55E6A603-E09B-4582-92FB-B4F21296CE60}" destId="{ADC2288E-C024-48BA-87A5-563BB4315342}" srcOrd="11" destOrd="0" presId="urn:microsoft.com/office/officeart/2005/8/layout/hProcess9"/>
    <dgm:cxn modelId="{34AA4E44-C85F-4222-9357-EB11B71065EF}" type="presParOf" srcId="{55E6A603-E09B-4582-92FB-B4F21296CE60}" destId="{1A809E5D-AC57-4A3E-AA9B-1B08BEBB517F}" srcOrd="12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785A9C0-D077-475D-B9A4-DC283A338A1E}">
      <dsp:nvSpPr>
        <dsp:cNvPr id="0" name=""/>
        <dsp:cNvSpPr/>
      </dsp:nvSpPr>
      <dsp:spPr>
        <a:xfrm>
          <a:off x="442912" y="0"/>
          <a:ext cx="5019675" cy="2331720"/>
        </a:xfrm>
        <a:prstGeom prst="rightArrow">
          <a:avLst/>
        </a:prstGeom>
        <a:solidFill>
          <a:schemeClr val="accent4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73573A9-65CB-42B6-B622-2709CD62E1AC}">
      <dsp:nvSpPr>
        <dsp:cNvPr id="0" name=""/>
        <dsp:cNvSpPr/>
      </dsp:nvSpPr>
      <dsp:spPr>
        <a:xfrm>
          <a:off x="1592" y="699515"/>
          <a:ext cx="798142" cy="932688"/>
        </a:xfrm>
        <a:prstGeom prst="round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Data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Exploration</a:t>
          </a:r>
        </a:p>
      </dsp:txBody>
      <dsp:txXfrm>
        <a:off x="40554" y="738477"/>
        <a:ext cx="720218" cy="854764"/>
      </dsp:txXfrm>
    </dsp:sp>
    <dsp:sp modelId="{96A0ADF7-D806-4D99-9656-6E7C9C6ABA69}">
      <dsp:nvSpPr>
        <dsp:cNvPr id="0" name=""/>
        <dsp:cNvSpPr/>
      </dsp:nvSpPr>
      <dsp:spPr>
        <a:xfrm>
          <a:off x="1701091" y="707136"/>
          <a:ext cx="798142" cy="932688"/>
        </a:xfrm>
        <a:prstGeom prst="roundRect">
          <a:avLst/>
        </a:prstGeom>
        <a:solidFill>
          <a:schemeClr val="accent4">
            <a:hueOff val="1633482"/>
            <a:satOff val="-6796"/>
            <a:lumOff val="1601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Handle Missing Values by Imputing</a:t>
          </a:r>
        </a:p>
      </dsp:txBody>
      <dsp:txXfrm>
        <a:off x="1740053" y="746098"/>
        <a:ext cx="720218" cy="854764"/>
      </dsp:txXfrm>
    </dsp:sp>
    <dsp:sp modelId="{B83D21EB-0A66-4B7B-9B97-C9FDB100BA98}">
      <dsp:nvSpPr>
        <dsp:cNvPr id="0" name=""/>
        <dsp:cNvSpPr/>
      </dsp:nvSpPr>
      <dsp:spPr>
        <a:xfrm>
          <a:off x="2558199" y="714756"/>
          <a:ext cx="798142" cy="932688"/>
        </a:xfrm>
        <a:prstGeom prst="roundRect">
          <a:avLst/>
        </a:prstGeom>
        <a:solidFill>
          <a:schemeClr val="accent4">
            <a:hueOff val="3266964"/>
            <a:satOff val="-13592"/>
            <a:lumOff val="3203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Perform Correlation check</a:t>
          </a:r>
        </a:p>
      </dsp:txBody>
      <dsp:txXfrm>
        <a:off x="2597161" y="753718"/>
        <a:ext cx="720218" cy="854764"/>
      </dsp:txXfrm>
    </dsp:sp>
    <dsp:sp modelId="{F7C4A163-582D-4874-B6A7-8705F8E6A1DD}">
      <dsp:nvSpPr>
        <dsp:cNvPr id="0" name=""/>
        <dsp:cNvSpPr/>
      </dsp:nvSpPr>
      <dsp:spPr>
        <a:xfrm>
          <a:off x="850213" y="690375"/>
          <a:ext cx="798142" cy="932688"/>
        </a:xfrm>
        <a:prstGeom prst="roundRect">
          <a:avLst/>
        </a:prstGeom>
        <a:solidFill>
          <a:schemeClr val="accent4">
            <a:hueOff val="4900445"/>
            <a:satOff val="-20388"/>
            <a:lumOff val="4804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Transform raw string variables to numeric</a:t>
          </a:r>
        </a:p>
      </dsp:txBody>
      <dsp:txXfrm>
        <a:off x="889175" y="729337"/>
        <a:ext cx="720218" cy="854764"/>
      </dsp:txXfrm>
    </dsp:sp>
    <dsp:sp modelId="{23C50C1E-15B4-4DA6-B3F0-FE99404B360E}">
      <dsp:nvSpPr>
        <dsp:cNvPr id="0" name=""/>
        <dsp:cNvSpPr/>
      </dsp:nvSpPr>
      <dsp:spPr>
        <a:xfrm>
          <a:off x="3404373" y="699515"/>
          <a:ext cx="798142" cy="932688"/>
        </a:xfrm>
        <a:prstGeom prst="roundRect">
          <a:avLst/>
        </a:prstGeom>
        <a:solidFill>
          <a:schemeClr val="accent4">
            <a:hueOff val="6533927"/>
            <a:satOff val="-27185"/>
            <a:lumOff val="640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Use the Pre-processed data for PCA</a:t>
          </a:r>
        </a:p>
      </dsp:txBody>
      <dsp:txXfrm>
        <a:off x="3443335" y="738477"/>
        <a:ext cx="720218" cy="854764"/>
      </dsp:txXfrm>
    </dsp:sp>
    <dsp:sp modelId="{853C603C-BDC5-473A-BE15-C9CFD341C91A}">
      <dsp:nvSpPr>
        <dsp:cNvPr id="0" name=""/>
        <dsp:cNvSpPr/>
      </dsp:nvSpPr>
      <dsp:spPr>
        <a:xfrm>
          <a:off x="4255069" y="699515"/>
          <a:ext cx="798142" cy="932688"/>
        </a:xfrm>
        <a:prstGeom prst="roundRect">
          <a:avLst/>
        </a:prstGeom>
        <a:solidFill>
          <a:schemeClr val="accent4">
            <a:hueOff val="8167408"/>
            <a:satOff val="-33981"/>
            <a:lumOff val="8007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Perform clustering and profiling</a:t>
          </a:r>
        </a:p>
      </dsp:txBody>
      <dsp:txXfrm>
        <a:off x="4294031" y="738477"/>
        <a:ext cx="720218" cy="854764"/>
      </dsp:txXfrm>
    </dsp:sp>
    <dsp:sp modelId="{1A809E5D-AC57-4A3E-AA9B-1B08BEBB517F}">
      <dsp:nvSpPr>
        <dsp:cNvPr id="0" name=""/>
        <dsp:cNvSpPr/>
      </dsp:nvSpPr>
      <dsp:spPr>
        <a:xfrm>
          <a:off x="5105764" y="699515"/>
          <a:ext cx="798142" cy="932688"/>
        </a:xfrm>
        <a:prstGeom prst="roundRect">
          <a:avLst/>
        </a:prstGeom>
        <a:solidFill>
          <a:schemeClr val="accent4">
            <a:hueOff val="9800891"/>
            <a:satOff val="-40777"/>
            <a:lumOff val="9608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Run Regression analysis</a:t>
          </a:r>
        </a:p>
      </dsp:txBody>
      <dsp:txXfrm>
        <a:off x="5144726" y="738477"/>
        <a:ext cx="720218" cy="85476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72B6F3AC0A64322AD384FC59FD0C0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DF4C84-0649-4D15-AE9E-E959668627E1}"/>
      </w:docPartPr>
      <w:docPartBody>
        <w:p w:rsidR="00863276" w:rsidRDefault="005935D2">
          <w:pPr>
            <w:pStyle w:val="D72B6F3AC0A64322AD384FC59FD0C02F"/>
          </w:pPr>
          <w:r>
            <w:t>[Title Here, up to 12 Words, on One to Two Lines]</w:t>
          </w:r>
        </w:p>
      </w:docPartBody>
    </w:docPart>
    <w:docPart>
      <w:docPartPr>
        <w:name w:val="D26779E8E7F5423D8C593BF020A22C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9A10B7-F06F-453E-B649-8875854B4ABA}"/>
      </w:docPartPr>
      <w:docPartBody>
        <w:p w:rsidR="00863276" w:rsidRDefault="005935D2">
          <w:pPr>
            <w:pStyle w:val="D26779E8E7F5423D8C593BF020A22C73"/>
          </w:pPr>
          <w:r w:rsidRPr="005D3A03">
            <w:t>Figures title:</w:t>
          </w:r>
        </w:p>
      </w:docPartBody>
    </w:docPart>
    <w:docPart>
      <w:docPartPr>
        <w:name w:val="95BB8AF2C78549939DC55C484E0185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230C2A-D689-4490-9F7A-ABCBE24E1BE6}"/>
      </w:docPartPr>
      <w:docPartBody>
        <w:p w:rsidR="00EE1AE2" w:rsidRDefault="00EE1AE2" w:rsidP="00EE1AE2">
          <w:pPr>
            <w:pStyle w:val="95BB8AF2C78549939DC55C484E018593"/>
          </w:pPr>
          <w:r>
            <w:t>Abstract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7CAA"/>
    <w:rsid w:val="000D7FFA"/>
    <w:rsid w:val="001B11BA"/>
    <w:rsid w:val="00317CAA"/>
    <w:rsid w:val="00343244"/>
    <w:rsid w:val="005935D2"/>
    <w:rsid w:val="005973CE"/>
    <w:rsid w:val="005D39E0"/>
    <w:rsid w:val="007F27BB"/>
    <w:rsid w:val="00821E2F"/>
    <w:rsid w:val="00836CA4"/>
    <w:rsid w:val="00863276"/>
    <w:rsid w:val="00990444"/>
    <w:rsid w:val="00A76437"/>
    <w:rsid w:val="00A93BE6"/>
    <w:rsid w:val="00B02E98"/>
    <w:rsid w:val="00B73D68"/>
    <w:rsid w:val="00DE30E7"/>
    <w:rsid w:val="00E55689"/>
    <w:rsid w:val="00E92BD0"/>
    <w:rsid w:val="00EE1AE2"/>
    <w:rsid w:val="00FF3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72B6F3AC0A64322AD384FC59FD0C02F">
    <w:name w:val="D72B6F3AC0A64322AD384FC59FD0C02F"/>
  </w:style>
  <w:style w:type="paragraph" w:customStyle="1" w:styleId="44A2BAC1699846D496663E52AF195A1F">
    <w:name w:val="44A2BAC1699846D496663E52AF195A1F"/>
  </w:style>
  <w:style w:type="paragraph" w:customStyle="1" w:styleId="B9E4274819FC4AED94C73421CF60A76F">
    <w:name w:val="B9E4274819FC4AED94C73421CF60A76F"/>
  </w:style>
  <w:style w:type="paragraph" w:customStyle="1" w:styleId="9023F8633C9842078B9C912BC02E19D5">
    <w:name w:val="9023F8633C9842078B9C912BC02E19D5"/>
  </w:style>
  <w:style w:type="paragraph" w:customStyle="1" w:styleId="780BA72184E3424897BE91DD62E34CEE">
    <w:name w:val="780BA72184E3424897BE91DD62E34CEE"/>
  </w:style>
  <w:style w:type="paragraph" w:customStyle="1" w:styleId="AF193A2565D44097BC2A7647B26CA322">
    <w:name w:val="AF193A2565D44097BC2A7647B26CA322"/>
  </w:style>
  <w:style w:type="character" w:styleId="Emphasis">
    <w:name w:val="Emphasis"/>
    <w:basedOn w:val="DefaultParagraphFont"/>
    <w:uiPriority w:val="4"/>
    <w:unhideWhenUsed/>
    <w:qFormat/>
    <w:rsid w:val="00317CAA"/>
    <w:rPr>
      <w:i/>
      <w:iCs/>
    </w:rPr>
  </w:style>
  <w:style w:type="paragraph" w:customStyle="1" w:styleId="DB540DAB94214340AA281882749EC0CF">
    <w:name w:val="DB540DAB94214340AA281882749EC0CF"/>
  </w:style>
  <w:style w:type="paragraph" w:customStyle="1" w:styleId="0F1361855AA54DCE9C6F567B3CC305F6">
    <w:name w:val="0F1361855AA54DCE9C6F567B3CC305F6"/>
  </w:style>
  <w:style w:type="paragraph" w:customStyle="1" w:styleId="F28090B3C5CB428CAC64A0D6E7C16D29">
    <w:name w:val="F28090B3C5CB428CAC64A0D6E7C16D29"/>
  </w:style>
  <w:style w:type="paragraph" w:customStyle="1" w:styleId="4E4A2699960F48A3B2A4327841018314">
    <w:name w:val="4E4A2699960F48A3B2A4327841018314"/>
  </w:style>
  <w:style w:type="paragraph" w:customStyle="1" w:styleId="807E7F1EA88C453ABDDCBCDCA13873F7">
    <w:name w:val="807E7F1EA88C453ABDDCBCDCA13873F7"/>
  </w:style>
  <w:style w:type="paragraph" w:customStyle="1" w:styleId="3FDD5AA2EB964AC48AA9157EDBBD04CA">
    <w:name w:val="3FDD5AA2EB964AC48AA9157EDBBD04CA"/>
  </w:style>
  <w:style w:type="paragraph" w:customStyle="1" w:styleId="FF7C7A8807EB4492B35B284A2D1B5070">
    <w:name w:val="FF7C7A8807EB4492B35B284A2D1B5070"/>
  </w:style>
  <w:style w:type="paragraph" w:customStyle="1" w:styleId="5E9FB437EFF143D682241B9024A6DAD0">
    <w:name w:val="5E9FB437EFF143D682241B9024A6DAD0"/>
  </w:style>
  <w:style w:type="paragraph" w:customStyle="1" w:styleId="D5035B8B95A94D89A8D9CE23850EC3A7">
    <w:name w:val="D5035B8B95A94D89A8D9CE23850EC3A7"/>
  </w:style>
  <w:style w:type="paragraph" w:customStyle="1" w:styleId="207F09C456FA4591B990E85EA3EBD665">
    <w:name w:val="207F09C456FA4591B990E85EA3EBD665"/>
  </w:style>
  <w:style w:type="paragraph" w:customStyle="1" w:styleId="6A54829F03534A30802146F29D91F515">
    <w:name w:val="6A54829F03534A30802146F29D91F515"/>
  </w:style>
  <w:style w:type="paragraph" w:customStyle="1" w:styleId="DC2DF48F421640BE9C3F3CCE3EFF8C31">
    <w:name w:val="DC2DF48F421640BE9C3F3CCE3EFF8C31"/>
  </w:style>
  <w:style w:type="paragraph" w:customStyle="1" w:styleId="04E444AEF49744E8ABA32595F06BE10B">
    <w:name w:val="04E444AEF49744E8ABA32595F06BE10B"/>
  </w:style>
  <w:style w:type="paragraph" w:customStyle="1" w:styleId="2794D4BF51424D1FB71418F10E4F1287">
    <w:name w:val="2794D4BF51424D1FB71418F10E4F1287"/>
  </w:style>
  <w:style w:type="paragraph" w:customStyle="1" w:styleId="8B825D4FDCAD47B2A08AD422A0514B75">
    <w:name w:val="8B825D4FDCAD47B2A08AD422A0514B75"/>
  </w:style>
  <w:style w:type="paragraph" w:customStyle="1" w:styleId="BB35D323E16049CE9D2BDE4466D691EF">
    <w:name w:val="BB35D323E16049CE9D2BDE4466D691EF"/>
  </w:style>
  <w:style w:type="paragraph" w:customStyle="1" w:styleId="82644670352C42FF91A34D4669072D2B">
    <w:name w:val="82644670352C42FF91A34D4669072D2B"/>
  </w:style>
  <w:style w:type="paragraph" w:customStyle="1" w:styleId="FD95BE7FD8674CCBAAEC00AEB56497AB">
    <w:name w:val="FD95BE7FD8674CCBAAEC00AEB56497AB"/>
  </w:style>
  <w:style w:type="paragraph" w:customStyle="1" w:styleId="E981BD4850714A63AD60B728FC7933FF">
    <w:name w:val="E981BD4850714A63AD60B728FC7933FF"/>
  </w:style>
  <w:style w:type="paragraph" w:customStyle="1" w:styleId="B47F17ED4A564D0FA6609E22BD5CC8D1">
    <w:name w:val="B47F17ED4A564D0FA6609E22BD5CC8D1"/>
  </w:style>
  <w:style w:type="paragraph" w:customStyle="1" w:styleId="3C499FA552414A8AAAF98513AE850292">
    <w:name w:val="3C499FA552414A8AAAF98513AE850292"/>
  </w:style>
  <w:style w:type="paragraph" w:customStyle="1" w:styleId="6CAEDBCA4D054869BA9B4B84E360959F">
    <w:name w:val="6CAEDBCA4D054869BA9B4B84E360959F"/>
  </w:style>
  <w:style w:type="paragraph" w:customStyle="1" w:styleId="F79C0AAD635D4FDA8410298B33F8F1EA">
    <w:name w:val="F79C0AAD635D4FDA8410298B33F8F1EA"/>
  </w:style>
  <w:style w:type="paragraph" w:customStyle="1" w:styleId="88C138F79DF14417B74CE71190542804">
    <w:name w:val="88C138F79DF14417B74CE71190542804"/>
  </w:style>
  <w:style w:type="paragraph" w:customStyle="1" w:styleId="33F0E91766DF4DB48B589BAF6F31A6FD">
    <w:name w:val="33F0E91766DF4DB48B589BAF6F31A6FD"/>
  </w:style>
  <w:style w:type="paragraph" w:customStyle="1" w:styleId="72BD6CDB715740A7BCB1FE0341E11736">
    <w:name w:val="72BD6CDB715740A7BCB1FE0341E11736"/>
  </w:style>
  <w:style w:type="paragraph" w:customStyle="1" w:styleId="A6837D4199714F02ACED5C2C5658DACD">
    <w:name w:val="A6837D4199714F02ACED5C2C5658DACD"/>
  </w:style>
  <w:style w:type="paragraph" w:customStyle="1" w:styleId="7FD0D3A422DA4D26AA15FBF04E568F02">
    <w:name w:val="7FD0D3A422DA4D26AA15FBF04E568F02"/>
  </w:style>
  <w:style w:type="paragraph" w:customStyle="1" w:styleId="BFB2EE0D4F1B4B5496C22FC55695FC97">
    <w:name w:val="BFB2EE0D4F1B4B5496C22FC55695FC97"/>
  </w:style>
  <w:style w:type="paragraph" w:customStyle="1" w:styleId="A4975554A59E49CBAC207D3D2450795A">
    <w:name w:val="A4975554A59E49CBAC207D3D2450795A"/>
  </w:style>
  <w:style w:type="paragraph" w:customStyle="1" w:styleId="987AD7DA3B27415CB1B0EE327CECECAA">
    <w:name w:val="987AD7DA3B27415CB1B0EE327CECECAA"/>
  </w:style>
  <w:style w:type="paragraph" w:customStyle="1" w:styleId="BCF5422F97DB4A9394AD6F5800BC79A3">
    <w:name w:val="BCF5422F97DB4A9394AD6F5800BC79A3"/>
  </w:style>
  <w:style w:type="paragraph" w:customStyle="1" w:styleId="4EB7D62BAC4248D082EA5EF14490EAD1">
    <w:name w:val="4EB7D62BAC4248D082EA5EF14490EAD1"/>
  </w:style>
  <w:style w:type="paragraph" w:customStyle="1" w:styleId="FF7E7D378F9B4D868238FFE841A419E8">
    <w:name w:val="FF7E7D378F9B4D868238FFE841A419E8"/>
  </w:style>
  <w:style w:type="paragraph" w:customStyle="1" w:styleId="CD84A8E4FC7F4705B77B97CADAF5C821">
    <w:name w:val="CD84A8E4FC7F4705B77B97CADAF5C821"/>
  </w:style>
  <w:style w:type="paragraph" w:customStyle="1" w:styleId="AD70C2C5EF894926BFFBE917001AF242">
    <w:name w:val="AD70C2C5EF894926BFFBE917001AF242"/>
  </w:style>
  <w:style w:type="paragraph" w:customStyle="1" w:styleId="FCCECEAEC3394FB0B4F79A81379AA0E4">
    <w:name w:val="FCCECEAEC3394FB0B4F79A81379AA0E4"/>
  </w:style>
  <w:style w:type="paragraph" w:customStyle="1" w:styleId="FAE4FF3DC7214C50AFDB123243C0B51D">
    <w:name w:val="FAE4FF3DC7214C50AFDB123243C0B51D"/>
  </w:style>
  <w:style w:type="paragraph" w:customStyle="1" w:styleId="999E54BB72644D0980B8A72D3EFC37B6">
    <w:name w:val="999E54BB72644D0980B8A72D3EFC37B6"/>
  </w:style>
  <w:style w:type="paragraph" w:customStyle="1" w:styleId="AA4D74C5A78E4A288E1C4B51AF5817B7">
    <w:name w:val="AA4D74C5A78E4A288E1C4B51AF5817B7"/>
  </w:style>
  <w:style w:type="paragraph" w:customStyle="1" w:styleId="EB9ABA3769EC44E59DB8C0ED4A89E9DC">
    <w:name w:val="EB9ABA3769EC44E59DB8C0ED4A89E9DC"/>
  </w:style>
  <w:style w:type="paragraph" w:customStyle="1" w:styleId="29F9706938CE44C9B24905F3BA0C47C9">
    <w:name w:val="29F9706938CE44C9B24905F3BA0C47C9"/>
  </w:style>
  <w:style w:type="paragraph" w:customStyle="1" w:styleId="5F81C589212C4BE6B23D1AD0B7E56C03">
    <w:name w:val="5F81C589212C4BE6B23D1AD0B7E56C03"/>
  </w:style>
  <w:style w:type="paragraph" w:customStyle="1" w:styleId="7EEA6524553146CAA891EB2C3093D415">
    <w:name w:val="7EEA6524553146CAA891EB2C3093D415"/>
  </w:style>
  <w:style w:type="paragraph" w:customStyle="1" w:styleId="C3FB2D4B4920425AB31DA34DD8295F73">
    <w:name w:val="C3FB2D4B4920425AB31DA34DD8295F73"/>
  </w:style>
  <w:style w:type="paragraph" w:customStyle="1" w:styleId="61703CDDC7B94E7C82B4E1227AC06E71">
    <w:name w:val="61703CDDC7B94E7C82B4E1227AC06E71"/>
  </w:style>
  <w:style w:type="paragraph" w:customStyle="1" w:styleId="F7E5A9BC7F86464E80BA429485A9C2F3">
    <w:name w:val="F7E5A9BC7F86464E80BA429485A9C2F3"/>
  </w:style>
  <w:style w:type="paragraph" w:customStyle="1" w:styleId="3ABD2930206C42C5B82328F30B8F2559">
    <w:name w:val="3ABD2930206C42C5B82328F30B8F2559"/>
  </w:style>
  <w:style w:type="paragraph" w:customStyle="1" w:styleId="D2ED12140EE14CB985AADC709FA9840C">
    <w:name w:val="D2ED12140EE14CB985AADC709FA9840C"/>
  </w:style>
  <w:style w:type="paragraph" w:customStyle="1" w:styleId="B0E15F284952402EB5897EE43C4A484D">
    <w:name w:val="B0E15F284952402EB5897EE43C4A484D"/>
  </w:style>
  <w:style w:type="paragraph" w:customStyle="1" w:styleId="CDE419C2278E41C3AE41F224FC2B31C4">
    <w:name w:val="CDE419C2278E41C3AE41F224FC2B31C4"/>
  </w:style>
  <w:style w:type="paragraph" w:customStyle="1" w:styleId="4BB042B163CB4A6FA64737DF45C693B1">
    <w:name w:val="4BB042B163CB4A6FA64737DF45C693B1"/>
  </w:style>
  <w:style w:type="paragraph" w:customStyle="1" w:styleId="3C5E3FAC642F4084B64668676F083541">
    <w:name w:val="3C5E3FAC642F4084B64668676F083541"/>
  </w:style>
  <w:style w:type="paragraph" w:customStyle="1" w:styleId="6F44AAEB089F48349BAEADF019C822CF">
    <w:name w:val="6F44AAEB089F48349BAEADF019C822CF"/>
  </w:style>
  <w:style w:type="paragraph" w:customStyle="1" w:styleId="E341254B500F41C2ACD070A79C029947">
    <w:name w:val="E341254B500F41C2ACD070A79C029947"/>
  </w:style>
  <w:style w:type="paragraph" w:customStyle="1" w:styleId="D26779E8E7F5423D8C593BF020A22C73">
    <w:name w:val="D26779E8E7F5423D8C593BF020A22C73"/>
  </w:style>
  <w:style w:type="paragraph" w:customStyle="1" w:styleId="04EFFAC74D1340588BE01A4CA06923C6">
    <w:name w:val="04EFFAC74D1340588BE01A4CA06923C6"/>
  </w:style>
  <w:style w:type="paragraph" w:customStyle="1" w:styleId="EEBAFFF27F7042779836B173CD223817">
    <w:name w:val="EEBAFFF27F7042779836B173CD223817"/>
    <w:rsid w:val="00317CAA"/>
  </w:style>
  <w:style w:type="paragraph" w:customStyle="1" w:styleId="2E4C6327E31F43878B3893BEAD260C26">
    <w:name w:val="2E4C6327E31F43878B3893BEAD260C26"/>
    <w:rsid w:val="00317CAA"/>
  </w:style>
  <w:style w:type="paragraph" w:customStyle="1" w:styleId="F5A61C63FC70437297F9D2EA5B9E04D9">
    <w:name w:val="F5A61C63FC70437297F9D2EA5B9E04D9"/>
    <w:rsid w:val="00317CAA"/>
  </w:style>
  <w:style w:type="paragraph" w:customStyle="1" w:styleId="8BA37F0232BA4FA19AC85046328A6175">
    <w:name w:val="8BA37F0232BA4FA19AC85046328A6175"/>
    <w:rsid w:val="00863276"/>
  </w:style>
  <w:style w:type="paragraph" w:customStyle="1" w:styleId="34878DC896854E1D99FC736586A488A4">
    <w:name w:val="34878DC896854E1D99FC736586A488A4"/>
    <w:rsid w:val="00863276"/>
  </w:style>
  <w:style w:type="paragraph" w:customStyle="1" w:styleId="6278B5B784404193832E8012B1E3862B">
    <w:name w:val="6278B5B784404193832E8012B1E3862B"/>
    <w:rsid w:val="00863276"/>
  </w:style>
  <w:style w:type="paragraph" w:customStyle="1" w:styleId="FC2E1B7CC3054AC49FA17F112A2EA7EC">
    <w:name w:val="FC2E1B7CC3054AC49FA17F112A2EA7EC"/>
    <w:rsid w:val="00863276"/>
  </w:style>
  <w:style w:type="paragraph" w:customStyle="1" w:styleId="D13BA278DFA6446DA7012154002C89B3">
    <w:name w:val="D13BA278DFA6446DA7012154002C89B3"/>
    <w:rsid w:val="00863276"/>
  </w:style>
  <w:style w:type="paragraph" w:customStyle="1" w:styleId="159AB4A80F824893A086606A047D0FD6">
    <w:name w:val="159AB4A80F824893A086606A047D0FD6"/>
    <w:rsid w:val="00863276"/>
  </w:style>
  <w:style w:type="paragraph" w:customStyle="1" w:styleId="24B61171F2C948519089F012A925F0D2">
    <w:name w:val="24B61171F2C948519089F012A925F0D2"/>
    <w:rsid w:val="00863276"/>
  </w:style>
  <w:style w:type="paragraph" w:customStyle="1" w:styleId="92DCC4B213BB4606B04CAD8808FD4674">
    <w:name w:val="92DCC4B213BB4606B04CAD8808FD4674"/>
    <w:rsid w:val="00863276"/>
  </w:style>
  <w:style w:type="paragraph" w:customStyle="1" w:styleId="5B0E3B0888054B90A567E55FB245C771">
    <w:name w:val="5B0E3B0888054B90A567E55FB245C771"/>
    <w:rsid w:val="00863276"/>
  </w:style>
  <w:style w:type="paragraph" w:customStyle="1" w:styleId="CB8B8469BC394259B1D02EE01D87C2DE">
    <w:name w:val="CB8B8469BC394259B1D02EE01D87C2DE"/>
    <w:rsid w:val="00863276"/>
  </w:style>
  <w:style w:type="paragraph" w:customStyle="1" w:styleId="DAB4D659D67840D282BDAAC5255FAE4B">
    <w:name w:val="DAB4D659D67840D282BDAAC5255FAE4B"/>
    <w:rsid w:val="00863276"/>
  </w:style>
  <w:style w:type="paragraph" w:customStyle="1" w:styleId="EC0940ABA4B14E86B0A5EAB45C909ED0">
    <w:name w:val="EC0940ABA4B14E86B0A5EAB45C909ED0"/>
    <w:rsid w:val="00863276"/>
  </w:style>
  <w:style w:type="paragraph" w:customStyle="1" w:styleId="8FCE544472944197A710C586A347C3EB">
    <w:name w:val="8FCE544472944197A710C586A347C3EB"/>
    <w:rsid w:val="00863276"/>
  </w:style>
  <w:style w:type="paragraph" w:customStyle="1" w:styleId="E91C8D9DFFA542B48F08C286F52B8D74">
    <w:name w:val="E91C8D9DFFA542B48F08C286F52B8D74"/>
    <w:rsid w:val="00863276"/>
  </w:style>
  <w:style w:type="paragraph" w:customStyle="1" w:styleId="9840EC4404D6453DB86F7803EDAB50EA">
    <w:name w:val="9840EC4404D6453DB86F7803EDAB50EA"/>
    <w:rsid w:val="00863276"/>
  </w:style>
  <w:style w:type="paragraph" w:customStyle="1" w:styleId="52DD549E38C6477BB5AFD0F51A77ABAF">
    <w:name w:val="52DD549E38C6477BB5AFD0F51A77ABAF"/>
    <w:rsid w:val="00863276"/>
  </w:style>
  <w:style w:type="paragraph" w:customStyle="1" w:styleId="C6E35E7DB7924FF096742E837E7CE717">
    <w:name w:val="C6E35E7DB7924FF096742E837E7CE717"/>
    <w:rsid w:val="00863276"/>
  </w:style>
  <w:style w:type="paragraph" w:customStyle="1" w:styleId="47AE7005935F4647922275D817665329">
    <w:name w:val="47AE7005935F4647922275D817665329"/>
    <w:rsid w:val="00863276"/>
  </w:style>
  <w:style w:type="paragraph" w:customStyle="1" w:styleId="8287BC8B8D564AB98853A3F532D2B0A9">
    <w:name w:val="8287BC8B8D564AB98853A3F532D2B0A9"/>
    <w:rsid w:val="00863276"/>
  </w:style>
  <w:style w:type="paragraph" w:customStyle="1" w:styleId="026DEE10BDE64224A868DBB1C28C7748">
    <w:name w:val="026DEE10BDE64224A868DBB1C28C7748"/>
    <w:rsid w:val="00863276"/>
  </w:style>
  <w:style w:type="paragraph" w:customStyle="1" w:styleId="70831A48A59B4092B16A0EECCEE4C305">
    <w:name w:val="70831A48A59B4092B16A0EECCEE4C305"/>
    <w:rsid w:val="00863276"/>
  </w:style>
  <w:style w:type="paragraph" w:customStyle="1" w:styleId="449F4A0848D9449587C06B88F950D198">
    <w:name w:val="449F4A0848D9449587C06B88F950D198"/>
    <w:rsid w:val="00863276"/>
  </w:style>
  <w:style w:type="paragraph" w:customStyle="1" w:styleId="731177C2992342B2A04CE12607B2884E">
    <w:name w:val="731177C2992342B2A04CE12607B2884E"/>
    <w:rsid w:val="00863276"/>
  </w:style>
  <w:style w:type="paragraph" w:customStyle="1" w:styleId="7041C6A649DC4F0EA74CD31178FADBD3">
    <w:name w:val="7041C6A649DC4F0EA74CD31178FADBD3"/>
    <w:rsid w:val="00863276"/>
  </w:style>
  <w:style w:type="paragraph" w:customStyle="1" w:styleId="7EB43089424E426F811AAB669C77D441">
    <w:name w:val="7EB43089424E426F811AAB669C77D441"/>
    <w:rsid w:val="00863276"/>
  </w:style>
  <w:style w:type="paragraph" w:customStyle="1" w:styleId="BAB4AB235BE344009FB46A896D677FD1">
    <w:name w:val="BAB4AB235BE344009FB46A896D677FD1"/>
    <w:rsid w:val="00863276"/>
  </w:style>
  <w:style w:type="paragraph" w:customStyle="1" w:styleId="09B6B50DCC7048C0A880ADAA2ED8AB79">
    <w:name w:val="09B6B50DCC7048C0A880ADAA2ED8AB79"/>
    <w:rsid w:val="00863276"/>
  </w:style>
  <w:style w:type="paragraph" w:customStyle="1" w:styleId="95BB8AF2C78549939DC55C484E018593">
    <w:name w:val="95BB8AF2C78549939DC55C484E018593"/>
    <w:rsid w:val="00EE1AE2"/>
    <w:rPr>
      <w:lang w:val="en-SG" w:eastAsia="en-SG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NEO: Anu, Muni, Pradeep, Sridharan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53F742A-51E9-49F6-9A82-A93AC3D1E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tf03982351.dotx</Template>
  <TotalTime>4878</TotalTime>
  <Pages>13</Pages>
  <Words>2280</Words>
  <Characters>13001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PCA/Cluster Analysis/ Regression</vt:lpstr>
    </vt:vector>
  </TitlesOfParts>
  <Company/>
  <LinksUpToDate>false</LinksUpToDate>
  <CharactersWithSpaces>15251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PCA/Cluster Analysis/ Regression</dc:title>
  <dc:creator>Pradeep Kumar</dc:creator>
  <cp:lastModifiedBy>Pradeep Kumar</cp:lastModifiedBy>
  <cp:revision>394</cp:revision>
  <dcterms:created xsi:type="dcterms:W3CDTF">2018-02-14T14:09:00Z</dcterms:created>
  <dcterms:modified xsi:type="dcterms:W3CDTF">2018-03-03T13:40:00Z</dcterms:modified>
</cp:coreProperties>
</file>