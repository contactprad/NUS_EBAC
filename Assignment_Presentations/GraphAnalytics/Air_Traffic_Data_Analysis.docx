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978" w:rsidRPr="00F35CE0" w:rsidRDefault="007263AA" w:rsidP="00A817D8">
      <w:pPr>
        <w:pStyle w:val="Title"/>
        <w:jc w:val="center"/>
        <w:rPr>
          <w:sz w:val="40"/>
          <w:szCs w:val="40"/>
        </w:rPr>
      </w:pPr>
      <w:sdt>
        <w:sdtPr>
          <w:rPr>
            <w:sz w:val="40"/>
            <w:szCs w:val="40"/>
          </w:rPr>
          <w:alias w:val="Title:"/>
          <w:tag w:val="Title:"/>
          <w:id w:val="726351117"/>
          <w:placeholder>
            <w:docPart w:val="D72B6F3AC0A64322AD384FC59FD0C0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A817D8">
            <w:rPr>
              <w:sz w:val="40"/>
              <w:szCs w:val="40"/>
            </w:rPr>
            <w:t>Air-traffic Graph Network Analysis</w:t>
          </w:r>
        </w:sdtContent>
      </w:sdt>
    </w:p>
    <w:p w:rsidR="00B823AA" w:rsidRPr="00864801" w:rsidRDefault="00F35CE0" w:rsidP="00B823AA">
      <w:pPr>
        <w:pStyle w:val="Title2"/>
        <w:rPr>
          <w:sz w:val="28"/>
          <w:szCs w:val="28"/>
        </w:rPr>
      </w:pPr>
      <w:r w:rsidRPr="00864801">
        <w:rPr>
          <w:sz w:val="28"/>
          <w:szCs w:val="28"/>
        </w:rPr>
        <w:t xml:space="preserve">Team </w:t>
      </w:r>
      <w:r w:rsidR="00A817D8">
        <w:rPr>
          <w:sz w:val="28"/>
          <w:szCs w:val="28"/>
        </w:rPr>
        <w:t>Neo</w:t>
      </w:r>
    </w:p>
    <w:p w:rsidR="00E81978" w:rsidRPr="00DB57E4" w:rsidRDefault="00F35CE0" w:rsidP="00DB57E4">
      <w:pPr>
        <w:pStyle w:val="Title2"/>
        <w:rPr>
          <w:sz w:val="28"/>
          <w:szCs w:val="28"/>
        </w:rPr>
      </w:pPr>
      <w:r w:rsidRPr="00864801">
        <w:rPr>
          <w:sz w:val="28"/>
          <w:szCs w:val="28"/>
        </w:rPr>
        <w:t>EBAC 4 (</w:t>
      </w:r>
      <w:r w:rsidR="00A817D8">
        <w:rPr>
          <w:sz w:val="28"/>
          <w:szCs w:val="28"/>
        </w:rPr>
        <w:t>Part Time</w:t>
      </w:r>
      <w:r w:rsidRPr="00864801">
        <w:rPr>
          <w:sz w:val="28"/>
          <w:szCs w:val="28"/>
        </w:rPr>
        <w:t>), Institute of Systems Science, NUS</w:t>
      </w:r>
    </w:p>
    <w:p w:rsidR="00655FA7" w:rsidRDefault="00DB57E4" w:rsidP="00A817D8">
      <w:pPr>
        <w:pStyle w:val="Title2"/>
      </w:pPr>
      <w:r>
        <w:t>[</w:t>
      </w:r>
      <w:r w:rsidR="00A817D8" w:rsidRPr="00A817D8">
        <w:rPr>
          <w:rFonts w:hint="eastAsia"/>
        </w:rPr>
        <w:t>Anusuya Manickavasagam</w:t>
      </w:r>
      <w:r w:rsidR="00655FA7">
        <w:t>:</w:t>
      </w:r>
      <w:r w:rsidR="00655FA7" w:rsidRPr="00655FA7">
        <w:t xml:space="preserve"> A0163300Y</w:t>
      </w:r>
      <w:r w:rsidR="00A817D8" w:rsidRPr="00A817D8">
        <w:rPr>
          <w:rFonts w:hint="eastAsia"/>
        </w:rPr>
        <w:t xml:space="preserve">, </w:t>
      </w:r>
    </w:p>
    <w:p w:rsidR="00A817D8" w:rsidRDefault="00A817D8" w:rsidP="00A817D8">
      <w:pPr>
        <w:pStyle w:val="Title2"/>
      </w:pPr>
      <w:r w:rsidRPr="00A817D8">
        <w:rPr>
          <w:rFonts w:hint="eastAsia"/>
        </w:rPr>
        <w:t>Chinnasubbareddygari Mohan Reddy</w:t>
      </w:r>
      <w:r w:rsidR="00655FA7">
        <w:t>:</w:t>
      </w:r>
      <w:r w:rsidR="00C00291">
        <w:t xml:space="preserve"> </w:t>
      </w:r>
      <w:r w:rsidR="00C00291" w:rsidRPr="00C00291">
        <w:t>A0163433L</w:t>
      </w:r>
      <w:r w:rsidR="00655FA7">
        <w:t xml:space="preserve"> </w:t>
      </w:r>
      <w:r>
        <w:t>,</w:t>
      </w:r>
    </w:p>
    <w:p w:rsidR="00C00291" w:rsidRDefault="00A817D8" w:rsidP="00A817D8">
      <w:pPr>
        <w:pStyle w:val="Title2"/>
      </w:pPr>
      <w:r w:rsidRPr="00A817D8">
        <w:rPr>
          <w:rFonts w:hint="eastAsia"/>
        </w:rPr>
        <w:t>Gello Mark Vito</w:t>
      </w:r>
      <w:r w:rsidR="00C00291">
        <w:t xml:space="preserve">: </w:t>
      </w:r>
      <w:r w:rsidR="00C00291" w:rsidRPr="00C00291">
        <w:t>A0163448Y</w:t>
      </w:r>
      <w:r>
        <w:t xml:space="preserve">, </w:t>
      </w:r>
    </w:p>
    <w:p w:rsidR="00A817D8" w:rsidRPr="00A817D8" w:rsidRDefault="00A817D8" w:rsidP="00A817D8">
      <w:pPr>
        <w:pStyle w:val="Title2"/>
      </w:pPr>
      <w:r w:rsidRPr="00A817D8">
        <w:rPr>
          <w:rFonts w:hint="eastAsia"/>
        </w:rPr>
        <w:t>Indumathi Nagarajan</w:t>
      </w:r>
      <w:r w:rsidR="00C00291">
        <w:t xml:space="preserve">: </w:t>
      </w:r>
      <w:r w:rsidR="00C00291" w:rsidRPr="00C00291">
        <w:t>A0163441M</w:t>
      </w:r>
      <w:r w:rsidRPr="00A817D8">
        <w:rPr>
          <w:rFonts w:hint="eastAsia"/>
        </w:rPr>
        <w:t xml:space="preserve">,  </w:t>
      </w:r>
    </w:p>
    <w:p w:rsidR="00DB57E4" w:rsidRDefault="00DB57E4" w:rsidP="003C4194">
      <w:pPr>
        <w:pStyle w:val="Title2"/>
      </w:pPr>
      <w:bookmarkStart w:id="0" w:name="_GoBack"/>
      <w:bookmarkEnd w:id="0"/>
      <w:r>
        <w:t>Muni:</w:t>
      </w:r>
      <w:r w:rsidR="00240DF5">
        <w:t xml:space="preserve"> </w:t>
      </w:r>
      <w:r>
        <w:t>A0163382E,</w:t>
      </w:r>
      <w:r w:rsidR="00A817D8">
        <w:t xml:space="preserve">  </w:t>
      </w:r>
      <w:r>
        <w:t>Pradeep:</w:t>
      </w:r>
      <w:r w:rsidR="00240DF5">
        <w:t xml:space="preserve"> </w:t>
      </w:r>
      <w:r w:rsidR="00AC0ABA">
        <w:t>A0163453H</w:t>
      </w:r>
      <w:r>
        <w:t>]</w:t>
      </w:r>
    </w:p>
    <w:p w:rsidR="005929B1" w:rsidRDefault="005929B1" w:rsidP="003C4194">
      <w:pPr>
        <w:pStyle w:val="Title2"/>
      </w:pPr>
    </w:p>
    <w:sdt>
      <w:sdtPr>
        <w:alias w:val="Abstract:"/>
        <w:tag w:val="Abstract:"/>
        <w:id w:val="202146031"/>
        <w:placeholder>
          <w:docPart w:val="95BB8AF2C78549939DC55C484E018593"/>
        </w:placeholder>
        <w:temporary/>
        <w:showingPlcHdr/>
        <w15:appearance w15:val="hidden"/>
      </w:sdtPr>
      <w:sdtEndPr/>
      <w:sdtContent>
        <w:p w:rsidR="005929B1" w:rsidRPr="005929B1" w:rsidRDefault="005929B1" w:rsidP="005929B1">
          <w:r w:rsidRPr="00AA4BF1">
            <w:rPr>
              <w:rFonts w:asciiTheme="majorHAnsi" w:eastAsiaTheme="majorEastAsia" w:hAnsiTheme="majorHAnsi" w:cstheme="majorBidi"/>
              <w:b/>
              <w:color w:val="000000" w:themeColor="text1"/>
              <w:sz w:val="28"/>
              <w:szCs w:val="28"/>
            </w:rPr>
            <w:t>Abstract</w:t>
          </w:r>
        </w:p>
      </w:sdtContent>
    </w:sdt>
    <w:p w:rsidR="005929B1" w:rsidRPr="009655D0" w:rsidRDefault="005962C5" w:rsidP="005929B1">
      <w:pPr>
        <w:rPr>
          <w:rFonts w:ascii="Calibri" w:hAnsi="Calibri"/>
        </w:rPr>
      </w:pPr>
      <w:r>
        <w:rPr>
          <w:rFonts w:ascii="Calibri" w:hAnsi="Calibri"/>
        </w:rPr>
        <w:t>This document will help the user explain various aspects of graph analysis done using different tools like Neo4J</w:t>
      </w:r>
      <w:r w:rsidR="00E02778">
        <w:rPr>
          <w:rFonts w:ascii="Calibri" w:hAnsi="Calibri"/>
        </w:rPr>
        <w:t>, CytoScope, and Gephi.</w:t>
      </w:r>
    </w:p>
    <w:p w:rsidR="00493922" w:rsidRDefault="00493922" w:rsidP="00134754">
      <w:pPr>
        <w:pStyle w:val="Heading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Neo4J</w:t>
      </w:r>
    </w:p>
    <w:p w:rsidR="00994F24" w:rsidRDefault="00994F24" w:rsidP="00994F24">
      <w:r>
        <w:t xml:space="preserve">Installation </w:t>
      </w:r>
      <w:r>
        <w:sym w:font="Wingdings" w:char="F0E0"/>
      </w:r>
      <w:r>
        <w:t xml:space="preserve"> First we need to install neo4J on our machine. Please google it as how to install neo4J. Alternatively you can follow this </w:t>
      </w:r>
      <w:hyperlink r:id="rId9" w:history="1">
        <w:r>
          <w:rPr>
            <w:rStyle w:val="Hyperlink"/>
          </w:rPr>
          <w:t>LINK</w:t>
        </w:r>
      </w:hyperlink>
      <w:r>
        <w:t>.</w:t>
      </w:r>
    </w:p>
    <w:p w:rsidR="00994F24" w:rsidRDefault="00994F24" w:rsidP="00994F24">
      <w:r>
        <w:t xml:space="preserve">Data Loading </w:t>
      </w:r>
      <w:r>
        <w:sym w:font="Wingdings" w:char="F0E0"/>
      </w:r>
      <w:r>
        <w:t xml:space="preserve"> Once neo4J is installed, please create a new project and place the below attached cleaned source files in the path </w:t>
      </w:r>
      <w:r w:rsidRPr="00DC24F5">
        <w:rPr>
          <w:b/>
        </w:rPr>
        <w:t>Neo4j Desktop\Application\neo4jDatabases\database-981e9b63-b640-48cd-b512-506bb07a6962\current\import</w:t>
      </w:r>
      <w:r>
        <w:t>.</w:t>
      </w:r>
    </w:p>
    <w:p w:rsidR="00994F24" w:rsidRDefault="00994F24" w:rsidP="00994F24">
      <w: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0" o:title=""/>
          </v:shape>
          <o:OLEObject Type="Embed" ProgID="Excel.SheetMacroEnabled.12" ShapeID="_x0000_i1025" DrawAspect="Icon" ObjectID="_1571398607" r:id="rId11"/>
        </w:object>
      </w:r>
      <w:r>
        <w:object w:dxaOrig="1520" w:dyaOrig="987">
          <v:shape id="_x0000_i1026" type="#_x0000_t75" style="width:76.2pt;height:49.2pt" o:ole="">
            <v:imagedata r:id="rId12" o:title=""/>
          </v:shape>
          <o:OLEObject Type="Embed" ProgID="Excel.SheetMacroEnabled.12" ShapeID="_x0000_i1026" DrawAspect="Icon" ObjectID="_1571398608" r:id="rId13"/>
        </w:object>
      </w:r>
      <w:r>
        <w:object w:dxaOrig="1520" w:dyaOrig="987">
          <v:shape id="_x0000_i1027" type="#_x0000_t75" style="width:76.2pt;height:49.2pt" o:ole="">
            <v:imagedata r:id="rId14" o:title=""/>
          </v:shape>
          <o:OLEObject Type="Embed" ProgID="Excel.SheetMacroEnabled.12" ShapeID="_x0000_i1027" DrawAspect="Icon" ObjectID="_1571398609" r:id="rId15"/>
        </w:object>
      </w:r>
    </w:p>
    <w:p w:rsidR="00994F24" w:rsidRDefault="00994F24" w:rsidP="00994F24">
      <w:r>
        <w:t>Once done, please run the below scripts one by one in neo4J browser. This will load the relational data from csv files to more discoverable neo4J graph database.</w:t>
      </w:r>
    </w:p>
    <w:p w:rsidR="00994F24" w:rsidRDefault="00994F24" w:rsidP="007B6348">
      <w:pPr>
        <w:pStyle w:val="ListParagraph"/>
        <w:numPr>
          <w:ilvl w:val="0"/>
          <w:numId w:val="15"/>
        </w:numPr>
      </w:pPr>
      <w:r>
        <w:t>CREATE CONSTRAINT ON (ap:AirPort) ASSERT ap.id IS UNIQUE;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FOREACH (x IN CASE WHEN line.`airport_id` IS NULL THEN [] ELSE [1] END |</w:t>
      </w:r>
    </w:p>
    <w:p w:rsidR="00994F24" w:rsidRDefault="00994F24" w:rsidP="00994F24">
      <w:pPr>
        <w:pStyle w:val="NoSpacing"/>
      </w:pPr>
      <w:r>
        <w:t xml:space="preserve">  MERGE (ap:AirPort {id: line.`airport_id`})</w:t>
      </w:r>
    </w:p>
    <w:p w:rsidR="00994F24" w:rsidRDefault="00994F24" w:rsidP="00994F24">
      <w:pPr>
        <w:pStyle w:val="NoSpacing"/>
      </w:pPr>
      <w:r>
        <w:t xml:space="preserve">  SET ap.name = line.`airport_name`,</w:t>
      </w:r>
    </w:p>
    <w:p w:rsidR="00994F24" w:rsidRDefault="00994F24" w:rsidP="00994F24">
      <w:pPr>
        <w:pStyle w:val="NoSpacing"/>
      </w:pPr>
      <w:r>
        <w:t xml:space="preserve">    ap.iata = line.`airport_iata`,</w:t>
      </w:r>
    </w:p>
    <w:p w:rsidR="00994F24" w:rsidRDefault="00994F24" w:rsidP="00994F24">
      <w:pPr>
        <w:pStyle w:val="NoSpacing"/>
      </w:pPr>
      <w:r>
        <w:t xml:space="preserve">    ap.icao = line.`airport_icao`,</w:t>
      </w:r>
    </w:p>
    <w:p w:rsidR="00994F24" w:rsidRDefault="00994F24" w:rsidP="00994F24">
      <w:pPr>
        <w:pStyle w:val="NoSpacing"/>
      </w:pPr>
      <w:r>
        <w:tab/>
        <w:t>ap.latitude = line.`airport_latitude`,</w:t>
      </w:r>
    </w:p>
    <w:p w:rsidR="00994F24" w:rsidRDefault="00994F24" w:rsidP="00994F24">
      <w:pPr>
        <w:pStyle w:val="NoSpacing"/>
      </w:pPr>
      <w:r>
        <w:lastRenderedPageBreak/>
        <w:tab/>
        <w:t>ap.longitude = line.`airport_longitude`,</w:t>
      </w:r>
    </w:p>
    <w:p w:rsidR="00994F24" w:rsidRDefault="00994F24" w:rsidP="00994F24">
      <w:pPr>
        <w:pStyle w:val="NoSpacing"/>
      </w:pPr>
      <w:r>
        <w:tab/>
        <w:t>ap.altitude = line.`airport_altitude`,</w:t>
      </w:r>
    </w:p>
    <w:p w:rsidR="00994F24" w:rsidRDefault="00994F24" w:rsidP="00994F24">
      <w:pPr>
        <w:pStyle w:val="NoSpacing"/>
      </w:pPr>
      <w:r>
        <w:tab/>
        <w:t>ap.timezone = line.`airport_timezone`)</w:t>
      </w:r>
    </w:p>
    <w:p w:rsidR="00994F24" w:rsidRDefault="00994F24" w:rsidP="00994F24"/>
    <w:p w:rsidR="00994F24" w:rsidRDefault="00994F24" w:rsidP="007B6348">
      <w:pPr>
        <w:pStyle w:val="ListParagraph"/>
        <w:numPr>
          <w:ilvl w:val="0"/>
          <w:numId w:val="15"/>
        </w:numPr>
      </w:pPr>
      <w:r>
        <w:t>CREATE CONSTRAINT ON (ctry:Country) ASSERT ctry.name IS UNIQUE;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FOREACH (x IN CASE WHEN line.`country` IS NULL THEN [] ELSE [1] END |</w:t>
      </w:r>
    </w:p>
    <w:p w:rsidR="00994F24" w:rsidRDefault="00994F24" w:rsidP="00994F24">
      <w:pPr>
        <w:pStyle w:val="NoSpacing"/>
      </w:pPr>
      <w:r>
        <w:t xml:space="preserve">  MERGE (ctry:Country {name: line.`country`}))</w:t>
      </w:r>
    </w:p>
    <w:p w:rsidR="00994F24" w:rsidRDefault="00994F24" w:rsidP="00994F24">
      <w:r>
        <w:t xml:space="preserve">  </w:t>
      </w:r>
    </w:p>
    <w:p w:rsidR="00994F24" w:rsidRDefault="00994F24" w:rsidP="007B6348">
      <w:pPr>
        <w:pStyle w:val="ListParagraph"/>
        <w:numPr>
          <w:ilvl w:val="0"/>
          <w:numId w:val="15"/>
        </w:numPr>
      </w:pPr>
      <w:r>
        <w:t>CREATE CONSTRAINT ON (ct:City) ASSERT ct.name IS UNIQUE;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FOREACH (x IN CASE WHEN line.`city` IS NULL THEN [] ELSE [1] END |</w:t>
      </w:r>
    </w:p>
    <w:p w:rsidR="00994F24" w:rsidRDefault="00994F24" w:rsidP="00994F24">
      <w:pPr>
        <w:pStyle w:val="NoSpacing"/>
      </w:pPr>
      <w:r>
        <w:t xml:space="preserve">  MERGE (ct:City {name: line.`city`}))</w:t>
      </w:r>
    </w:p>
    <w:p w:rsidR="00994F24" w:rsidRDefault="00994F24" w:rsidP="00994F24">
      <w:r>
        <w:t xml:space="preserve">  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MATCH (ap:AirPort {id: line.`airport_id`})</w:t>
      </w:r>
    </w:p>
    <w:p w:rsidR="00994F24" w:rsidRDefault="00994F24" w:rsidP="00994F24">
      <w:pPr>
        <w:pStyle w:val="NoSpacing"/>
      </w:pPr>
      <w:r>
        <w:t>MATCH (ct:City {name: line.`city`})</w:t>
      </w:r>
    </w:p>
    <w:p w:rsidR="00994F24" w:rsidRDefault="00994F24" w:rsidP="00994F24">
      <w:pPr>
        <w:pStyle w:val="NoSpacing"/>
      </w:pPr>
      <w:r>
        <w:t>MERGE (ap)-[loc:IN_CITY]-&gt;(ct)</w:t>
      </w:r>
    </w:p>
    <w:p w:rsidR="00994F24" w:rsidRDefault="00994F24" w:rsidP="00994F24"/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MATCH (ctry:Country {name: line.`country`})</w:t>
      </w:r>
    </w:p>
    <w:p w:rsidR="00994F24" w:rsidRDefault="00994F24" w:rsidP="00994F24">
      <w:pPr>
        <w:pStyle w:val="NoSpacing"/>
      </w:pPr>
      <w:r>
        <w:t>MATCH (ct:City {name: line.`city`})</w:t>
      </w:r>
    </w:p>
    <w:p w:rsidR="00994F24" w:rsidRDefault="00994F24" w:rsidP="00994F24">
      <w:pPr>
        <w:pStyle w:val="NoSpacing"/>
      </w:pPr>
      <w:r>
        <w:t>MERGE (ct)-[loc:IN_COUNTRY]-&gt;(ctry)</w:t>
      </w:r>
    </w:p>
    <w:p w:rsidR="00994F24" w:rsidRDefault="00994F24" w:rsidP="00994F24">
      <w:pPr>
        <w:pStyle w:val="NoSpacing"/>
      </w:pP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'file:///routes.csv'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FOREACH (x IN CASE WHEN line.`source_airport_id` IS NULL THEN [] ELSE [1] END |</w:t>
      </w:r>
    </w:p>
    <w:p w:rsidR="00994F24" w:rsidRDefault="00994F24" w:rsidP="00994F24">
      <w:pPr>
        <w:pStyle w:val="NoSpacing"/>
      </w:pPr>
      <w:r>
        <w:t xml:space="preserve">  MERGE (ap:AirPort {id: line.`source_airport_id`}))</w:t>
      </w:r>
    </w:p>
    <w:p w:rsidR="00994F24" w:rsidRDefault="00994F24" w:rsidP="00994F24">
      <w:pPr>
        <w:pStyle w:val="NoSpacing"/>
      </w:pPr>
      <w:r>
        <w:t xml:space="preserve">  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'file:///routes.csv' AS line</w:t>
      </w:r>
    </w:p>
    <w:p w:rsidR="00994F24" w:rsidRDefault="00994F24" w:rsidP="00994F24">
      <w:pPr>
        <w:pStyle w:val="NoSpacing"/>
      </w:pPr>
      <w:r>
        <w:lastRenderedPageBreak/>
        <w:t>WITH line</w:t>
      </w:r>
    </w:p>
    <w:p w:rsidR="00994F24" w:rsidRDefault="00994F24" w:rsidP="00994F24">
      <w:pPr>
        <w:pStyle w:val="NoSpacing"/>
      </w:pPr>
      <w:r>
        <w:t>FOREACH (x IN CASE WHEN line.`dest_airport_id` IS NULL THEN [] ELSE [1] END |</w:t>
      </w:r>
    </w:p>
    <w:p w:rsidR="00994F24" w:rsidRDefault="00994F24" w:rsidP="00994F24">
      <w:pPr>
        <w:pStyle w:val="NoSpacing"/>
      </w:pPr>
      <w:r>
        <w:t xml:space="preserve">  MERGE (ap:AirPort {id: line.`dest_airport_id`}))</w:t>
      </w:r>
    </w:p>
    <w:p w:rsidR="00994F24" w:rsidRDefault="00994F24" w:rsidP="00994F24">
      <w:pPr>
        <w:pStyle w:val="NoSpacing"/>
      </w:pP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'file:///routes.csv'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ab/>
        <w:t>MATCH (sap:AirPort {id: line.`source_airport_id`})</w:t>
      </w:r>
    </w:p>
    <w:p w:rsidR="00994F24" w:rsidRDefault="00994F24" w:rsidP="00994F24">
      <w:pPr>
        <w:pStyle w:val="NoSpacing"/>
      </w:pPr>
      <w:r>
        <w:tab/>
        <w:t>MATCH (dap:AirPort {id: line.`dest_airport_id`})</w:t>
      </w:r>
    </w:p>
    <w:p w:rsidR="00994F24" w:rsidRDefault="00994F24" w:rsidP="00994F24">
      <w:pPr>
        <w:pStyle w:val="NoSpacing"/>
      </w:pPr>
      <w:r>
        <w:tab/>
        <w:t>MERGE (sap)-[dt:DESTINATION { stop_cnt: TOINT(line.`stops`), codeshare: line.`codeshare`, airline: line.`airline_id`}]-&gt;(dap)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Above loading scripts will create the overall schema like below: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 w:rsidRPr="002B252E">
        <w:rPr>
          <w:noProof/>
        </w:rPr>
        <w:drawing>
          <wp:inline distT="0" distB="0" distL="0" distR="0" wp14:anchorId="311B5237" wp14:editId="002DC61A">
            <wp:extent cx="4998720" cy="3136483"/>
            <wp:effectExtent l="0" t="0" r="0" b="698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47B0F61-6CD1-46EF-BC5D-CA60C7462B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47B0F61-6CD1-46EF-BC5D-CA60C7462B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315" cy="3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Now please run the below cypher scripts in Neo4J console to get answers of individual questions as mentioned below: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F507FA">
        <w:rPr>
          <w:b/>
        </w:rPr>
        <w:t>Graph Schema</w:t>
      </w:r>
    </w:p>
    <w:p w:rsidR="00994F24" w:rsidRDefault="00994F24" w:rsidP="00994F24">
      <w:pPr>
        <w:pStyle w:val="NoSpacing"/>
      </w:pPr>
      <w:r>
        <w:t>#################</w:t>
      </w:r>
    </w:p>
    <w:p w:rsidR="00994F24" w:rsidRDefault="00994F24" w:rsidP="00994F24">
      <w:pPr>
        <w:pStyle w:val="NoSpacing"/>
      </w:pPr>
      <w:r>
        <w:t>MATCH (sctry)&lt;-[:IN_COUNTRY]-(sct)&lt;-[:IN_CITY]-(sap)-[:DESTINATION]-&gt;(dap)-[:IN_CITY]-&gt;(dct)-[:IN_COUNTRY]-&gt;(dctry)</w:t>
      </w:r>
    </w:p>
    <w:p w:rsidR="00994F24" w:rsidRDefault="00994F24" w:rsidP="00994F24">
      <w:pPr>
        <w:pStyle w:val="NoSpacing"/>
      </w:pPr>
      <w:r>
        <w:lastRenderedPageBreak/>
        <w:t>WHERE (sctry.name = 'Singapore') and dct.name = 'Bangalore'</w:t>
      </w:r>
    </w:p>
    <w:p w:rsidR="00994F24" w:rsidRDefault="00994F24" w:rsidP="00994F24">
      <w:pPr>
        <w:pStyle w:val="NoSpacing"/>
      </w:pPr>
      <w:r>
        <w:t>RETURN sctry, sct, sap, dap, dct, dctry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</w:t>
      </w:r>
    </w:p>
    <w:p w:rsidR="00994F24" w:rsidRPr="00F507FA" w:rsidRDefault="00994F24" w:rsidP="00994F24">
      <w:pPr>
        <w:pStyle w:val="NoSpacing"/>
        <w:rPr>
          <w:b/>
        </w:rPr>
      </w:pPr>
      <w:r>
        <w:t xml:space="preserve"># </w:t>
      </w:r>
      <w:r w:rsidRPr="00F507FA">
        <w:rPr>
          <w:b/>
        </w:rPr>
        <w:t>Which all airport does not serve any airline in Singapore</w:t>
      </w:r>
    </w:p>
    <w:p w:rsidR="00994F24" w:rsidRDefault="00994F24" w:rsidP="00994F24">
      <w:pPr>
        <w:pStyle w:val="NoSpacing"/>
      </w:pPr>
      <w:r>
        <w:t>#################################################</w:t>
      </w:r>
    </w:p>
    <w:p w:rsidR="00994F24" w:rsidRDefault="00994F24" w:rsidP="00994F24">
      <w:pPr>
        <w:pStyle w:val="NoSpacing"/>
      </w:pPr>
      <w:r>
        <w:t>MATCH (ctry)&lt;-[:IN_COUNTRY]-(sct)&lt;-[:IN_CITY]-(sap)</w:t>
      </w:r>
    </w:p>
    <w:p w:rsidR="00994F24" w:rsidRDefault="00994F24" w:rsidP="00994F24">
      <w:pPr>
        <w:pStyle w:val="NoSpacing"/>
      </w:pPr>
      <w:r>
        <w:t>WHERE NOT (sap)-[:DESTINATION]-&gt;() and (ctry.name = 'Singapore')</w:t>
      </w:r>
    </w:p>
    <w:p w:rsidR="00994F24" w:rsidRDefault="00994F24" w:rsidP="00994F24">
      <w:pPr>
        <w:pStyle w:val="NoSpacing"/>
      </w:pPr>
      <w:r>
        <w:t>RETURN ctry, sct, sap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</w:t>
      </w:r>
    </w:p>
    <w:p w:rsidR="00994F24" w:rsidRPr="00B43A34" w:rsidRDefault="00994F24" w:rsidP="00994F24">
      <w:pPr>
        <w:pStyle w:val="NoSpacing"/>
        <w:rPr>
          <w:b/>
        </w:rPr>
      </w:pPr>
      <w:r>
        <w:t xml:space="preserve"># </w:t>
      </w:r>
      <w:r w:rsidRPr="00B43A34">
        <w:rPr>
          <w:b/>
        </w:rPr>
        <w:t>Which all airport serves at least one airline in Singapore</w:t>
      </w:r>
    </w:p>
    <w:p w:rsidR="00994F24" w:rsidRDefault="00994F24" w:rsidP="00994F24">
      <w:pPr>
        <w:pStyle w:val="NoSpacing"/>
      </w:pPr>
      <w:r>
        <w:t>################################################</w:t>
      </w:r>
    </w:p>
    <w:p w:rsidR="00994F24" w:rsidRDefault="00994F24" w:rsidP="00994F24">
      <w:pPr>
        <w:pStyle w:val="NoSpacing"/>
      </w:pPr>
      <w:r>
        <w:t>MATCH (ctry)&lt;-[:IN_COUNTRY]-(sct)&lt;-[:IN_CITY]-(sap)</w:t>
      </w:r>
    </w:p>
    <w:p w:rsidR="00994F24" w:rsidRDefault="00994F24" w:rsidP="00994F24">
      <w:pPr>
        <w:pStyle w:val="NoSpacing"/>
      </w:pPr>
      <w:r>
        <w:t>WHERE (sap)-[:DESTINATION]-&gt;() and (ctry.name = 'Singapore')</w:t>
      </w:r>
    </w:p>
    <w:p w:rsidR="00994F24" w:rsidRDefault="00994F24" w:rsidP="00994F24">
      <w:pPr>
        <w:pStyle w:val="NoSpacing"/>
      </w:pPr>
      <w:r>
        <w:t>RETURN ctry, sct, sap</w:t>
      </w:r>
    </w:p>
    <w:p w:rsidR="00994F24" w:rsidRDefault="00994F24" w:rsidP="00994F24">
      <w:pPr>
        <w:pStyle w:val="NoSpacing"/>
      </w:pPr>
      <w:r>
        <w:t>#########################################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EC61B3">
        <w:rPr>
          <w:b/>
        </w:rPr>
        <w:t>Shortest path between Singapore and Chicago</w:t>
      </w:r>
    </w:p>
    <w:p w:rsidR="00994F24" w:rsidRDefault="00994F24" w:rsidP="00994F24">
      <w:pPr>
        <w:pStyle w:val="NoSpacing"/>
      </w:pPr>
      <w:r>
        <w:t>#########################################</w:t>
      </w:r>
    </w:p>
    <w:p w:rsidR="00994F24" w:rsidRDefault="00994F24" w:rsidP="00994F24">
      <w:pPr>
        <w:pStyle w:val="NoSpacing"/>
      </w:pPr>
      <w:r>
        <w:t>MATCH (ct1:City {name: 'Singapore'}),(ct2:City {name: 'Chicago'}),</w:t>
      </w:r>
    </w:p>
    <w:p w:rsidR="00994F24" w:rsidRDefault="00994F24" w:rsidP="00994F24">
      <w:pPr>
        <w:pStyle w:val="NoSpacing"/>
      </w:pPr>
      <w:r>
        <w:t xml:space="preserve">  p = allShortestPaths((ct1)-[*1..4]-(ct2))</w:t>
      </w:r>
    </w:p>
    <w:p w:rsidR="00994F24" w:rsidRDefault="00994F24" w:rsidP="00994F24">
      <w:pPr>
        <w:pStyle w:val="NoSpacing"/>
      </w:pPr>
      <w:r>
        <w:t>RETURN 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###############################################################</w:t>
      </w:r>
    </w:p>
    <w:p w:rsidR="00994F24" w:rsidRPr="003005F2" w:rsidRDefault="00994F24" w:rsidP="00994F24">
      <w:pPr>
        <w:pStyle w:val="NoSpacing"/>
        <w:rPr>
          <w:b/>
        </w:rPr>
      </w:pPr>
      <w:r>
        <w:t xml:space="preserve"># </w:t>
      </w:r>
      <w:r w:rsidRPr="003005F2">
        <w:rPr>
          <w:b/>
        </w:rPr>
        <w:t>Which all airport can be used as transit between Singapore and Mumbai</w:t>
      </w:r>
    </w:p>
    <w:p w:rsidR="00994F24" w:rsidRDefault="00994F24" w:rsidP="00994F24">
      <w:pPr>
        <w:pStyle w:val="NoSpacing"/>
      </w:pPr>
      <w:r>
        <w:t>###############################################################</w:t>
      </w:r>
    </w:p>
    <w:p w:rsidR="00994F24" w:rsidRDefault="00994F24" w:rsidP="00994F24">
      <w:pPr>
        <w:pStyle w:val="NoSpacing"/>
      </w:pPr>
      <w:r>
        <w:t>MATCH (xy)-[:DESTINATION]-&gt;(ap)</w:t>
      </w:r>
    </w:p>
    <w:p w:rsidR="00994F24" w:rsidRDefault="00994F24" w:rsidP="00994F24">
      <w:pPr>
        <w:pStyle w:val="NoSpacing"/>
      </w:pPr>
      <w:r>
        <w:t>WITH xy, count(*) AS Count</w:t>
      </w:r>
    </w:p>
    <w:p w:rsidR="00994F24" w:rsidRDefault="00994F24" w:rsidP="00994F24">
      <w:pPr>
        <w:pStyle w:val="NoSpacing"/>
      </w:pPr>
      <w:r>
        <w:t>MATCH (sct:City {name: 'Singapore'}),(dct:City {name: 'Mumbai'}),</w:t>
      </w:r>
    </w:p>
    <w:p w:rsidR="00994F24" w:rsidRDefault="00994F24" w:rsidP="00994F24">
      <w:pPr>
        <w:pStyle w:val="NoSpacing"/>
      </w:pPr>
      <w:r>
        <w:t>p=(sct)&lt;-[:IN_CITY]-(sap)-[dt:DESTINATION]-&gt;(xy)-[dt1:DESTINATION]-&gt;(dap)-[:IN_CITY]-&gt;(dct)</w:t>
      </w:r>
    </w:p>
    <w:p w:rsidR="00994F24" w:rsidRDefault="00994F24" w:rsidP="00994F24">
      <w:pPr>
        <w:pStyle w:val="NoSpacing"/>
      </w:pPr>
      <w:r>
        <w:t>WHERE (toFloat(sap.latitude) &lt; toFloat(xy.latitude) &lt; toFloat(dap.latitude)) and (toFloat(sap.longitude) &gt; toFloat(xy.longitude) &gt; toFloat(dap.longitude))</w:t>
      </w:r>
    </w:p>
    <w:p w:rsidR="00994F24" w:rsidRDefault="00994F24" w:rsidP="00994F24">
      <w:pPr>
        <w:pStyle w:val="NoSpacing"/>
      </w:pPr>
      <w:r>
        <w:t>RETURN 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262349">
        <w:rPr>
          <w:b/>
        </w:rPr>
        <w:t>Which all airport can be used as transit between Singapore and Mumbai with transit airports handling less than 50 destinations</w:t>
      </w: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t>MATCH (xy)-[:DESTINATION]-&gt;(ap)</w:t>
      </w:r>
    </w:p>
    <w:p w:rsidR="00994F24" w:rsidRDefault="00994F24" w:rsidP="00994F24">
      <w:pPr>
        <w:pStyle w:val="NoSpacing"/>
      </w:pPr>
      <w:r>
        <w:t>WITH xy, count(*) AS Count</w:t>
      </w:r>
    </w:p>
    <w:p w:rsidR="00994F24" w:rsidRDefault="00994F24" w:rsidP="00994F24">
      <w:pPr>
        <w:pStyle w:val="NoSpacing"/>
      </w:pPr>
      <w:r>
        <w:t>WHERE Count &lt; 50</w:t>
      </w:r>
    </w:p>
    <w:p w:rsidR="00994F24" w:rsidRDefault="00994F24" w:rsidP="00994F24">
      <w:pPr>
        <w:pStyle w:val="NoSpacing"/>
      </w:pPr>
      <w:r>
        <w:t>MATCH (sct:City {name: 'Singapore'}),(dct:City {name: 'Mumbai'}),</w:t>
      </w:r>
    </w:p>
    <w:p w:rsidR="00994F24" w:rsidRDefault="00994F24" w:rsidP="00994F24">
      <w:pPr>
        <w:pStyle w:val="NoSpacing"/>
      </w:pPr>
      <w:r>
        <w:t>p=(sct)&lt;-[:IN_CITY]-(sap)-[dt:DESTINATION]-&gt;(xy)-[dt1:DESTINATION]-&gt;(dap)-[:IN_CITY]-&gt;(dct)</w:t>
      </w:r>
    </w:p>
    <w:p w:rsidR="00994F24" w:rsidRDefault="00994F24" w:rsidP="00994F24">
      <w:pPr>
        <w:pStyle w:val="NoSpacing"/>
      </w:pPr>
      <w:r>
        <w:t>WHERE (toFloat(sap.latitude) &lt; toFloat(xy.latitude) &lt; toFloat(dap.latitude)) and (toFloat(sap.longitude) &gt; toFloat(xy.longitude) &gt; toFloat(dap.longitude))</w:t>
      </w:r>
    </w:p>
    <w:p w:rsidR="00994F24" w:rsidRDefault="00994F24" w:rsidP="00994F24">
      <w:pPr>
        <w:pStyle w:val="NoSpacing"/>
      </w:pPr>
      <w:r>
        <w:t>RETURN 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9A4583">
        <w:rPr>
          <w:b/>
        </w:rPr>
        <w:t>Which all airport can be used as transit in their ascending order of traffic in terms of airline served</w:t>
      </w: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lastRenderedPageBreak/>
        <w:t>MATCH (xy)-[dt:DESTINATION]-&gt;()</w:t>
      </w:r>
    </w:p>
    <w:p w:rsidR="00994F24" w:rsidRDefault="00994F24" w:rsidP="00994F24">
      <w:pPr>
        <w:pStyle w:val="NoSpacing"/>
      </w:pPr>
      <w:r>
        <w:t>WITH xy, count(distinct dt.airline) AS Count</w:t>
      </w:r>
    </w:p>
    <w:p w:rsidR="00994F24" w:rsidRDefault="00994F24" w:rsidP="00994F24">
      <w:pPr>
        <w:pStyle w:val="NoSpacing"/>
      </w:pPr>
      <w:r>
        <w:t>MATCH (sct:City {name: 'Singapore'}),(dct:City {name: 'Mumbai'}),</w:t>
      </w:r>
    </w:p>
    <w:p w:rsidR="00994F24" w:rsidRDefault="00994F24" w:rsidP="00994F24">
      <w:pPr>
        <w:pStyle w:val="NoSpacing"/>
      </w:pPr>
      <w:r>
        <w:t>p=(sct)&lt;-[:IN_CITY]-(sap)-[dt1:DESTINATION]-&gt;(xy)-[dt2:DESTINATION]-&gt;(dap)-[:IN_CITY]-&gt;(dct)</w:t>
      </w:r>
    </w:p>
    <w:p w:rsidR="00994F24" w:rsidRDefault="00994F24" w:rsidP="00994F24">
      <w:pPr>
        <w:pStyle w:val="NoSpacing"/>
      </w:pPr>
      <w:r>
        <w:t>WHERE (toFloat(sap.latitude) &lt; toFloat(xy.latitude) &lt; toFloat(dap.latitude)) and (toFloat(sap.longitude) &gt; toFloat(xy.longitude) &gt; toFloat(dap.longitude))</w:t>
      </w:r>
    </w:p>
    <w:p w:rsidR="00994F24" w:rsidRPr="00994F24" w:rsidRDefault="00994F24" w:rsidP="00994F24">
      <w:pPr>
        <w:pStyle w:val="NoSpacing"/>
      </w:pPr>
      <w:r>
        <w:t>RETURN xy ORDER BY Count</w:t>
      </w:r>
    </w:p>
    <w:p w:rsidR="00E81978" w:rsidRPr="006B4A2D" w:rsidRDefault="00803EC4" w:rsidP="00134754">
      <w:pPr>
        <w:pStyle w:val="Heading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Cytoscope</w:t>
      </w:r>
    </w:p>
    <w:p w:rsidR="0092717C" w:rsidRPr="009655D0" w:rsidRDefault="00803EC4" w:rsidP="0092717C">
      <w:pPr>
        <w:widowControl w:val="0"/>
        <w:suppressLineNumbers/>
        <w:spacing w:line="240" w:lineRule="auto"/>
        <w:contextualSpacing/>
        <w:mirrorIndents/>
        <w:rPr>
          <w:rFonts w:ascii="Calibri" w:hAnsi="Calibri"/>
        </w:rPr>
      </w:pPr>
      <w:r>
        <w:rPr>
          <w:rFonts w:ascii="Calibri" w:hAnsi="Calibri"/>
        </w:rPr>
        <w:t xml:space="preserve">Cytoscope is a useful graph analysis tool. We used this tool for observing the General Graph network measures. </w:t>
      </w:r>
    </w:p>
    <w:p w:rsidR="00E81978" w:rsidRPr="006B4A2D" w:rsidRDefault="00803EC4" w:rsidP="00167516">
      <w:pPr>
        <w:pStyle w:val="Heading2"/>
        <w:spacing w:line="360" w:lineRule="auto"/>
      </w:pPr>
      <w:r>
        <w:t>How to use it</w:t>
      </w:r>
    </w:p>
    <w:p w:rsidR="00803EC4" w:rsidRP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eastAsiaTheme="minorEastAsia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</w:rPr>
        <w:t xml:space="preserve">Install and launch Cytoscope. </w:t>
      </w:r>
    </w:p>
    <w:p w:rsidR="00803EC4" w:rsidRP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eastAsiaTheme="minorEastAsia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</w:rPr>
        <w:t xml:space="preserve">Open the file .GraphML to import the graph in Cytoscope. </w:t>
      </w:r>
    </w:p>
    <w:p w:rsidR="00803EC4" w:rsidRP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eastAsiaTheme="minorEastAsia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</w:rPr>
        <w:t>It will take some time to map the graph on visualization workspace.</w:t>
      </w:r>
    </w:p>
    <w:p w:rsid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From Tools -&gt; NetworkAnalyzer-&gt;Network Anlaysis-&gt;Analyze Network run the network analysis as shown below:</w:t>
      </w:r>
    </w:p>
    <w:p w:rsidR="00803EC4" w:rsidRPr="00803EC4" w:rsidRDefault="00803EC4" w:rsidP="00803EC4"/>
    <w:p w:rsidR="00803EC4" w:rsidRPr="00803EC4" w:rsidRDefault="00803EC4" w:rsidP="00803EC4">
      <w:pPr>
        <w:jc w:val="center"/>
      </w:pPr>
      <w:r>
        <w:rPr>
          <w:noProof/>
        </w:rPr>
        <w:drawing>
          <wp:inline distT="0" distB="0" distL="0" distR="0">
            <wp:extent cx="5265420" cy="1755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AD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It will show up the general network </w:t>
      </w:r>
      <w:r w:rsidRPr="00803EC4">
        <w:rPr>
          <w:rFonts w:asciiTheme="minorHAnsi" w:hAnsiTheme="minorHAnsi" w:cstheme="minorHAnsi"/>
          <w:b w:val="0"/>
        </w:rPr>
        <w:t xml:space="preserve"> </w:t>
      </w:r>
      <w:r>
        <w:rPr>
          <w:rFonts w:asciiTheme="minorHAnsi" w:hAnsiTheme="minorHAnsi" w:cstheme="minorHAnsi"/>
          <w:b w:val="0"/>
        </w:rPr>
        <w:t>measure like Degree distribution, centrality analysis, diameter, density, cluster coefficient etc.</w:t>
      </w:r>
    </w:p>
    <w:p w:rsidR="006431AD" w:rsidRPr="006431AD" w:rsidRDefault="006431AD" w:rsidP="007B6348">
      <w:pPr>
        <w:pStyle w:val="ListParagraph"/>
        <w:numPr>
          <w:ilvl w:val="0"/>
          <w:numId w:val="11"/>
        </w:numPr>
      </w:pPr>
      <w:r>
        <w:t>Similarly using the Motif_discover</w:t>
      </w:r>
      <w:r w:rsidR="003369E5">
        <w:t>y</w:t>
      </w:r>
      <w:r>
        <w:t xml:space="preserve"> pattern, we can observe the recurrent pattern in the graph.</w:t>
      </w:r>
    </w:p>
    <w:p w:rsidR="00963FD3" w:rsidRPr="006B4A2D" w:rsidRDefault="00B73B04" w:rsidP="00A70663">
      <w:pPr>
        <w:pStyle w:val="Heading1"/>
      </w:pPr>
      <w:r>
        <w:t>Gephi For Key Players and Key Community Detection</w:t>
      </w:r>
    </w:p>
    <w:p w:rsidR="00963FD3" w:rsidRDefault="00A10B15" w:rsidP="00963FD3">
      <w:pPr>
        <w:autoSpaceDE w:val="0"/>
        <w:autoSpaceDN w:val="0"/>
        <w:adjustRightInd w:val="0"/>
        <w:spacing w:line="240" w:lineRule="auto"/>
        <w:rPr>
          <w:rFonts w:ascii="Calibri" w:hAnsi="Calibri" w:cstheme="minorHAnsi"/>
        </w:rPr>
      </w:pPr>
      <w:r>
        <w:rPr>
          <w:rFonts w:ascii="Calibri" w:hAnsi="Calibri" w:cstheme="minorHAnsi"/>
        </w:rPr>
        <w:t xml:space="preserve">Gephi is another popular tool to run the graph network analysis. We have used it to find the Key communities and </w:t>
      </w:r>
      <w:r w:rsidR="00A70663">
        <w:rPr>
          <w:rFonts w:ascii="Calibri" w:hAnsi="Calibri" w:cstheme="minorHAnsi"/>
        </w:rPr>
        <w:t>Key players in our graph database.</w:t>
      </w:r>
    </w:p>
    <w:p w:rsidR="00A70663" w:rsidRDefault="00A70663" w:rsidP="00A70663">
      <w:pPr>
        <w:pStyle w:val="Heading2"/>
      </w:pPr>
      <w:r>
        <w:lastRenderedPageBreak/>
        <w:t>How To Use It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>Install and launch gephi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>Open the .graphml file in Gephi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 xml:space="preserve">It will take some time to load the graph 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>On the right hand side there are different statistical runs which can be done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>Click on Page Rank and Modularity.</w:t>
      </w:r>
    </w:p>
    <w:p w:rsidR="00A70663" w:rsidRPr="00A70663" w:rsidRDefault="00A70663" w:rsidP="007B6348">
      <w:pPr>
        <w:pStyle w:val="ListParagraph"/>
        <w:numPr>
          <w:ilvl w:val="0"/>
          <w:numId w:val="14"/>
        </w:numPr>
      </w:pPr>
      <w:r>
        <w:t>This will show the key Players and Key community by distribution in the graph database.</w:t>
      </w:r>
    </w:p>
    <w:p w:rsidR="000516B1" w:rsidRPr="00375BAF" w:rsidRDefault="000516B1" w:rsidP="009E4991">
      <w:pPr>
        <w:pStyle w:val="ListParagraph"/>
        <w:ind w:left="1080"/>
      </w:pPr>
    </w:p>
    <w:p w:rsidR="009007B7" w:rsidRDefault="00B132F3" w:rsidP="001C3AEC">
      <w:pPr>
        <w:pStyle w:val="Heading2"/>
      </w:pPr>
      <w:r>
        <w:t>References</w:t>
      </w:r>
    </w:p>
    <w:p w:rsidR="005F4B86" w:rsidRDefault="005F4B86" w:rsidP="007B6348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</w:rPr>
      </w:pPr>
      <w:r>
        <w:rPr>
          <w:rFonts w:ascii="Calibri" w:hAnsi="Calibri"/>
        </w:rPr>
        <w:t xml:space="preserve">Neo4J - </w:t>
      </w:r>
      <w:hyperlink r:id="rId18" w:history="1">
        <w:r w:rsidRPr="005765C2">
          <w:rPr>
            <w:rStyle w:val="Hyperlink"/>
            <w:rFonts w:ascii="Calibri" w:hAnsi="Calibri"/>
          </w:rPr>
          <w:t>https://neo4j.com/download/</w:t>
        </w:r>
      </w:hyperlink>
      <w:r>
        <w:rPr>
          <w:rFonts w:ascii="Calibri" w:hAnsi="Calibri"/>
        </w:rPr>
        <w:t xml:space="preserve"> </w:t>
      </w:r>
    </w:p>
    <w:p w:rsidR="00A70663" w:rsidRPr="00A70663" w:rsidRDefault="00A70663" w:rsidP="007B6348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</w:rPr>
      </w:pPr>
      <w:r w:rsidRPr="00A70663">
        <w:rPr>
          <w:rFonts w:ascii="Calibri" w:hAnsi="Calibri"/>
        </w:rPr>
        <w:t xml:space="preserve">Cytoscope </w:t>
      </w:r>
      <w:r>
        <w:rPr>
          <w:rFonts w:ascii="Calibri" w:hAnsi="Calibri"/>
        </w:rPr>
        <w:t xml:space="preserve">- </w:t>
      </w:r>
      <w:r w:rsidRPr="00A70663">
        <w:rPr>
          <w:rFonts w:ascii="Calibri" w:hAnsi="Calibri"/>
        </w:rPr>
        <w:t>http://www.cytoscape.org/download.php</w:t>
      </w:r>
    </w:p>
    <w:p w:rsidR="00A70663" w:rsidRPr="00A70663" w:rsidRDefault="00A70663" w:rsidP="007B6348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</w:rPr>
      </w:pPr>
      <w:r w:rsidRPr="00A70663">
        <w:rPr>
          <w:rFonts w:ascii="Calibri" w:hAnsi="Calibri"/>
        </w:rPr>
        <w:t xml:space="preserve">Gephi - </w:t>
      </w:r>
      <w:hyperlink r:id="rId19" w:history="1">
        <w:r w:rsidRPr="005765C2">
          <w:rPr>
            <w:rStyle w:val="Hyperlink"/>
            <w:rFonts w:ascii="Calibri" w:hAnsi="Calibri"/>
          </w:rPr>
          <w:t>https://gephi.org/users/download/</w:t>
        </w:r>
      </w:hyperlink>
      <w:r>
        <w:rPr>
          <w:rFonts w:ascii="Calibri" w:hAnsi="Calibri"/>
        </w:rPr>
        <w:t xml:space="preserve"> </w:t>
      </w:r>
    </w:p>
    <w:sectPr w:rsidR="00A70663" w:rsidRPr="00A70663">
      <w:headerReference w:type="first" r:id="rId20"/>
      <w:footerReference w:type="first" r:id="rId21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3AA" w:rsidRDefault="007263AA">
      <w:pPr>
        <w:spacing w:line="240" w:lineRule="auto"/>
      </w:pPr>
      <w:r>
        <w:separator/>
      </w:r>
    </w:p>
    <w:p w:rsidR="007263AA" w:rsidRDefault="007263AA"/>
  </w:endnote>
  <w:endnote w:type="continuationSeparator" w:id="0">
    <w:p w:rsidR="007263AA" w:rsidRDefault="007263AA">
      <w:pPr>
        <w:spacing w:line="240" w:lineRule="auto"/>
      </w:pPr>
      <w:r>
        <w:continuationSeparator/>
      </w:r>
    </w:p>
    <w:p w:rsidR="007263AA" w:rsidRDefault="007263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C4" w:rsidRDefault="00803EC4">
    <w:pPr>
      <w:pStyle w:val="Footer"/>
    </w:pPr>
  </w:p>
  <w:p w:rsidR="00803EC4" w:rsidRDefault="00803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3AA" w:rsidRDefault="007263AA">
      <w:pPr>
        <w:spacing w:line="240" w:lineRule="auto"/>
      </w:pPr>
      <w:r>
        <w:separator/>
      </w:r>
    </w:p>
    <w:p w:rsidR="007263AA" w:rsidRDefault="007263AA"/>
  </w:footnote>
  <w:footnote w:type="continuationSeparator" w:id="0">
    <w:p w:rsidR="007263AA" w:rsidRDefault="007263AA">
      <w:pPr>
        <w:spacing w:line="240" w:lineRule="auto"/>
      </w:pPr>
      <w:r>
        <w:continuationSeparator/>
      </w:r>
    </w:p>
    <w:p w:rsidR="007263AA" w:rsidRDefault="007263A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4E6E" w:rsidRDefault="00364E6E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EF6720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51A2D0C"/>
    <w:multiLevelType w:val="hybridMultilevel"/>
    <w:tmpl w:val="5CF482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63C25"/>
    <w:multiLevelType w:val="hybridMultilevel"/>
    <w:tmpl w:val="131EC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37310"/>
    <w:multiLevelType w:val="hybridMultilevel"/>
    <w:tmpl w:val="C08A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4E3EF9"/>
    <w:multiLevelType w:val="hybridMultilevel"/>
    <w:tmpl w:val="995CEE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4"/>
  </w:num>
  <w:num w:numId="14">
    <w:abstractNumId w:val="12"/>
  </w:num>
  <w:num w:numId="15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CE0"/>
    <w:rsid w:val="00000E89"/>
    <w:rsid w:val="00002747"/>
    <w:rsid w:val="00003A27"/>
    <w:rsid w:val="00012138"/>
    <w:rsid w:val="00017B2D"/>
    <w:rsid w:val="00021F34"/>
    <w:rsid w:val="000406F3"/>
    <w:rsid w:val="00046AA2"/>
    <w:rsid w:val="000516B1"/>
    <w:rsid w:val="00051EC4"/>
    <w:rsid w:val="000615E5"/>
    <w:rsid w:val="000758EA"/>
    <w:rsid w:val="000803FB"/>
    <w:rsid w:val="00080BA1"/>
    <w:rsid w:val="000A06CC"/>
    <w:rsid w:val="000A3076"/>
    <w:rsid w:val="000C0A7B"/>
    <w:rsid w:val="000C1CB2"/>
    <w:rsid w:val="000C355A"/>
    <w:rsid w:val="000D24DA"/>
    <w:rsid w:val="000D3F41"/>
    <w:rsid w:val="000E0763"/>
    <w:rsid w:val="000E3B0E"/>
    <w:rsid w:val="00104042"/>
    <w:rsid w:val="00105681"/>
    <w:rsid w:val="00110DAD"/>
    <w:rsid w:val="001110F5"/>
    <w:rsid w:val="00114620"/>
    <w:rsid w:val="00134754"/>
    <w:rsid w:val="0014149F"/>
    <w:rsid w:val="00141BD6"/>
    <w:rsid w:val="0015289C"/>
    <w:rsid w:val="00164306"/>
    <w:rsid w:val="0016499F"/>
    <w:rsid w:val="00167516"/>
    <w:rsid w:val="00167611"/>
    <w:rsid w:val="00191965"/>
    <w:rsid w:val="00193EC7"/>
    <w:rsid w:val="00194759"/>
    <w:rsid w:val="00197F7D"/>
    <w:rsid w:val="001A6D01"/>
    <w:rsid w:val="001B5B73"/>
    <w:rsid w:val="001C3AEC"/>
    <w:rsid w:val="001D10BE"/>
    <w:rsid w:val="001D2368"/>
    <w:rsid w:val="001D24AB"/>
    <w:rsid w:val="001E7211"/>
    <w:rsid w:val="001F2FD7"/>
    <w:rsid w:val="001F30F9"/>
    <w:rsid w:val="0024052F"/>
    <w:rsid w:val="00240DF5"/>
    <w:rsid w:val="0024387B"/>
    <w:rsid w:val="002440F9"/>
    <w:rsid w:val="00245EF5"/>
    <w:rsid w:val="00251A08"/>
    <w:rsid w:val="00253CF2"/>
    <w:rsid w:val="002712A1"/>
    <w:rsid w:val="00273B07"/>
    <w:rsid w:val="00276135"/>
    <w:rsid w:val="00281CCE"/>
    <w:rsid w:val="002843A6"/>
    <w:rsid w:val="002858EC"/>
    <w:rsid w:val="002A7FAF"/>
    <w:rsid w:val="002C4881"/>
    <w:rsid w:val="002D0A89"/>
    <w:rsid w:val="002E34DC"/>
    <w:rsid w:val="002F60DE"/>
    <w:rsid w:val="0032225D"/>
    <w:rsid w:val="00324034"/>
    <w:rsid w:val="00324F06"/>
    <w:rsid w:val="003257BF"/>
    <w:rsid w:val="00325BB6"/>
    <w:rsid w:val="00332AE8"/>
    <w:rsid w:val="003369E5"/>
    <w:rsid w:val="003540B5"/>
    <w:rsid w:val="00355DCA"/>
    <w:rsid w:val="00364E6E"/>
    <w:rsid w:val="003718C3"/>
    <w:rsid w:val="00374570"/>
    <w:rsid w:val="00375BAF"/>
    <w:rsid w:val="00375F7C"/>
    <w:rsid w:val="003A198F"/>
    <w:rsid w:val="003A30E3"/>
    <w:rsid w:val="003B427C"/>
    <w:rsid w:val="003C4194"/>
    <w:rsid w:val="003D385A"/>
    <w:rsid w:val="003E059C"/>
    <w:rsid w:val="003E459D"/>
    <w:rsid w:val="003F1D4E"/>
    <w:rsid w:val="003F203B"/>
    <w:rsid w:val="003F3B4A"/>
    <w:rsid w:val="00410BFB"/>
    <w:rsid w:val="00420BCC"/>
    <w:rsid w:val="00431B9E"/>
    <w:rsid w:val="004439C2"/>
    <w:rsid w:val="00444394"/>
    <w:rsid w:val="00445202"/>
    <w:rsid w:val="00445AF8"/>
    <w:rsid w:val="00453E32"/>
    <w:rsid w:val="00460754"/>
    <w:rsid w:val="00470777"/>
    <w:rsid w:val="00472904"/>
    <w:rsid w:val="004846C9"/>
    <w:rsid w:val="004851CC"/>
    <w:rsid w:val="00493922"/>
    <w:rsid w:val="0049685A"/>
    <w:rsid w:val="004A20D6"/>
    <w:rsid w:val="004A7E71"/>
    <w:rsid w:val="004B1E22"/>
    <w:rsid w:val="004B3B66"/>
    <w:rsid w:val="004B4AFF"/>
    <w:rsid w:val="004C05D4"/>
    <w:rsid w:val="004C5788"/>
    <w:rsid w:val="004C59C3"/>
    <w:rsid w:val="004C5A5D"/>
    <w:rsid w:val="004C6E5E"/>
    <w:rsid w:val="004D1760"/>
    <w:rsid w:val="004F01FF"/>
    <w:rsid w:val="004F0297"/>
    <w:rsid w:val="004F1936"/>
    <w:rsid w:val="004F68D3"/>
    <w:rsid w:val="005200C7"/>
    <w:rsid w:val="0052176F"/>
    <w:rsid w:val="0053407B"/>
    <w:rsid w:val="00535832"/>
    <w:rsid w:val="00536268"/>
    <w:rsid w:val="00541DE7"/>
    <w:rsid w:val="00542F4C"/>
    <w:rsid w:val="00544020"/>
    <w:rsid w:val="00551A02"/>
    <w:rsid w:val="005534FA"/>
    <w:rsid w:val="00560ABA"/>
    <w:rsid w:val="00563478"/>
    <w:rsid w:val="005805B0"/>
    <w:rsid w:val="00581940"/>
    <w:rsid w:val="005929B1"/>
    <w:rsid w:val="005962C5"/>
    <w:rsid w:val="005A524D"/>
    <w:rsid w:val="005A6A9B"/>
    <w:rsid w:val="005C60A3"/>
    <w:rsid w:val="005D0F18"/>
    <w:rsid w:val="005D3A03"/>
    <w:rsid w:val="005D5EEA"/>
    <w:rsid w:val="005D660E"/>
    <w:rsid w:val="005E1AC9"/>
    <w:rsid w:val="005E5544"/>
    <w:rsid w:val="005F4B86"/>
    <w:rsid w:val="005F7B96"/>
    <w:rsid w:val="00602F13"/>
    <w:rsid w:val="00603724"/>
    <w:rsid w:val="00610C6E"/>
    <w:rsid w:val="006116B0"/>
    <w:rsid w:val="00620613"/>
    <w:rsid w:val="006227A6"/>
    <w:rsid w:val="00634ADB"/>
    <w:rsid w:val="00642107"/>
    <w:rsid w:val="006431AD"/>
    <w:rsid w:val="00644207"/>
    <w:rsid w:val="00650A93"/>
    <w:rsid w:val="00655FA7"/>
    <w:rsid w:val="00660A49"/>
    <w:rsid w:val="00660DC4"/>
    <w:rsid w:val="00662B66"/>
    <w:rsid w:val="00666DA2"/>
    <w:rsid w:val="0067229F"/>
    <w:rsid w:val="006725BA"/>
    <w:rsid w:val="00677790"/>
    <w:rsid w:val="00682C16"/>
    <w:rsid w:val="0069069E"/>
    <w:rsid w:val="006B1E17"/>
    <w:rsid w:val="006B4A2D"/>
    <w:rsid w:val="006D5099"/>
    <w:rsid w:val="006E0998"/>
    <w:rsid w:val="006E3DE6"/>
    <w:rsid w:val="00705566"/>
    <w:rsid w:val="00712EBF"/>
    <w:rsid w:val="00714197"/>
    <w:rsid w:val="00715140"/>
    <w:rsid w:val="00715D93"/>
    <w:rsid w:val="007263AA"/>
    <w:rsid w:val="00732BE4"/>
    <w:rsid w:val="007448E9"/>
    <w:rsid w:val="00746134"/>
    <w:rsid w:val="007511AD"/>
    <w:rsid w:val="0075273C"/>
    <w:rsid w:val="00754B70"/>
    <w:rsid w:val="007579E6"/>
    <w:rsid w:val="0076009A"/>
    <w:rsid w:val="007673FF"/>
    <w:rsid w:val="00770567"/>
    <w:rsid w:val="00772B1B"/>
    <w:rsid w:val="00780035"/>
    <w:rsid w:val="0078035A"/>
    <w:rsid w:val="00785D35"/>
    <w:rsid w:val="00786FF2"/>
    <w:rsid w:val="00787EA9"/>
    <w:rsid w:val="00792356"/>
    <w:rsid w:val="007A60A7"/>
    <w:rsid w:val="007B6348"/>
    <w:rsid w:val="007B7B06"/>
    <w:rsid w:val="007C25E7"/>
    <w:rsid w:val="007C6735"/>
    <w:rsid w:val="007D2776"/>
    <w:rsid w:val="007D4AD1"/>
    <w:rsid w:val="007E30D2"/>
    <w:rsid w:val="007E3C68"/>
    <w:rsid w:val="007E5181"/>
    <w:rsid w:val="007F7C80"/>
    <w:rsid w:val="008002C0"/>
    <w:rsid w:val="00803436"/>
    <w:rsid w:val="00803EC4"/>
    <w:rsid w:val="00806D28"/>
    <w:rsid w:val="0080788F"/>
    <w:rsid w:val="00811A9C"/>
    <w:rsid w:val="0081491E"/>
    <w:rsid w:val="0081560B"/>
    <w:rsid w:val="00816753"/>
    <w:rsid w:val="008210B1"/>
    <w:rsid w:val="00823AA9"/>
    <w:rsid w:val="00834F9D"/>
    <w:rsid w:val="0084456D"/>
    <w:rsid w:val="00852590"/>
    <w:rsid w:val="00852C52"/>
    <w:rsid w:val="00864801"/>
    <w:rsid w:val="008703DA"/>
    <w:rsid w:val="008828F2"/>
    <w:rsid w:val="0088656A"/>
    <w:rsid w:val="00897DB7"/>
    <w:rsid w:val="008A21F4"/>
    <w:rsid w:val="008A526B"/>
    <w:rsid w:val="008B06DD"/>
    <w:rsid w:val="008B5ED7"/>
    <w:rsid w:val="008C5323"/>
    <w:rsid w:val="008D2DA6"/>
    <w:rsid w:val="008E781B"/>
    <w:rsid w:val="008F1D63"/>
    <w:rsid w:val="008F7224"/>
    <w:rsid w:val="009007B7"/>
    <w:rsid w:val="009048AA"/>
    <w:rsid w:val="00906EBF"/>
    <w:rsid w:val="00917B6E"/>
    <w:rsid w:val="00924C80"/>
    <w:rsid w:val="0092717C"/>
    <w:rsid w:val="009349FF"/>
    <w:rsid w:val="00946023"/>
    <w:rsid w:val="00952A13"/>
    <w:rsid w:val="00963FD3"/>
    <w:rsid w:val="009655D0"/>
    <w:rsid w:val="00973C27"/>
    <w:rsid w:val="009808E5"/>
    <w:rsid w:val="009847AB"/>
    <w:rsid w:val="00985A10"/>
    <w:rsid w:val="00992931"/>
    <w:rsid w:val="00994F24"/>
    <w:rsid w:val="00995462"/>
    <w:rsid w:val="009A6A3B"/>
    <w:rsid w:val="009B0BFF"/>
    <w:rsid w:val="009C03B2"/>
    <w:rsid w:val="009C0775"/>
    <w:rsid w:val="009D384C"/>
    <w:rsid w:val="009E018E"/>
    <w:rsid w:val="009E4991"/>
    <w:rsid w:val="00A02B39"/>
    <w:rsid w:val="00A070F9"/>
    <w:rsid w:val="00A10B15"/>
    <w:rsid w:val="00A16206"/>
    <w:rsid w:val="00A25D63"/>
    <w:rsid w:val="00A53598"/>
    <w:rsid w:val="00A61FD9"/>
    <w:rsid w:val="00A63DAC"/>
    <w:rsid w:val="00A67B25"/>
    <w:rsid w:val="00A70663"/>
    <w:rsid w:val="00A73AC4"/>
    <w:rsid w:val="00A815C6"/>
    <w:rsid w:val="00A817D8"/>
    <w:rsid w:val="00A82F50"/>
    <w:rsid w:val="00A835FF"/>
    <w:rsid w:val="00A876C2"/>
    <w:rsid w:val="00AA3CA0"/>
    <w:rsid w:val="00AA4118"/>
    <w:rsid w:val="00AA4BF1"/>
    <w:rsid w:val="00AB07E5"/>
    <w:rsid w:val="00AB2C2A"/>
    <w:rsid w:val="00AB311B"/>
    <w:rsid w:val="00AB5F07"/>
    <w:rsid w:val="00AC0ABA"/>
    <w:rsid w:val="00AD3293"/>
    <w:rsid w:val="00AD4BE7"/>
    <w:rsid w:val="00AD7F44"/>
    <w:rsid w:val="00B044D1"/>
    <w:rsid w:val="00B07A22"/>
    <w:rsid w:val="00B132F3"/>
    <w:rsid w:val="00B148E7"/>
    <w:rsid w:val="00B21231"/>
    <w:rsid w:val="00B25C3E"/>
    <w:rsid w:val="00B25E5B"/>
    <w:rsid w:val="00B26D40"/>
    <w:rsid w:val="00B44699"/>
    <w:rsid w:val="00B5585F"/>
    <w:rsid w:val="00B66EC3"/>
    <w:rsid w:val="00B73B04"/>
    <w:rsid w:val="00B7757A"/>
    <w:rsid w:val="00B823AA"/>
    <w:rsid w:val="00B92034"/>
    <w:rsid w:val="00B9267C"/>
    <w:rsid w:val="00B92FE6"/>
    <w:rsid w:val="00BA387B"/>
    <w:rsid w:val="00BA45DB"/>
    <w:rsid w:val="00BB7638"/>
    <w:rsid w:val="00BF4184"/>
    <w:rsid w:val="00BF553F"/>
    <w:rsid w:val="00C00291"/>
    <w:rsid w:val="00C02B2F"/>
    <w:rsid w:val="00C0601E"/>
    <w:rsid w:val="00C11720"/>
    <w:rsid w:val="00C12A11"/>
    <w:rsid w:val="00C13DA1"/>
    <w:rsid w:val="00C1525F"/>
    <w:rsid w:val="00C16663"/>
    <w:rsid w:val="00C25D7B"/>
    <w:rsid w:val="00C26531"/>
    <w:rsid w:val="00C31D30"/>
    <w:rsid w:val="00C377C3"/>
    <w:rsid w:val="00C46267"/>
    <w:rsid w:val="00C56FB0"/>
    <w:rsid w:val="00C574D7"/>
    <w:rsid w:val="00C70639"/>
    <w:rsid w:val="00C7190D"/>
    <w:rsid w:val="00C75A5E"/>
    <w:rsid w:val="00C76020"/>
    <w:rsid w:val="00C84432"/>
    <w:rsid w:val="00C93CD0"/>
    <w:rsid w:val="00C9746D"/>
    <w:rsid w:val="00CB00CB"/>
    <w:rsid w:val="00CD52F1"/>
    <w:rsid w:val="00CD6E39"/>
    <w:rsid w:val="00CD7E65"/>
    <w:rsid w:val="00CE66B2"/>
    <w:rsid w:val="00CE7490"/>
    <w:rsid w:val="00CF6E91"/>
    <w:rsid w:val="00D06895"/>
    <w:rsid w:val="00D100CC"/>
    <w:rsid w:val="00D2052C"/>
    <w:rsid w:val="00D320AE"/>
    <w:rsid w:val="00D36D07"/>
    <w:rsid w:val="00D41CE2"/>
    <w:rsid w:val="00D47D86"/>
    <w:rsid w:val="00D5022E"/>
    <w:rsid w:val="00D51126"/>
    <w:rsid w:val="00D52D13"/>
    <w:rsid w:val="00D56184"/>
    <w:rsid w:val="00D661E0"/>
    <w:rsid w:val="00D70D1E"/>
    <w:rsid w:val="00D738E1"/>
    <w:rsid w:val="00D754C2"/>
    <w:rsid w:val="00D76F1F"/>
    <w:rsid w:val="00D76F48"/>
    <w:rsid w:val="00D85B68"/>
    <w:rsid w:val="00D95472"/>
    <w:rsid w:val="00DA0B5B"/>
    <w:rsid w:val="00DB23E7"/>
    <w:rsid w:val="00DB2FA9"/>
    <w:rsid w:val="00DB57E4"/>
    <w:rsid w:val="00DB689C"/>
    <w:rsid w:val="00DC5DFF"/>
    <w:rsid w:val="00DD50F1"/>
    <w:rsid w:val="00DD6025"/>
    <w:rsid w:val="00E02778"/>
    <w:rsid w:val="00E02C21"/>
    <w:rsid w:val="00E1309B"/>
    <w:rsid w:val="00E17120"/>
    <w:rsid w:val="00E21CCE"/>
    <w:rsid w:val="00E32767"/>
    <w:rsid w:val="00E337FD"/>
    <w:rsid w:val="00E40145"/>
    <w:rsid w:val="00E40C76"/>
    <w:rsid w:val="00E435EE"/>
    <w:rsid w:val="00E45713"/>
    <w:rsid w:val="00E6004D"/>
    <w:rsid w:val="00E605B9"/>
    <w:rsid w:val="00E65DBB"/>
    <w:rsid w:val="00E71ECB"/>
    <w:rsid w:val="00E76A5B"/>
    <w:rsid w:val="00E801A2"/>
    <w:rsid w:val="00E81978"/>
    <w:rsid w:val="00E82BB3"/>
    <w:rsid w:val="00E83ACB"/>
    <w:rsid w:val="00E848A3"/>
    <w:rsid w:val="00E84D2A"/>
    <w:rsid w:val="00E856AC"/>
    <w:rsid w:val="00E85D24"/>
    <w:rsid w:val="00E94513"/>
    <w:rsid w:val="00E966B0"/>
    <w:rsid w:val="00E9738E"/>
    <w:rsid w:val="00EA20DB"/>
    <w:rsid w:val="00EA4256"/>
    <w:rsid w:val="00ED5A6B"/>
    <w:rsid w:val="00ED73BE"/>
    <w:rsid w:val="00EE5E3A"/>
    <w:rsid w:val="00EF1CDD"/>
    <w:rsid w:val="00EF5705"/>
    <w:rsid w:val="00EF6720"/>
    <w:rsid w:val="00F1398C"/>
    <w:rsid w:val="00F14C7A"/>
    <w:rsid w:val="00F240B8"/>
    <w:rsid w:val="00F27D0D"/>
    <w:rsid w:val="00F35CE0"/>
    <w:rsid w:val="00F37758"/>
    <w:rsid w:val="00F379B7"/>
    <w:rsid w:val="00F45ACC"/>
    <w:rsid w:val="00F525FA"/>
    <w:rsid w:val="00F53240"/>
    <w:rsid w:val="00F66C79"/>
    <w:rsid w:val="00F70A43"/>
    <w:rsid w:val="00F72879"/>
    <w:rsid w:val="00F7559D"/>
    <w:rsid w:val="00F767D9"/>
    <w:rsid w:val="00F95F33"/>
    <w:rsid w:val="00FA32F5"/>
    <w:rsid w:val="00FB1512"/>
    <w:rsid w:val="00FE2666"/>
    <w:rsid w:val="00FE2E99"/>
    <w:rsid w:val="00FE65A5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E17CB"/>
  <w15:chartTrackingRefBased/>
  <w15:docId w15:val="{36BB5C7B-3ACD-4DF2-9F7C-F06B86787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29B1"/>
  </w:style>
  <w:style w:type="paragraph" w:styleId="Heading1">
    <w:name w:val="heading 1"/>
    <w:basedOn w:val="Normal"/>
    <w:next w:val="Normal"/>
    <w:link w:val="Heading1Char"/>
    <w:uiPriority w:val="9"/>
    <w:qFormat/>
    <w:rsid w:val="005929B1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9B1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29B1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29B1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929B1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9B1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9B1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9B1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9B1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qFormat/>
    <w:rsid w:val="005929B1"/>
    <w:rPr>
      <w:b/>
      <w:b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rsid w:val="005929B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929B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9B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5929B1"/>
    <w:rPr>
      <w:i/>
      <w:iCs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5929B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5929B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5929B1"/>
    <w:rPr>
      <w:rFonts w:asciiTheme="majorHAnsi" w:eastAsiaTheme="majorEastAsia" w:hAnsiTheme="majorHAnsi" w:cstheme="majorBidi"/>
      <w:color w:val="000000" w:themeColor="text2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29B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5929B1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9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9B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9B1"/>
    <w:rPr>
      <w:color w:val="000000" w:themeColor="text1"/>
      <w:shd w:val="clear" w:color="auto" w:fill="F2F2F2" w:themeFill="background1" w:themeFillShade="F2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kern w:val="24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929B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929B1"/>
    <w:rPr>
      <w:i/>
      <w:iCs/>
      <w:color w:val="000000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pPr>
      <w:spacing w:before="24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qFormat/>
    <w:rsid w:val="005929B1"/>
    <w:rPr>
      <w:b/>
      <w:bCs/>
      <w:i/>
      <w:iCs/>
      <w:caps/>
    </w:rPr>
  </w:style>
  <w:style w:type="character" w:styleId="IntenseReference">
    <w:name w:val="Intense Reference"/>
    <w:basedOn w:val="DefaultParagraphFont"/>
    <w:uiPriority w:val="32"/>
    <w:qFormat/>
    <w:rsid w:val="005929B1"/>
    <w:rPr>
      <w:b/>
      <w:bCs/>
      <w:smallCaps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29B1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rsid w:val="00B823AA"/>
    <w:pPr>
      <w:jc w:val="center"/>
    </w:pPr>
  </w:style>
  <w:style w:type="paragraph" w:styleId="Subtitle">
    <w:name w:val="Subtitle"/>
    <w:basedOn w:val="Normal"/>
    <w:next w:val="Normal"/>
    <w:link w:val="SubtitleChar"/>
    <w:uiPriority w:val="11"/>
    <w:qFormat/>
    <w:rsid w:val="005929B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5929B1"/>
    <w:rPr>
      <w:color w:val="5A5A5A" w:themeColor="text1" w:themeTint="A5"/>
      <w:spacing w:val="10"/>
    </w:rPr>
  </w:style>
  <w:style w:type="character" w:styleId="SubtleEmphasis">
    <w:name w:val="Subtle Emphasis"/>
    <w:basedOn w:val="DefaultParagraphFont"/>
    <w:uiPriority w:val="19"/>
    <w:qFormat/>
    <w:rsid w:val="005929B1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5929B1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929B1"/>
    <w:rPr>
      <w:b w:val="0"/>
      <w:bCs w:val="0"/>
      <w:smallCaps/>
      <w:spacing w:val="5"/>
    </w:rPr>
  </w:style>
  <w:style w:type="character" w:customStyle="1" w:styleId="hscoswrapper">
    <w:name w:val="hs_cos_wrapper"/>
    <w:basedOn w:val="DefaultParagraphFont"/>
    <w:rsid w:val="004846C9"/>
  </w:style>
  <w:style w:type="table" w:styleId="GridTable4-Accent2">
    <w:name w:val="Grid Table 4 Accent 2"/>
    <w:basedOn w:val="TableNormal"/>
    <w:uiPriority w:val="49"/>
    <w:rsid w:val="00B26D40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1Light">
    <w:name w:val="Grid Table 1 Light"/>
    <w:basedOn w:val="TableNormal"/>
    <w:uiPriority w:val="46"/>
    <w:rsid w:val="00C166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basedOn w:val="TableNormal"/>
    <w:uiPriority w:val="48"/>
    <w:rsid w:val="001D2368"/>
    <w:pPr>
      <w:spacing w:after="0" w:line="240" w:lineRule="auto"/>
    </w:pPr>
    <w:tblPr>
      <w:tblStyleRowBandSize w:val="1"/>
      <w:tblStyleColBandSize w:val="1"/>
      <w:tblBorders>
        <w:top w:val="single" w:sz="4" w:space="0" w:color="DDDDDD" w:themeColor="accent1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DDDD" w:themeColor="accent1"/>
          <w:right w:val="single" w:sz="4" w:space="0" w:color="DDDDDD" w:themeColor="accent1"/>
        </w:tcBorders>
      </w:tcPr>
    </w:tblStylePr>
    <w:tblStylePr w:type="band1Horz">
      <w:tblPr/>
      <w:tcPr>
        <w:tcBorders>
          <w:top w:val="single" w:sz="4" w:space="0" w:color="DDDDDD" w:themeColor="accent1"/>
          <w:bottom w:val="single" w:sz="4" w:space="0" w:color="DDDDD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DDDD" w:themeColor="accent1"/>
          <w:left w:val="nil"/>
        </w:tcBorders>
      </w:tcPr>
    </w:tblStylePr>
    <w:tblStylePr w:type="swCell">
      <w:tblPr/>
      <w:tcPr>
        <w:tcBorders>
          <w:top w:val="double" w:sz="4" w:space="0" w:color="DDDDDD" w:themeColor="accent1"/>
          <w:right w:val="nil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1D2368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56184"/>
    <w:pPr>
      <w:spacing w:after="0" w:line="240" w:lineRule="auto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56184"/>
    <w:pPr>
      <w:spacing w:after="0" w:line="240" w:lineRule="auto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70663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66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Excel_Macro-Enabled_Worksheet1.xlsm"/><Relationship Id="rId18" Type="http://schemas.openxmlformats.org/officeDocument/2006/relationships/hyperlink" Target="https://neo4j.com/download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Excel_Macro-Enabled_Worksheet.xlsm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Macro-Enabled_Worksheet2.xlsm"/><Relationship Id="rId23" Type="http://schemas.openxmlformats.org/officeDocument/2006/relationships/glossaryDocument" Target="glossary/document.xml"/><Relationship Id="rId10" Type="http://schemas.openxmlformats.org/officeDocument/2006/relationships/image" Target="media/image1.emf"/><Relationship Id="rId19" Type="http://schemas.openxmlformats.org/officeDocument/2006/relationships/hyperlink" Target="https://gephi.org/users/download/" TargetMode="External"/><Relationship Id="rId4" Type="http://schemas.openxmlformats.org/officeDocument/2006/relationships/styles" Target="styles.xml"/><Relationship Id="rId9" Type="http://schemas.openxmlformats.org/officeDocument/2006/relationships/hyperlink" Target="https://neo4j.com/download/" TargetMode="Externa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marp\Downloads\tf0398235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72B6F3AC0A64322AD384FC59FD0C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F4C84-0649-4D15-AE9E-E959668627E1}"/>
      </w:docPartPr>
      <w:docPartBody>
        <w:p w:rsidR="00863276" w:rsidRDefault="005935D2">
          <w:pPr>
            <w:pStyle w:val="D72B6F3AC0A64322AD384FC59FD0C02F"/>
          </w:pPr>
          <w:r>
            <w:t>[Title Here, up to 12 Words, on One to Two Lines]</w:t>
          </w:r>
        </w:p>
      </w:docPartBody>
    </w:docPart>
    <w:docPart>
      <w:docPartPr>
        <w:name w:val="95BB8AF2C78549939DC55C484E0185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230C2A-D689-4490-9F7A-ABCBE24E1BE6}"/>
      </w:docPartPr>
      <w:docPartBody>
        <w:p w:rsidR="00EE1AE2" w:rsidRDefault="00EE1AE2" w:rsidP="00EE1AE2">
          <w:pPr>
            <w:pStyle w:val="95BB8AF2C78549939DC55C484E018593"/>
          </w:pPr>
          <w:r>
            <w:t>Abstract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CAA"/>
    <w:rsid w:val="00005F53"/>
    <w:rsid w:val="00317CAA"/>
    <w:rsid w:val="00370CD4"/>
    <w:rsid w:val="0054747C"/>
    <w:rsid w:val="005935D2"/>
    <w:rsid w:val="00863276"/>
    <w:rsid w:val="009707B1"/>
    <w:rsid w:val="00971231"/>
    <w:rsid w:val="00A76437"/>
    <w:rsid w:val="00AA3A70"/>
    <w:rsid w:val="00C03FC9"/>
    <w:rsid w:val="00C876BA"/>
    <w:rsid w:val="00EE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2B6F3AC0A64322AD384FC59FD0C02F">
    <w:name w:val="D72B6F3AC0A64322AD384FC59FD0C02F"/>
  </w:style>
  <w:style w:type="paragraph" w:customStyle="1" w:styleId="44A2BAC1699846D496663E52AF195A1F">
    <w:name w:val="44A2BAC1699846D496663E52AF195A1F"/>
  </w:style>
  <w:style w:type="paragraph" w:customStyle="1" w:styleId="B9E4274819FC4AED94C73421CF60A76F">
    <w:name w:val="B9E4274819FC4AED94C73421CF60A76F"/>
  </w:style>
  <w:style w:type="paragraph" w:customStyle="1" w:styleId="9023F8633C9842078B9C912BC02E19D5">
    <w:name w:val="9023F8633C9842078B9C912BC02E19D5"/>
  </w:style>
  <w:style w:type="paragraph" w:customStyle="1" w:styleId="780BA72184E3424897BE91DD62E34CEE">
    <w:name w:val="780BA72184E3424897BE91DD62E34CEE"/>
  </w:style>
  <w:style w:type="paragraph" w:customStyle="1" w:styleId="AF193A2565D44097BC2A7647B26CA322">
    <w:name w:val="AF193A2565D44097BC2A7647B26CA322"/>
  </w:style>
  <w:style w:type="character" w:styleId="Emphasis">
    <w:name w:val="Emphasis"/>
    <w:basedOn w:val="DefaultParagraphFont"/>
    <w:uiPriority w:val="4"/>
    <w:unhideWhenUsed/>
    <w:qFormat/>
    <w:rsid w:val="00317CAA"/>
    <w:rPr>
      <w:i/>
      <w:iCs/>
    </w:rPr>
  </w:style>
  <w:style w:type="paragraph" w:customStyle="1" w:styleId="DB540DAB94214340AA281882749EC0CF">
    <w:name w:val="DB540DAB94214340AA281882749EC0CF"/>
  </w:style>
  <w:style w:type="paragraph" w:customStyle="1" w:styleId="0F1361855AA54DCE9C6F567B3CC305F6">
    <w:name w:val="0F1361855AA54DCE9C6F567B3CC305F6"/>
  </w:style>
  <w:style w:type="paragraph" w:customStyle="1" w:styleId="F28090B3C5CB428CAC64A0D6E7C16D29">
    <w:name w:val="F28090B3C5CB428CAC64A0D6E7C16D29"/>
  </w:style>
  <w:style w:type="paragraph" w:customStyle="1" w:styleId="4E4A2699960F48A3B2A4327841018314">
    <w:name w:val="4E4A2699960F48A3B2A4327841018314"/>
  </w:style>
  <w:style w:type="paragraph" w:customStyle="1" w:styleId="807E7F1EA88C453ABDDCBCDCA13873F7">
    <w:name w:val="807E7F1EA88C453ABDDCBCDCA13873F7"/>
  </w:style>
  <w:style w:type="paragraph" w:customStyle="1" w:styleId="3FDD5AA2EB964AC48AA9157EDBBD04CA">
    <w:name w:val="3FDD5AA2EB964AC48AA9157EDBBD04CA"/>
  </w:style>
  <w:style w:type="paragraph" w:customStyle="1" w:styleId="FF7C7A8807EB4492B35B284A2D1B5070">
    <w:name w:val="FF7C7A8807EB4492B35B284A2D1B5070"/>
  </w:style>
  <w:style w:type="paragraph" w:customStyle="1" w:styleId="5E9FB437EFF143D682241B9024A6DAD0">
    <w:name w:val="5E9FB437EFF143D682241B9024A6DAD0"/>
  </w:style>
  <w:style w:type="paragraph" w:customStyle="1" w:styleId="D5035B8B95A94D89A8D9CE23850EC3A7">
    <w:name w:val="D5035B8B95A94D89A8D9CE23850EC3A7"/>
  </w:style>
  <w:style w:type="paragraph" w:customStyle="1" w:styleId="207F09C456FA4591B990E85EA3EBD665">
    <w:name w:val="207F09C456FA4591B990E85EA3EBD665"/>
  </w:style>
  <w:style w:type="paragraph" w:customStyle="1" w:styleId="6A54829F03534A30802146F29D91F515">
    <w:name w:val="6A54829F03534A30802146F29D91F515"/>
  </w:style>
  <w:style w:type="paragraph" w:customStyle="1" w:styleId="DC2DF48F421640BE9C3F3CCE3EFF8C31">
    <w:name w:val="DC2DF48F421640BE9C3F3CCE3EFF8C31"/>
  </w:style>
  <w:style w:type="paragraph" w:customStyle="1" w:styleId="04E444AEF49744E8ABA32595F06BE10B">
    <w:name w:val="04E444AEF49744E8ABA32595F06BE10B"/>
  </w:style>
  <w:style w:type="paragraph" w:customStyle="1" w:styleId="2794D4BF51424D1FB71418F10E4F1287">
    <w:name w:val="2794D4BF51424D1FB71418F10E4F1287"/>
  </w:style>
  <w:style w:type="paragraph" w:customStyle="1" w:styleId="8B825D4FDCAD47B2A08AD422A0514B75">
    <w:name w:val="8B825D4FDCAD47B2A08AD422A0514B75"/>
  </w:style>
  <w:style w:type="paragraph" w:customStyle="1" w:styleId="BB35D323E16049CE9D2BDE4466D691EF">
    <w:name w:val="BB35D323E16049CE9D2BDE4466D691EF"/>
  </w:style>
  <w:style w:type="paragraph" w:customStyle="1" w:styleId="82644670352C42FF91A34D4669072D2B">
    <w:name w:val="82644670352C42FF91A34D4669072D2B"/>
  </w:style>
  <w:style w:type="paragraph" w:customStyle="1" w:styleId="FD95BE7FD8674CCBAAEC00AEB56497AB">
    <w:name w:val="FD95BE7FD8674CCBAAEC00AEB56497AB"/>
  </w:style>
  <w:style w:type="paragraph" w:customStyle="1" w:styleId="E981BD4850714A63AD60B728FC7933FF">
    <w:name w:val="E981BD4850714A63AD60B728FC7933FF"/>
  </w:style>
  <w:style w:type="paragraph" w:customStyle="1" w:styleId="B47F17ED4A564D0FA6609E22BD5CC8D1">
    <w:name w:val="B47F17ED4A564D0FA6609E22BD5CC8D1"/>
  </w:style>
  <w:style w:type="paragraph" w:customStyle="1" w:styleId="3C499FA552414A8AAAF98513AE850292">
    <w:name w:val="3C499FA552414A8AAAF98513AE850292"/>
  </w:style>
  <w:style w:type="paragraph" w:customStyle="1" w:styleId="6CAEDBCA4D054869BA9B4B84E360959F">
    <w:name w:val="6CAEDBCA4D054869BA9B4B84E360959F"/>
  </w:style>
  <w:style w:type="paragraph" w:customStyle="1" w:styleId="F79C0AAD635D4FDA8410298B33F8F1EA">
    <w:name w:val="F79C0AAD635D4FDA8410298B33F8F1EA"/>
  </w:style>
  <w:style w:type="paragraph" w:customStyle="1" w:styleId="88C138F79DF14417B74CE71190542804">
    <w:name w:val="88C138F79DF14417B74CE71190542804"/>
  </w:style>
  <w:style w:type="paragraph" w:customStyle="1" w:styleId="33F0E91766DF4DB48B589BAF6F31A6FD">
    <w:name w:val="33F0E91766DF4DB48B589BAF6F31A6FD"/>
  </w:style>
  <w:style w:type="paragraph" w:customStyle="1" w:styleId="72BD6CDB715740A7BCB1FE0341E11736">
    <w:name w:val="72BD6CDB715740A7BCB1FE0341E11736"/>
  </w:style>
  <w:style w:type="paragraph" w:customStyle="1" w:styleId="A6837D4199714F02ACED5C2C5658DACD">
    <w:name w:val="A6837D4199714F02ACED5C2C5658DACD"/>
  </w:style>
  <w:style w:type="paragraph" w:customStyle="1" w:styleId="7FD0D3A422DA4D26AA15FBF04E568F02">
    <w:name w:val="7FD0D3A422DA4D26AA15FBF04E568F02"/>
  </w:style>
  <w:style w:type="paragraph" w:customStyle="1" w:styleId="BFB2EE0D4F1B4B5496C22FC55695FC97">
    <w:name w:val="BFB2EE0D4F1B4B5496C22FC55695FC97"/>
  </w:style>
  <w:style w:type="paragraph" w:customStyle="1" w:styleId="A4975554A59E49CBAC207D3D2450795A">
    <w:name w:val="A4975554A59E49CBAC207D3D2450795A"/>
  </w:style>
  <w:style w:type="paragraph" w:customStyle="1" w:styleId="987AD7DA3B27415CB1B0EE327CECECAA">
    <w:name w:val="987AD7DA3B27415CB1B0EE327CECECAA"/>
  </w:style>
  <w:style w:type="paragraph" w:customStyle="1" w:styleId="BCF5422F97DB4A9394AD6F5800BC79A3">
    <w:name w:val="BCF5422F97DB4A9394AD6F5800BC79A3"/>
  </w:style>
  <w:style w:type="paragraph" w:customStyle="1" w:styleId="4EB7D62BAC4248D082EA5EF14490EAD1">
    <w:name w:val="4EB7D62BAC4248D082EA5EF14490EAD1"/>
  </w:style>
  <w:style w:type="paragraph" w:customStyle="1" w:styleId="FF7E7D378F9B4D868238FFE841A419E8">
    <w:name w:val="FF7E7D378F9B4D868238FFE841A419E8"/>
  </w:style>
  <w:style w:type="paragraph" w:customStyle="1" w:styleId="CD84A8E4FC7F4705B77B97CADAF5C821">
    <w:name w:val="CD84A8E4FC7F4705B77B97CADAF5C821"/>
  </w:style>
  <w:style w:type="paragraph" w:customStyle="1" w:styleId="AD70C2C5EF894926BFFBE917001AF242">
    <w:name w:val="AD70C2C5EF894926BFFBE917001AF242"/>
  </w:style>
  <w:style w:type="paragraph" w:customStyle="1" w:styleId="FCCECEAEC3394FB0B4F79A81379AA0E4">
    <w:name w:val="FCCECEAEC3394FB0B4F79A81379AA0E4"/>
  </w:style>
  <w:style w:type="paragraph" w:customStyle="1" w:styleId="FAE4FF3DC7214C50AFDB123243C0B51D">
    <w:name w:val="FAE4FF3DC7214C50AFDB123243C0B51D"/>
  </w:style>
  <w:style w:type="paragraph" w:customStyle="1" w:styleId="999E54BB72644D0980B8A72D3EFC37B6">
    <w:name w:val="999E54BB72644D0980B8A72D3EFC37B6"/>
  </w:style>
  <w:style w:type="paragraph" w:customStyle="1" w:styleId="AA4D74C5A78E4A288E1C4B51AF5817B7">
    <w:name w:val="AA4D74C5A78E4A288E1C4B51AF5817B7"/>
  </w:style>
  <w:style w:type="paragraph" w:customStyle="1" w:styleId="EB9ABA3769EC44E59DB8C0ED4A89E9DC">
    <w:name w:val="EB9ABA3769EC44E59DB8C0ED4A89E9DC"/>
  </w:style>
  <w:style w:type="paragraph" w:customStyle="1" w:styleId="29F9706938CE44C9B24905F3BA0C47C9">
    <w:name w:val="29F9706938CE44C9B24905F3BA0C47C9"/>
  </w:style>
  <w:style w:type="paragraph" w:customStyle="1" w:styleId="5F81C589212C4BE6B23D1AD0B7E56C03">
    <w:name w:val="5F81C589212C4BE6B23D1AD0B7E56C03"/>
  </w:style>
  <w:style w:type="paragraph" w:customStyle="1" w:styleId="7EEA6524553146CAA891EB2C3093D415">
    <w:name w:val="7EEA6524553146CAA891EB2C3093D415"/>
  </w:style>
  <w:style w:type="paragraph" w:customStyle="1" w:styleId="C3FB2D4B4920425AB31DA34DD8295F73">
    <w:name w:val="C3FB2D4B4920425AB31DA34DD8295F73"/>
  </w:style>
  <w:style w:type="paragraph" w:customStyle="1" w:styleId="61703CDDC7B94E7C82B4E1227AC06E71">
    <w:name w:val="61703CDDC7B94E7C82B4E1227AC06E71"/>
  </w:style>
  <w:style w:type="paragraph" w:customStyle="1" w:styleId="F7E5A9BC7F86464E80BA429485A9C2F3">
    <w:name w:val="F7E5A9BC7F86464E80BA429485A9C2F3"/>
  </w:style>
  <w:style w:type="paragraph" w:customStyle="1" w:styleId="3ABD2930206C42C5B82328F30B8F2559">
    <w:name w:val="3ABD2930206C42C5B82328F30B8F2559"/>
  </w:style>
  <w:style w:type="paragraph" w:customStyle="1" w:styleId="D2ED12140EE14CB985AADC709FA9840C">
    <w:name w:val="D2ED12140EE14CB985AADC709FA9840C"/>
  </w:style>
  <w:style w:type="paragraph" w:customStyle="1" w:styleId="B0E15F284952402EB5897EE43C4A484D">
    <w:name w:val="B0E15F284952402EB5897EE43C4A484D"/>
  </w:style>
  <w:style w:type="paragraph" w:customStyle="1" w:styleId="CDE419C2278E41C3AE41F224FC2B31C4">
    <w:name w:val="CDE419C2278E41C3AE41F224FC2B31C4"/>
  </w:style>
  <w:style w:type="paragraph" w:customStyle="1" w:styleId="4BB042B163CB4A6FA64737DF45C693B1">
    <w:name w:val="4BB042B163CB4A6FA64737DF45C693B1"/>
  </w:style>
  <w:style w:type="paragraph" w:customStyle="1" w:styleId="3C5E3FAC642F4084B64668676F083541">
    <w:name w:val="3C5E3FAC642F4084B64668676F083541"/>
  </w:style>
  <w:style w:type="paragraph" w:customStyle="1" w:styleId="6F44AAEB089F48349BAEADF019C822CF">
    <w:name w:val="6F44AAEB089F48349BAEADF019C822CF"/>
  </w:style>
  <w:style w:type="paragraph" w:customStyle="1" w:styleId="E341254B500F41C2ACD070A79C029947">
    <w:name w:val="E341254B500F41C2ACD070A79C029947"/>
  </w:style>
  <w:style w:type="paragraph" w:customStyle="1" w:styleId="D26779E8E7F5423D8C593BF020A22C73">
    <w:name w:val="D26779E8E7F5423D8C593BF020A22C73"/>
  </w:style>
  <w:style w:type="paragraph" w:customStyle="1" w:styleId="04EFFAC74D1340588BE01A4CA06923C6">
    <w:name w:val="04EFFAC74D1340588BE01A4CA06923C6"/>
  </w:style>
  <w:style w:type="paragraph" w:customStyle="1" w:styleId="EEBAFFF27F7042779836B173CD223817">
    <w:name w:val="EEBAFFF27F7042779836B173CD223817"/>
    <w:rsid w:val="00317CAA"/>
  </w:style>
  <w:style w:type="paragraph" w:customStyle="1" w:styleId="2E4C6327E31F43878B3893BEAD260C26">
    <w:name w:val="2E4C6327E31F43878B3893BEAD260C26"/>
    <w:rsid w:val="00317CAA"/>
  </w:style>
  <w:style w:type="paragraph" w:customStyle="1" w:styleId="F5A61C63FC70437297F9D2EA5B9E04D9">
    <w:name w:val="F5A61C63FC70437297F9D2EA5B9E04D9"/>
    <w:rsid w:val="00317CAA"/>
  </w:style>
  <w:style w:type="paragraph" w:customStyle="1" w:styleId="8BA37F0232BA4FA19AC85046328A6175">
    <w:name w:val="8BA37F0232BA4FA19AC85046328A6175"/>
    <w:rsid w:val="00863276"/>
  </w:style>
  <w:style w:type="paragraph" w:customStyle="1" w:styleId="34878DC896854E1D99FC736586A488A4">
    <w:name w:val="34878DC896854E1D99FC736586A488A4"/>
    <w:rsid w:val="00863276"/>
  </w:style>
  <w:style w:type="paragraph" w:customStyle="1" w:styleId="6278B5B784404193832E8012B1E3862B">
    <w:name w:val="6278B5B784404193832E8012B1E3862B"/>
    <w:rsid w:val="00863276"/>
  </w:style>
  <w:style w:type="paragraph" w:customStyle="1" w:styleId="FC2E1B7CC3054AC49FA17F112A2EA7EC">
    <w:name w:val="FC2E1B7CC3054AC49FA17F112A2EA7EC"/>
    <w:rsid w:val="00863276"/>
  </w:style>
  <w:style w:type="paragraph" w:customStyle="1" w:styleId="D13BA278DFA6446DA7012154002C89B3">
    <w:name w:val="D13BA278DFA6446DA7012154002C89B3"/>
    <w:rsid w:val="00863276"/>
  </w:style>
  <w:style w:type="paragraph" w:customStyle="1" w:styleId="159AB4A80F824893A086606A047D0FD6">
    <w:name w:val="159AB4A80F824893A086606A047D0FD6"/>
    <w:rsid w:val="00863276"/>
  </w:style>
  <w:style w:type="paragraph" w:customStyle="1" w:styleId="24B61171F2C948519089F012A925F0D2">
    <w:name w:val="24B61171F2C948519089F012A925F0D2"/>
    <w:rsid w:val="00863276"/>
  </w:style>
  <w:style w:type="paragraph" w:customStyle="1" w:styleId="92DCC4B213BB4606B04CAD8808FD4674">
    <w:name w:val="92DCC4B213BB4606B04CAD8808FD4674"/>
    <w:rsid w:val="00863276"/>
  </w:style>
  <w:style w:type="paragraph" w:customStyle="1" w:styleId="5B0E3B0888054B90A567E55FB245C771">
    <w:name w:val="5B0E3B0888054B90A567E55FB245C771"/>
    <w:rsid w:val="00863276"/>
  </w:style>
  <w:style w:type="paragraph" w:customStyle="1" w:styleId="CB8B8469BC394259B1D02EE01D87C2DE">
    <w:name w:val="CB8B8469BC394259B1D02EE01D87C2DE"/>
    <w:rsid w:val="00863276"/>
  </w:style>
  <w:style w:type="paragraph" w:customStyle="1" w:styleId="DAB4D659D67840D282BDAAC5255FAE4B">
    <w:name w:val="DAB4D659D67840D282BDAAC5255FAE4B"/>
    <w:rsid w:val="00863276"/>
  </w:style>
  <w:style w:type="paragraph" w:customStyle="1" w:styleId="EC0940ABA4B14E86B0A5EAB45C909ED0">
    <w:name w:val="EC0940ABA4B14E86B0A5EAB45C909ED0"/>
    <w:rsid w:val="00863276"/>
  </w:style>
  <w:style w:type="paragraph" w:customStyle="1" w:styleId="8FCE544472944197A710C586A347C3EB">
    <w:name w:val="8FCE544472944197A710C586A347C3EB"/>
    <w:rsid w:val="00863276"/>
  </w:style>
  <w:style w:type="paragraph" w:customStyle="1" w:styleId="E91C8D9DFFA542B48F08C286F52B8D74">
    <w:name w:val="E91C8D9DFFA542B48F08C286F52B8D74"/>
    <w:rsid w:val="00863276"/>
  </w:style>
  <w:style w:type="paragraph" w:customStyle="1" w:styleId="9840EC4404D6453DB86F7803EDAB50EA">
    <w:name w:val="9840EC4404D6453DB86F7803EDAB50EA"/>
    <w:rsid w:val="00863276"/>
  </w:style>
  <w:style w:type="paragraph" w:customStyle="1" w:styleId="52DD549E38C6477BB5AFD0F51A77ABAF">
    <w:name w:val="52DD549E38C6477BB5AFD0F51A77ABAF"/>
    <w:rsid w:val="00863276"/>
  </w:style>
  <w:style w:type="paragraph" w:customStyle="1" w:styleId="C6E35E7DB7924FF096742E837E7CE717">
    <w:name w:val="C6E35E7DB7924FF096742E837E7CE717"/>
    <w:rsid w:val="00863276"/>
  </w:style>
  <w:style w:type="paragraph" w:customStyle="1" w:styleId="47AE7005935F4647922275D817665329">
    <w:name w:val="47AE7005935F4647922275D817665329"/>
    <w:rsid w:val="00863276"/>
  </w:style>
  <w:style w:type="paragraph" w:customStyle="1" w:styleId="8287BC8B8D564AB98853A3F532D2B0A9">
    <w:name w:val="8287BC8B8D564AB98853A3F532D2B0A9"/>
    <w:rsid w:val="00863276"/>
  </w:style>
  <w:style w:type="paragraph" w:customStyle="1" w:styleId="026DEE10BDE64224A868DBB1C28C7748">
    <w:name w:val="026DEE10BDE64224A868DBB1C28C7748"/>
    <w:rsid w:val="00863276"/>
  </w:style>
  <w:style w:type="paragraph" w:customStyle="1" w:styleId="70831A48A59B4092B16A0EECCEE4C305">
    <w:name w:val="70831A48A59B4092B16A0EECCEE4C305"/>
    <w:rsid w:val="00863276"/>
  </w:style>
  <w:style w:type="paragraph" w:customStyle="1" w:styleId="449F4A0848D9449587C06B88F950D198">
    <w:name w:val="449F4A0848D9449587C06B88F950D198"/>
    <w:rsid w:val="00863276"/>
  </w:style>
  <w:style w:type="paragraph" w:customStyle="1" w:styleId="731177C2992342B2A04CE12607B2884E">
    <w:name w:val="731177C2992342B2A04CE12607B2884E"/>
    <w:rsid w:val="00863276"/>
  </w:style>
  <w:style w:type="paragraph" w:customStyle="1" w:styleId="7041C6A649DC4F0EA74CD31178FADBD3">
    <w:name w:val="7041C6A649DC4F0EA74CD31178FADBD3"/>
    <w:rsid w:val="00863276"/>
  </w:style>
  <w:style w:type="paragraph" w:customStyle="1" w:styleId="7EB43089424E426F811AAB669C77D441">
    <w:name w:val="7EB43089424E426F811AAB669C77D441"/>
    <w:rsid w:val="00863276"/>
  </w:style>
  <w:style w:type="paragraph" w:customStyle="1" w:styleId="BAB4AB235BE344009FB46A896D677FD1">
    <w:name w:val="BAB4AB235BE344009FB46A896D677FD1"/>
    <w:rsid w:val="00863276"/>
  </w:style>
  <w:style w:type="paragraph" w:customStyle="1" w:styleId="09B6B50DCC7048C0A880ADAA2ED8AB79">
    <w:name w:val="09B6B50DCC7048C0A880ADAA2ED8AB79"/>
    <w:rsid w:val="00863276"/>
  </w:style>
  <w:style w:type="paragraph" w:customStyle="1" w:styleId="95BB8AF2C78549939DC55C484E018593">
    <w:name w:val="95BB8AF2C78549939DC55C484E018593"/>
    <w:rsid w:val="00EE1AE2"/>
    <w:rPr>
      <w:lang w:val="en-SG" w:eastAsia="en-SG"/>
    </w:rPr>
  </w:style>
  <w:style w:type="paragraph" w:customStyle="1" w:styleId="2C674311DF9641BAB1546E105C86F533">
    <w:name w:val="2C674311DF9641BAB1546E105C86F533"/>
    <w:rsid w:val="00C03F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A0FEF6-080D-4BC6-AC1A-669B8B384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tf03982351.dotx</Template>
  <TotalTime>33</TotalTime>
  <Pages>6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Predicting Daily Bicycle Demand for Capital Bikeshare</vt:lpstr>
    </vt:vector>
  </TitlesOfParts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Air-traffic Graph Network Analysis</dc:title>
  <dc:subject/>
  <dc:creator>Pradeep Kumar</dc:creator>
  <cp:keywords/>
  <dc:description/>
  <cp:lastModifiedBy>Pradeep Kumar</cp:lastModifiedBy>
  <cp:revision>26</cp:revision>
  <cp:lastPrinted>2017-08-18T12:28:00Z</cp:lastPrinted>
  <dcterms:created xsi:type="dcterms:W3CDTF">2017-08-18T12:28:00Z</dcterms:created>
  <dcterms:modified xsi:type="dcterms:W3CDTF">2017-11-05T06:50:00Z</dcterms:modified>
</cp:coreProperties>
</file>