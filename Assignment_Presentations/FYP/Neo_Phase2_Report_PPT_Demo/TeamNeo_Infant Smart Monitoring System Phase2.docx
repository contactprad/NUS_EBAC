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B7D9F" w14:textId="77777777" w:rsidR="00C6554A" w:rsidRPr="008B5277" w:rsidRDefault="001815DE" w:rsidP="00C6554A">
      <w:pPr>
        <w:pStyle w:val="Photo"/>
      </w:pPr>
      <w:bookmarkStart w:id="0" w:name="_Toc321147149"/>
      <w:bookmarkStart w:id="1" w:name="_Toc318188227"/>
      <w:bookmarkStart w:id="2" w:name="_Toc318188327"/>
      <w:bookmarkStart w:id="3" w:name="_Toc318189312"/>
      <w:bookmarkStart w:id="4" w:name="_Toc321147011"/>
      <w:r>
        <w:rPr>
          <w:noProof/>
          <w:lang w:val="en-GB" w:eastAsia="en-GB"/>
        </w:rPr>
        <w:drawing>
          <wp:inline distT="0" distB="0" distL="0" distR="0" wp14:anchorId="056582E7" wp14:editId="225B8208">
            <wp:extent cx="5486400" cy="2335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335530"/>
                    </a:xfrm>
                    <a:prstGeom prst="rect">
                      <a:avLst/>
                    </a:prstGeom>
                  </pic:spPr>
                </pic:pic>
              </a:graphicData>
            </a:graphic>
          </wp:inline>
        </w:drawing>
      </w:r>
    </w:p>
    <w:bookmarkEnd w:id="0"/>
    <w:bookmarkEnd w:id="1"/>
    <w:bookmarkEnd w:id="2"/>
    <w:bookmarkEnd w:id="3"/>
    <w:bookmarkEnd w:id="4"/>
    <w:p w14:paraId="7C3EECDD" w14:textId="77777777" w:rsidR="00C6554A" w:rsidRPr="00D5413C" w:rsidRDefault="004C781C" w:rsidP="004C781C">
      <w:pPr>
        <w:pStyle w:val="Title"/>
      </w:pPr>
      <w:r>
        <w:t>Infant Smart Monitoring System</w:t>
      </w:r>
    </w:p>
    <w:p w14:paraId="1511CBA8" w14:textId="77777777" w:rsidR="00E6189F" w:rsidRDefault="00E6189F" w:rsidP="00C6554A">
      <w:pPr>
        <w:pStyle w:val="ContactInfo"/>
      </w:pPr>
      <w:r>
        <w:t>Team Name: Neo</w:t>
      </w:r>
      <w:r w:rsidR="00C6554A">
        <w:t xml:space="preserve"> | </w:t>
      </w:r>
      <w:r>
        <w:t>EBAC4</w:t>
      </w:r>
      <w:r w:rsidR="00C6554A">
        <w:t xml:space="preserve"> |</w:t>
      </w:r>
      <w:r w:rsidR="00C6554A" w:rsidRPr="00D5413C">
        <w:t xml:space="preserve"> </w:t>
      </w:r>
      <w:r>
        <w:t>31/03/2018</w:t>
      </w:r>
    </w:p>
    <w:p w14:paraId="66BE98C3" w14:textId="77777777" w:rsidR="00C6554A" w:rsidRDefault="00E6189F" w:rsidP="00C6554A">
      <w:pPr>
        <w:pStyle w:val="ContactInfo"/>
      </w:pPr>
      <w:r>
        <w:t>[e0146864, e0146946, e0147017, e0146771] @u.nus.edu</w:t>
      </w:r>
      <w:r w:rsidR="00C6554A">
        <w:br w:type="page"/>
      </w:r>
    </w:p>
    <w:sdt>
      <w:sdtPr>
        <w:rPr>
          <w:rFonts w:asciiTheme="minorHAnsi" w:eastAsiaTheme="minorHAnsi" w:hAnsiTheme="minorHAnsi" w:cstheme="minorBidi"/>
          <w:color w:val="595959" w:themeColor="text1" w:themeTint="A6"/>
          <w:sz w:val="22"/>
          <w:szCs w:val="22"/>
        </w:rPr>
        <w:id w:val="1211001791"/>
        <w:docPartObj>
          <w:docPartGallery w:val="Table of Contents"/>
          <w:docPartUnique/>
        </w:docPartObj>
      </w:sdtPr>
      <w:sdtEndPr>
        <w:rPr>
          <w:b/>
          <w:bCs/>
          <w:noProof/>
        </w:rPr>
      </w:sdtEndPr>
      <w:sdtContent>
        <w:p w14:paraId="38F75B8A" w14:textId="77777777" w:rsidR="003B49BA" w:rsidRDefault="003B49BA">
          <w:pPr>
            <w:pStyle w:val="TOCHeading"/>
          </w:pPr>
          <w:r>
            <w:t>Contents</w:t>
          </w:r>
        </w:p>
        <w:p w14:paraId="047F89CA" w14:textId="77777777" w:rsidR="00CB7350" w:rsidRDefault="003B49BA">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510379056" w:history="1">
            <w:r w:rsidR="00CB7350" w:rsidRPr="00F21E94">
              <w:rPr>
                <w:rStyle w:val="Hyperlink"/>
                <w:noProof/>
              </w:rPr>
              <w:t>Business Objectives</w:t>
            </w:r>
            <w:r w:rsidR="00CB7350">
              <w:rPr>
                <w:noProof/>
                <w:webHidden/>
              </w:rPr>
              <w:tab/>
            </w:r>
            <w:r w:rsidR="00CB7350">
              <w:rPr>
                <w:noProof/>
                <w:webHidden/>
              </w:rPr>
              <w:fldChar w:fldCharType="begin"/>
            </w:r>
            <w:r w:rsidR="00CB7350">
              <w:rPr>
                <w:noProof/>
                <w:webHidden/>
              </w:rPr>
              <w:instrText xml:space="preserve"> PAGEREF _Toc510379056 \h </w:instrText>
            </w:r>
            <w:r w:rsidR="00CB7350">
              <w:rPr>
                <w:noProof/>
                <w:webHidden/>
              </w:rPr>
            </w:r>
            <w:r w:rsidR="00CB7350">
              <w:rPr>
                <w:noProof/>
                <w:webHidden/>
              </w:rPr>
              <w:fldChar w:fldCharType="separate"/>
            </w:r>
            <w:r w:rsidR="00250872">
              <w:rPr>
                <w:noProof/>
                <w:webHidden/>
              </w:rPr>
              <w:t>2</w:t>
            </w:r>
            <w:r w:rsidR="00CB7350">
              <w:rPr>
                <w:noProof/>
                <w:webHidden/>
              </w:rPr>
              <w:fldChar w:fldCharType="end"/>
            </w:r>
          </w:hyperlink>
        </w:p>
        <w:p w14:paraId="2BD5B6E4" w14:textId="77777777" w:rsidR="00CB7350" w:rsidRDefault="00FB2779">
          <w:pPr>
            <w:pStyle w:val="TOC1"/>
            <w:tabs>
              <w:tab w:val="right" w:leader="dot" w:pos="8630"/>
            </w:tabs>
            <w:rPr>
              <w:rFonts w:eastAsiaTheme="minorEastAsia"/>
              <w:noProof/>
              <w:color w:val="auto"/>
            </w:rPr>
          </w:pPr>
          <w:hyperlink w:anchor="_Toc510379057" w:history="1">
            <w:r w:rsidR="00CB7350" w:rsidRPr="00F21E94">
              <w:rPr>
                <w:rStyle w:val="Hyperlink"/>
                <w:noProof/>
              </w:rPr>
              <w:t>Project Deliverables</w:t>
            </w:r>
            <w:r w:rsidR="00CB7350">
              <w:rPr>
                <w:noProof/>
                <w:webHidden/>
              </w:rPr>
              <w:tab/>
            </w:r>
            <w:r w:rsidR="00CB7350">
              <w:rPr>
                <w:noProof/>
                <w:webHidden/>
              </w:rPr>
              <w:fldChar w:fldCharType="begin"/>
            </w:r>
            <w:r w:rsidR="00CB7350">
              <w:rPr>
                <w:noProof/>
                <w:webHidden/>
              </w:rPr>
              <w:instrText xml:space="preserve"> PAGEREF _Toc510379057 \h </w:instrText>
            </w:r>
            <w:r w:rsidR="00CB7350">
              <w:rPr>
                <w:noProof/>
                <w:webHidden/>
              </w:rPr>
            </w:r>
            <w:r w:rsidR="00CB7350">
              <w:rPr>
                <w:noProof/>
                <w:webHidden/>
              </w:rPr>
              <w:fldChar w:fldCharType="separate"/>
            </w:r>
            <w:r w:rsidR="00250872">
              <w:rPr>
                <w:noProof/>
                <w:webHidden/>
              </w:rPr>
              <w:t>2</w:t>
            </w:r>
            <w:r w:rsidR="00CB7350">
              <w:rPr>
                <w:noProof/>
                <w:webHidden/>
              </w:rPr>
              <w:fldChar w:fldCharType="end"/>
            </w:r>
          </w:hyperlink>
        </w:p>
        <w:p w14:paraId="40D61E9F" w14:textId="77777777" w:rsidR="00CB7350" w:rsidRDefault="00FB2779">
          <w:pPr>
            <w:pStyle w:val="TOC1"/>
            <w:tabs>
              <w:tab w:val="right" w:leader="dot" w:pos="8630"/>
            </w:tabs>
            <w:rPr>
              <w:rFonts w:eastAsiaTheme="minorEastAsia"/>
              <w:noProof/>
              <w:color w:val="auto"/>
            </w:rPr>
          </w:pPr>
          <w:hyperlink w:anchor="_Toc510379058" w:history="1">
            <w:r w:rsidR="00CB7350" w:rsidRPr="00F21E94">
              <w:rPr>
                <w:rStyle w:val="Hyperlink"/>
                <w:noProof/>
              </w:rPr>
              <w:t>Initial Technical Strategy/Analytical/Modeling Approach</w:t>
            </w:r>
            <w:r w:rsidR="00CB7350">
              <w:rPr>
                <w:noProof/>
                <w:webHidden/>
              </w:rPr>
              <w:tab/>
            </w:r>
            <w:r w:rsidR="00CB7350">
              <w:rPr>
                <w:noProof/>
                <w:webHidden/>
              </w:rPr>
              <w:fldChar w:fldCharType="begin"/>
            </w:r>
            <w:r w:rsidR="00CB7350">
              <w:rPr>
                <w:noProof/>
                <w:webHidden/>
              </w:rPr>
              <w:instrText xml:space="preserve"> PAGEREF _Toc510379058 \h </w:instrText>
            </w:r>
            <w:r w:rsidR="00CB7350">
              <w:rPr>
                <w:noProof/>
                <w:webHidden/>
              </w:rPr>
            </w:r>
            <w:r w:rsidR="00CB7350">
              <w:rPr>
                <w:noProof/>
                <w:webHidden/>
              </w:rPr>
              <w:fldChar w:fldCharType="separate"/>
            </w:r>
            <w:r w:rsidR="00250872">
              <w:rPr>
                <w:noProof/>
                <w:webHidden/>
              </w:rPr>
              <w:t>3</w:t>
            </w:r>
            <w:r w:rsidR="00CB7350">
              <w:rPr>
                <w:noProof/>
                <w:webHidden/>
              </w:rPr>
              <w:fldChar w:fldCharType="end"/>
            </w:r>
          </w:hyperlink>
        </w:p>
        <w:p w14:paraId="716192C6" w14:textId="77777777" w:rsidR="00CB7350" w:rsidRDefault="00FB2779">
          <w:pPr>
            <w:pStyle w:val="TOC3"/>
            <w:tabs>
              <w:tab w:val="right" w:leader="dot" w:pos="8630"/>
            </w:tabs>
            <w:rPr>
              <w:rFonts w:eastAsiaTheme="minorEastAsia"/>
              <w:noProof/>
              <w:color w:val="auto"/>
            </w:rPr>
          </w:pPr>
          <w:hyperlink w:anchor="_Toc510379059" w:history="1">
            <w:r w:rsidR="00CB7350" w:rsidRPr="00F21E94">
              <w:rPr>
                <w:rStyle w:val="Hyperlink"/>
                <w:noProof/>
              </w:rPr>
              <w:t>System Diagram</w:t>
            </w:r>
            <w:r w:rsidR="00CB7350">
              <w:rPr>
                <w:noProof/>
                <w:webHidden/>
              </w:rPr>
              <w:tab/>
            </w:r>
            <w:r w:rsidR="00CB7350">
              <w:rPr>
                <w:noProof/>
                <w:webHidden/>
              </w:rPr>
              <w:fldChar w:fldCharType="begin"/>
            </w:r>
            <w:r w:rsidR="00CB7350">
              <w:rPr>
                <w:noProof/>
                <w:webHidden/>
              </w:rPr>
              <w:instrText xml:space="preserve"> PAGEREF _Toc510379059 \h </w:instrText>
            </w:r>
            <w:r w:rsidR="00CB7350">
              <w:rPr>
                <w:noProof/>
                <w:webHidden/>
              </w:rPr>
            </w:r>
            <w:r w:rsidR="00CB7350">
              <w:rPr>
                <w:noProof/>
                <w:webHidden/>
              </w:rPr>
              <w:fldChar w:fldCharType="separate"/>
            </w:r>
            <w:r w:rsidR="00250872">
              <w:rPr>
                <w:noProof/>
                <w:webHidden/>
              </w:rPr>
              <w:t>3</w:t>
            </w:r>
            <w:r w:rsidR="00CB7350">
              <w:rPr>
                <w:noProof/>
                <w:webHidden/>
              </w:rPr>
              <w:fldChar w:fldCharType="end"/>
            </w:r>
          </w:hyperlink>
        </w:p>
        <w:p w14:paraId="4748AE0A" w14:textId="77777777" w:rsidR="00CB7350" w:rsidRDefault="00FB2779">
          <w:pPr>
            <w:pStyle w:val="TOC1"/>
            <w:tabs>
              <w:tab w:val="right" w:leader="dot" w:pos="8630"/>
            </w:tabs>
            <w:rPr>
              <w:rFonts w:eastAsiaTheme="minorEastAsia"/>
              <w:noProof/>
              <w:color w:val="auto"/>
            </w:rPr>
          </w:pPr>
          <w:hyperlink w:anchor="_Toc510379060" w:history="1">
            <w:r w:rsidR="00CB7350" w:rsidRPr="00F21E94">
              <w:rPr>
                <w:rStyle w:val="Hyperlink"/>
                <w:noProof/>
              </w:rPr>
              <w:t>Data Gathering</w:t>
            </w:r>
            <w:r w:rsidR="00CB7350">
              <w:rPr>
                <w:noProof/>
                <w:webHidden/>
              </w:rPr>
              <w:tab/>
            </w:r>
            <w:r w:rsidR="00CB7350">
              <w:rPr>
                <w:noProof/>
                <w:webHidden/>
              </w:rPr>
              <w:fldChar w:fldCharType="begin"/>
            </w:r>
            <w:r w:rsidR="00CB7350">
              <w:rPr>
                <w:noProof/>
                <w:webHidden/>
              </w:rPr>
              <w:instrText xml:space="preserve"> PAGEREF _Toc510379060 \h </w:instrText>
            </w:r>
            <w:r w:rsidR="00CB7350">
              <w:rPr>
                <w:noProof/>
                <w:webHidden/>
              </w:rPr>
            </w:r>
            <w:r w:rsidR="00CB7350">
              <w:rPr>
                <w:noProof/>
                <w:webHidden/>
              </w:rPr>
              <w:fldChar w:fldCharType="separate"/>
            </w:r>
            <w:r w:rsidR="00250872">
              <w:rPr>
                <w:noProof/>
                <w:webHidden/>
              </w:rPr>
              <w:t>4</w:t>
            </w:r>
            <w:r w:rsidR="00CB7350">
              <w:rPr>
                <w:noProof/>
                <w:webHidden/>
              </w:rPr>
              <w:fldChar w:fldCharType="end"/>
            </w:r>
          </w:hyperlink>
        </w:p>
        <w:p w14:paraId="4A499611" w14:textId="77777777" w:rsidR="00CB7350" w:rsidRDefault="00FB2779">
          <w:pPr>
            <w:pStyle w:val="TOC1"/>
            <w:tabs>
              <w:tab w:val="right" w:leader="dot" w:pos="8630"/>
            </w:tabs>
            <w:rPr>
              <w:rFonts w:eastAsiaTheme="minorEastAsia"/>
              <w:noProof/>
              <w:color w:val="auto"/>
            </w:rPr>
          </w:pPr>
          <w:hyperlink w:anchor="_Toc510379061" w:history="1">
            <w:r w:rsidR="00CB7350" w:rsidRPr="00F21E94">
              <w:rPr>
                <w:rStyle w:val="Hyperlink"/>
                <w:noProof/>
              </w:rPr>
              <w:t>Project Planning</w:t>
            </w:r>
            <w:r w:rsidR="00CB7350">
              <w:rPr>
                <w:noProof/>
                <w:webHidden/>
              </w:rPr>
              <w:tab/>
            </w:r>
            <w:r w:rsidR="00CB7350">
              <w:rPr>
                <w:noProof/>
                <w:webHidden/>
              </w:rPr>
              <w:fldChar w:fldCharType="begin"/>
            </w:r>
            <w:r w:rsidR="00CB7350">
              <w:rPr>
                <w:noProof/>
                <w:webHidden/>
              </w:rPr>
              <w:instrText xml:space="preserve"> PAGEREF _Toc510379061 \h </w:instrText>
            </w:r>
            <w:r w:rsidR="00CB7350">
              <w:rPr>
                <w:noProof/>
                <w:webHidden/>
              </w:rPr>
            </w:r>
            <w:r w:rsidR="00CB7350">
              <w:rPr>
                <w:noProof/>
                <w:webHidden/>
              </w:rPr>
              <w:fldChar w:fldCharType="separate"/>
            </w:r>
            <w:r w:rsidR="00250872">
              <w:rPr>
                <w:noProof/>
                <w:webHidden/>
              </w:rPr>
              <w:t>5</w:t>
            </w:r>
            <w:r w:rsidR="00CB7350">
              <w:rPr>
                <w:noProof/>
                <w:webHidden/>
              </w:rPr>
              <w:fldChar w:fldCharType="end"/>
            </w:r>
          </w:hyperlink>
        </w:p>
        <w:p w14:paraId="040EDB41" w14:textId="77777777" w:rsidR="00CB7350" w:rsidRDefault="00FB2779">
          <w:pPr>
            <w:pStyle w:val="TOC3"/>
            <w:tabs>
              <w:tab w:val="right" w:leader="dot" w:pos="8630"/>
            </w:tabs>
            <w:rPr>
              <w:rFonts w:eastAsiaTheme="minorEastAsia"/>
              <w:noProof/>
              <w:color w:val="auto"/>
            </w:rPr>
          </w:pPr>
          <w:hyperlink w:anchor="_Toc510379062" w:history="1">
            <w:r w:rsidR="00CB7350" w:rsidRPr="00F21E94">
              <w:rPr>
                <w:rStyle w:val="Hyperlink"/>
                <w:noProof/>
              </w:rPr>
              <w:t>Project Methodologies</w:t>
            </w:r>
            <w:r w:rsidR="00CB7350">
              <w:rPr>
                <w:noProof/>
                <w:webHidden/>
              </w:rPr>
              <w:tab/>
            </w:r>
            <w:r w:rsidR="00CB7350">
              <w:rPr>
                <w:noProof/>
                <w:webHidden/>
              </w:rPr>
              <w:fldChar w:fldCharType="begin"/>
            </w:r>
            <w:r w:rsidR="00CB7350">
              <w:rPr>
                <w:noProof/>
                <w:webHidden/>
              </w:rPr>
              <w:instrText xml:space="preserve"> PAGEREF _Toc510379062 \h </w:instrText>
            </w:r>
            <w:r w:rsidR="00CB7350">
              <w:rPr>
                <w:noProof/>
                <w:webHidden/>
              </w:rPr>
            </w:r>
            <w:r w:rsidR="00CB7350">
              <w:rPr>
                <w:noProof/>
                <w:webHidden/>
              </w:rPr>
              <w:fldChar w:fldCharType="separate"/>
            </w:r>
            <w:r w:rsidR="00250872">
              <w:rPr>
                <w:noProof/>
                <w:webHidden/>
              </w:rPr>
              <w:t>6</w:t>
            </w:r>
            <w:r w:rsidR="00CB7350">
              <w:rPr>
                <w:noProof/>
                <w:webHidden/>
              </w:rPr>
              <w:fldChar w:fldCharType="end"/>
            </w:r>
          </w:hyperlink>
        </w:p>
        <w:p w14:paraId="48FDEE42" w14:textId="77777777" w:rsidR="00CB7350" w:rsidRDefault="00FB2779">
          <w:pPr>
            <w:pStyle w:val="TOC3"/>
            <w:tabs>
              <w:tab w:val="right" w:leader="dot" w:pos="8630"/>
            </w:tabs>
            <w:rPr>
              <w:rFonts w:eastAsiaTheme="minorEastAsia"/>
              <w:noProof/>
              <w:color w:val="auto"/>
            </w:rPr>
          </w:pPr>
          <w:hyperlink w:anchor="_Toc510379063" w:history="1">
            <w:r w:rsidR="00CB7350" w:rsidRPr="00F21E94">
              <w:rPr>
                <w:rStyle w:val="Hyperlink"/>
                <w:noProof/>
              </w:rPr>
              <w:t>Source Code Management</w:t>
            </w:r>
            <w:r w:rsidR="00CB7350">
              <w:rPr>
                <w:noProof/>
                <w:webHidden/>
              </w:rPr>
              <w:tab/>
            </w:r>
            <w:r w:rsidR="00CB7350">
              <w:rPr>
                <w:noProof/>
                <w:webHidden/>
              </w:rPr>
              <w:fldChar w:fldCharType="begin"/>
            </w:r>
            <w:r w:rsidR="00CB7350">
              <w:rPr>
                <w:noProof/>
                <w:webHidden/>
              </w:rPr>
              <w:instrText xml:space="preserve"> PAGEREF _Toc510379063 \h </w:instrText>
            </w:r>
            <w:r w:rsidR="00CB7350">
              <w:rPr>
                <w:noProof/>
                <w:webHidden/>
              </w:rPr>
            </w:r>
            <w:r w:rsidR="00CB7350">
              <w:rPr>
                <w:noProof/>
                <w:webHidden/>
              </w:rPr>
              <w:fldChar w:fldCharType="separate"/>
            </w:r>
            <w:r w:rsidR="00250872">
              <w:rPr>
                <w:noProof/>
                <w:webHidden/>
              </w:rPr>
              <w:t>6</w:t>
            </w:r>
            <w:r w:rsidR="00CB7350">
              <w:rPr>
                <w:noProof/>
                <w:webHidden/>
              </w:rPr>
              <w:fldChar w:fldCharType="end"/>
            </w:r>
          </w:hyperlink>
        </w:p>
        <w:p w14:paraId="50AA22CE" w14:textId="77777777" w:rsidR="00CB7350" w:rsidRDefault="00FB2779">
          <w:pPr>
            <w:pStyle w:val="TOC3"/>
            <w:tabs>
              <w:tab w:val="right" w:leader="dot" w:pos="8630"/>
            </w:tabs>
            <w:rPr>
              <w:rFonts w:eastAsiaTheme="minorEastAsia"/>
              <w:noProof/>
              <w:color w:val="auto"/>
            </w:rPr>
          </w:pPr>
          <w:hyperlink w:anchor="_Toc510379064" w:history="1">
            <w:r w:rsidR="00CB7350" w:rsidRPr="00F21E94">
              <w:rPr>
                <w:rStyle w:val="Hyperlink"/>
                <w:noProof/>
              </w:rPr>
              <w:t>Project Tasks Management</w:t>
            </w:r>
            <w:r w:rsidR="00CB7350">
              <w:rPr>
                <w:noProof/>
                <w:webHidden/>
              </w:rPr>
              <w:tab/>
            </w:r>
            <w:r w:rsidR="00CB7350">
              <w:rPr>
                <w:noProof/>
                <w:webHidden/>
              </w:rPr>
              <w:fldChar w:fldCharType="begin"/>
            </w:r>
            <w:r w:rsidR="00CB7350">
              <w:rPr>
                <w:noProof/>
                <w:webHidden/>
              </w:rPr>
              <w:instrText xml:space="preserve"> PAGEREF _Toc510379064 \h </w:instrText>
            </w:r>
            <w:r w:rsidR="00CB7350">
              <w:rPr>
                <w:noProof/>
                <w:webHidden/>
              </w:rPr>
            </w:r>
            <w:r w:rsidR="00CB7350">
              <w:rPr>
                <w:noProof/>
                <w:webHidden/>
              </w:rPr>
              <w:fldChar w:fldCharType="separate"/>
            </w:r>
            <w:r w:rsidR="00250872">
              <w:rPr>
                <w:noProof/>
                <w:webHidden/>
              </w:rPr>
              <w:t>6</w:t>
            </w:r>
            <w:r w:rsidR="00CB7350">
              <w:rPr>
                <w:noProof/>
                <w:webHidden/>
              </w:rPr>
              <w:fldChar w:fldCharType="end"/>
            </w:r>
          </w:hyperlink>
        </w:p>
        <w:p w14:paraId="2A0627F5" w14:textId="77777777" w:rsidR="00CB7350" w:rsidRDefault="00FB2779">
          <w:pPr>
            <w:pStyle w:val="TOC3"/>
            <w:tabs>
              <w:tab w:val="right" w:leader="dot" w:pos="8630"/>
            </w:tabs>
            <w:rPr>
              <w:rFonts w:eastAsiaTheme="minorEastAsia"/>
              <w:noProof/>
              <w:color w:val="auto"/>
            </w:rPr>
          </w:pPr>
          <w:hyperlink w:anchor="_Toc510379065" w:history="1">
            <w:r w:rsidR="00CB7350" w:rsidRPr="00F21E94">
              <w:rPr>
                <w:rStyle w:val="Hyperlink"/>
                <w:noProof/>
              </w:rPr>
              <w:t>Roles and Responsibilities</w:t>
            </w:r>
            <w:r w:rsidR="00CB7350">
              <w:rPr>
                <w:noProof/>
                <w:webHidden/>
              </w:rPr>
              <w:tab/>
            </w:r>
            <w:r w:rsidR="00CB7350">
              <w:rPr>
                <w:noProof/>
                <w:webHidden/>
              </w:rPr>
              <w:fldChar w:fldCharType="begin"/>
            </w:r>
            <w:r w:rsidR="00CB7350">
              <w:rPr>
                <w:noProof/>
                <w:webHidden/>
              </w:rPr>
              <w:instrText xml:space="preserve"> PAGEREF _Toc510379065 \h </w:instrText>
            </w:r>
            <w:r w:rsidR="00CB7350">
              <w:rPr>
                <w:noProof/>
                <w:webHidden/>
              </w:rPr>
            </w:r>
            <w:r w:rsidR="00CB7350">
              <w:rPr>
                <w:noProof/>
                <w:webHidden/>
              </w:rPr>
              <w:fldChar w:fldCharType="separate"/>
            </w:r>
            <w:r w:rsidR="00250872">
              <w:rPr>
                <w:noProof/>
                <w:webHidden/>
              </w:rPr>
              <w:t>7</w:t>
            </w:r>
            <w:r w:rsidR="00CB7350">
              <w:rPr>
                <w:noProof/>
                <w:webHidden/>
              </w:rPr>
              <w:fldChar w:fldCharType="end"/>
            </w:r>
          </w:hyperlink>
        </w:p>
        <w:p w14:paraId="4937A3CA" w14:textId="77777777" w:rsidR="00CB7350" w:rsidRDefault="00FB2779">
          <w:pPr>
            <w:pStyle w:val="TOC3"/>
            <w:tabs>
              <w:tab w:val="right" w:leader="dot" w:pos="8630"/>
            </w:tabs>
            <w:rPr>
              <w:rFonts w:eastAsiaTheme="minorEastAsia"/>
              <w:noProof/>
              <w:color w:val="auto"/>
            </w:rPr>
          </w:pPr>
          <w:hyperlink w:anchor="_Toc510379066" w:history="1">
            <w:r w:rsidR="00CB7350" w:rsidRPr="00F21E94">
              <w:rPr>
                <w:rStyle w:val="Hyperlink"/>
                <w:noProof/>
              </w:rPr>
              <w:t>Resources Requirement</w:t>
            </w:r>
            <w:r w:rsidR="00CB7350">
              <w:rPr>
                <w:noProof/>
                <w:webHidden/>
              </w:rPr>
              <w:tab/>
            </w:r>
            <w:r w:rsidR="00CB7350">
              <w:rPr>
                <w:noProof/>
                <w:webHidden/>
              </w:rPr>
              <w:fldChar w:fldCharType="begin"/>
            </w:r>
            <w:r w:rsidR="00CB7350">
              <w:rPr>
                <w:noProof/>
                <w:webHidden/>
              </w:rPr>
              <w:instrText xml:space="preserve"> PAGEREF _Toc510379066 \h </w:instrText>
            </w:r>
            <w:r w:rsidR="00CB7350">
              <w:rPr>
                <w:noProof/>
                <w:webHidden/>
              </w:rPr>
            </w:r>
            <w:r w:rsidR="00CB7350">
              <w:rPr>
                <w:noProof/>
                <w:webHidden/>
              </w:rPr>
              <w:fldChar w:fldCharType="separate"/>
            </w:r>
            <w:r w:rsidR="00250872">
              <w:rPr>
                <w:noProof/>
                <w:webHidden/>
              </w:rPr>
              <w:t>7</w:t>
            </w:r>
            <w:r w:rsidR="00CB7350">
              <w:rPr>
                <w:noProof/>
                <w:webHidden/>
              </w:rPr>
              <w:fldChar w:fldCharType="end"/>
            </w:r>
          </w:hyperlink>
        </w:p>
        <w:p w14:paraId="769368A7" w14:textId="77777777" w:rsidR="00CB7350" w:rsidRDefault="00FB2779">
          <w:pPr>
            <w:pStyle w:val="TOC3"/>
            <w:tabs>
              <w:tab w:val="right" w:leader="dot" w:pos="8630"/>
            </w:tabs>
            <w:rPr>
              <w:rFonts w:eastAsiaTheme="minorEastAsia"/>
              <w:noProof/>
              <w:color w:val="auto"/>
            </w:rPr>
          </w:pPr>
          <w:hyperlink w:anchor="_Toc510379067" w:history="1">
            <w:r w:rsidR="00CB7350" w:rsidRPr="00F21E94">
              <w:rPr>
                <w:rStyle w:val="Hyperlink"/>
                <w:noProof/>
              </w:rPr>
              <w:t>Project Deliverables and Plan (Gantt Chart)</w:t>
            </w:r>
            <w:r w:rsidR="00CB7350">
              <w:rPr>
                <w:noProof/>
                <w:webHidden/>
              </w:rPr>
              <w:tab/>
            </w:r>
            <w:r w:rsidR="00CB7350">
              <w:rPr>
                <w:noProof/>
                <w:webHidden/>
              </w:rPr>
              <w:fldChar w:fldCharType="begin"/>
            </w:r>
            <w:r w:rsidR="00CB7350">
              <w:rPr>
                <w:noProof/>
                <w:webHidden/>
              </w:rPr>
              <w:instrText xml:space="preserve"> PAGEREF _Toc510379067 \h </w:instrText>
            </w:r>
            <w:r w:rsidR="00CB7350">
              <w:rPr>
                <w:noProof/>
                <w:webHidden/>
              </w:rPr>
            </w:r>
            <w:r w:rsidR="00CB7350">
              <w:rPr>
                <w:noProof/>
                <w:webHidden/>
              </w:rPr>
              <w:fldChar w:fldCharType="separate"/>
            </w:r>
            <w:r w:rsidR="00250872">
              <w:rPr>
                <w:noProof/>
                <w:webHidden/>
              </w:rPr>
              <w:t>8</w:t>
            </w:r>
            <w:r w:rsidR="00CB7350">
              <w:rPr>
                <w:noProof/>
                <w:webHidden/>
              </w:rPr>
              <w:fldChar w:fldCharType="end"/>
            </w:r>
          </w:hyperlink>
        </w:p>
        <w:p w14:paraId="1022BA91" w14:textId="77777777" w:rsidR="00CB7350" w:rsidRDefault="00FB2779">
          <w:pPr>
            <w:pStyle w:val="TOC1"/>
            <w:tabs>
              <w:tab w:val="right" w:leader="dot" w:pos="8630"/>
            </w:tabs>
            <w:rPr>
              <w:rFonts w:eastAsiaTheme="minorEastAsia"/>
              <w:noProof/>
              <w:color w:val="auto"/>
            </w:rPr>
          </w:pPr>
          <w:hyperlink w:anchor="_Toc510379068" w:history="1">
            <w:r w:rsidR="00CB7350" w:rsidRPr="00F21E94">
              <w:rPr>
                <w:rStyle w:val="Hyperlink"/>
                <w:noProof/>
              </w:rPr>
              <w:t>Current Problems and Risks</w:t>
            </w:r>
            <w:r w:rsidR="00CB7350">
              <w:rPr>
                <w:noProof/>
                <w:webHidden/>
              </w:rPr>
              <w:tab/>
            </w:r>
            <w:r w:rsidR="00CB7350">
              <w:rPr>
                <w:noProof/>
                <w:webHidden/>
              </w:rPr>
              <w:fldChar w:fldCharType="begin"/>
            </w:r>
            <w:r w:rsidR="00CB7350">
              <w:rPr>
                <w:noProof/>
                <w:webHidden/>
              </w:rPr>
              <w:instrText xml:space="preserve"> PAGEREF _Toc510379068 \h </w:instrText>
            </w:r>
            <w:r w:rsidR="00CB7350">
              <w:rPr>
                <w:noProof/>
                <w:webHidden/>
              </w:rPr>
            </w:r>
            <w:r w:rsidR="00CB7350">
              <w:rPr>
                <w:noProof/>
                <w:webHidden/>
              </w:rPr>
              <w:fldChar w:fldCharType="separate"/>
            </w:r>
            <w:r w:rsidR="00250872">
              <w:rPr>
                <w:noProof/>
                <w:webHidden/>
              </w:rPr>
              <w:t>8</w:t>
            </w:r>
            <w:r w:rsidR="00CB7350">
              <w:rPr>
                <w:noProof/>
                <w:webHidden/>
              </w:rPr>
              <w:fldChar w:fldCharType="end"/>
            </w:r>
          </w:hyperlink>
        </w:p>
        <w:p w14:paraId="1F5C15BC" w14:textId="77777777" w:rsidR="00CB7350" w:rsidRDefault="00FB2779">
          <w:pPr>
            <w:pStyle w:val="TOC1"/>
            <w:tabs>
              <w:tab w:val="right" w:leader="dot" w:pos="8630"/>
            </w:tabs>
            <w:rPr>
              <w:rFonts w:eastAsiaTheme="minorEastAsia"/>
              <w:noProof/>
              <w:color w:val="auto"/>
            </w:rPr>
          </w:pPr>
          <w:hyperlink w:anchor="_Toc510379069" w:history="1">
            <w:r w:rsidR="00CB7350" w:rsidRPr="00F21E94">
              <w:rPr>
                <w:rStyle w:val="Hyperlink"/>
                <w:noProof/>
              </w:rPr>
              <w:t>Initial Analysis and Modeling</w:t>
            </w:r>
            <w:r w:rsidR="00CB7350">
              <w:rPr>
                <w:noProof/>
                <w:webHidden/>
              </w:rPr>
              <w:tab/>
            </w:r>
            <w:r w:rsidR="00CB7350">
              <w:rPr>
                <w:noProof/>
                <w:webHidden/>
              </w:rPr>
              <w:fldChar w:fldCharType="begin"/>
            </w:r>
            <w:r w:rsidR="00CB7350">
              <w:rPr>
                <w:noProof/>
                <w:webHidden/>
              </w:rPr>
              <w:instrText xml:space="preserve"> PAGEREF _Toc510379069 \h </w:instrText>
            </w:r>
            <w:r w:rsidR="00CB7350">
              <w:rPr>
                <w:noProof/>
                <w:webHidden/>
              </w:rPr>
            </w:r>
            <w:r w:rsidR="00CB7350">
              <w:rPr>
                <w:noProof/>
                <w:webHidden/>
              </w:rPr>
              <w:fldChar w:fldCharType="separate"/>
            </w:r>
            <w:r w:rsidR="00250872">
              <w:rPr>
                <w:noProof/>
                <w:webHidden/>
              </w:rPr>
              <w:t>9</w:t>
            </w:r>
            <w:r w:rsidR="00CB7350">
              <w:rPr>
                <w:noProof/>
                <w:webHidden/>
              </w:rPr>
              <w:fldChar w:fldCharType="end"/>
            </w:r>
          </w:hyperlink>
        </w:p>
        <w:p w14:paraId="2ABA8498" w14:textId="77777777" w:rsidR="00CB7350" w:rsidRDefault="00FB2779">
          <w:pPr>
            <w:pStyle w:val="TOC2"/>
            <w:tabs>
              <w:tab w:val="right" w:leader="dot" w:pos="8630"/>
            </w:tabs>
            <w:rPr>
              <w:rFonts w:eastAsiaTheme="minorEastAsia"/>
              <w:noProof/>
              <w:color w:val="auto"/>
            </w:rPr>
          </w:pPr>
          <w:hyperlink w:anchor="_Toc510379070" w:history="1">
            <w:r w:rsidR="00CB7350" w:rsidRPr="00F21E94">
              <w:rPr>
                <w:rStyle w:val="Hyperlink"/>
                <w:noProof/>
              </w:rPr>
              <w:t>References</w:t>
            </w:r>
            <w:r w:rsidR="00CB7350">
              <w:rPr>
                <w:noProof/>
                <w:webHidden/>
              </w:rPr>
              <w:tab/>
            </w:r>
            <w:r w:rsidR="00CB7350">
              <w:rPr>
                <w:noProof/>
                <w:webHidden/>
              </w:rPr>
              <w:fldChar w:fldCharType="begin"/>
            </w:r>
            <w:r w:rsidR="00CB7350">
              <w:rPr>
                <w:noProof/>
                <w:webHidden/>
              </w:rPr>
              <w:instrText xml:space="preserve"> PAGEREF _Toc510379070 \h </w:instrText>
            </w:r>
            <w:r w:rsidR="00CB7350">
              <w:rPr>
                <w:noProof/>
                <w:webHidden/>
              </w:rPr>
            </w:r>
            <w:r w:rsidR="00CB7350">
              <w:rPr>
                <w:noProof/>
                <w:webHidden/>
              </w:rPr>
              <w:fldChar w:fldCharType="separate"/>
            </w:r>
            <w:r w:rsidR="00250872">
              <w:rPr>
                <w:noProof/>
                <w:webHidden/>
              </w:rPr>
              <w:t>11</w:t>
            </w:r>
            <w:r w:rsidR="00CB7350">
              <w:rPr>
                <w:noProof/>
                <w:webHidden/>
              </w:rPr>
              <w:fldChar w:fldCharType="end"/>
            </w:r>
          </w:hyperlink>
        </w:p>
        <w:p w14:paraId="507D9701" w14:textId="77777777" w:rsidR="003B49BA" w:rsidRDefault="003B49BA">
          <w:r>
            <w:rPr>
              <w:b/>
              <w:bCs/>
              <w:noProof/>
            </w:rPr>
            <w:fldChar w:fldCharType="end"/>
          </w:r>
        </w:p>
      </w:sdtContent>
    </w:sdt>
    <w:p w14:paraId="7D16EEC1" w14:textId="77777777" w:rsidR="00F75A46" w:rsidRDefault="00F75A46" w:rsidP="00FC726B"/>
    <w:p w14:paraId="73D269CE" w14:textId="77777777" w:rsidR="003B49BA" w:rsidRDefault="003B49BA" w:rsidP="003B49BA"/>
    <w:p w14:paraId="6A32023D" w14:textId="77777777" w:rsidR="003B49BA" w:rsidRDefault="003B49BA" w:rsidP="003B49BA"/>
    <w:p w14:paraId="1B8CC87C" w14:textId="77777777" w:rsidR="003B49BA" w:rsidRDefault="003B49BA" w:rsidP="003B49BA"/>
    <w:p w14:paraId="02F40D39" w14:textId="77777777" w:rsidR="003B49BA" w:rsidRDefault="003B49BA" w:rsidP="003B49BA"/>
    <w:p w14:paraId="67AC04D1" w14:textId="77777777" w:rsidR="003B49BA" w:rsidRDefault="003B49BA" w:rsidP="003B49BA"/>
    <w:p w14:paraId="4D41C036" w14:textId="77777777" w:rsidR="003B49BA" w:rsidRDefault="003B49BA" w:rsidP="003B49BA"/>
    <w:p w14:paraId="6E77B2E1" w14:textId="77777777" w:rsidR="003B49BA" w:rsidRDefault="003B49BA" w:rsidP="003B49BA"/>
    <w:p w14:paraId="011644B9" w14:textId="77777777" w:rsidR="003B49BA" w:rsidRPr="003B49BA" w:rsidRDefault="003B49BA" w:rsidP="003B49BA"/>
    <w:p w14:paraId="4E571EBC" w14:textId="77777777" w:rsidR="00C6554A" w:rsidRDefault="00C328CD" w:rsidP="00C6554A">
      <w:pPr>
        <w:pStyle w:val="Heading1"/>
      </w:pPr>
      <w:bookmarkStart w:id="5" w:name="_Toc510379056"/>
      <w:r>
        <w:lastRenderedPageBreak/>
        <w:t>Business Objectives</w:t>
      </w:r>
      <w:bookmarkEnd w:id="5"/>
    </w:p>
    <w:p w14:paraId="7F42EE9B" w14:textId="77777777" w:rsidR="00C6554A" w:rsidRDefault="007E062F" w:rsidP="007E062F">
      <w:r>
        <w:t>This is a self-driven project by Team Neo. The main business objective of this project is:</w:t>
      </w:r>
    </w:p>
    <w:p w14:paraId="45C8B395" w14:textId="77777777" w:rsidR="00C6554A" w:rsidRDefault="007E062F" w:rsidP="00C73839">
      <w:pPr>
        <w:pStyle w:val="ListNumber"/>
      </w:pPr>
      <w:r>
        <w:t>Build a highly accurate small size system to real time analyze/alert working parent if the child is in distress condition at home.</w:t>
      </w:r>
    </w:p>
    <w:p w14:paraId="3F9E3DF6" w14:textId="474811B1" w:rsidR="007E062F" w:rsidRDefault="007E062F" w:rsidP="00C73839">
      <w:pPr>
        <w:pStyle w:val="ListNumber"/>
      </w:pPr>
      <w:r>
        <w:t xml:space="preserve">The </w:t>
      </w:r>
      <w:proofErr w:type="gramStart"/>
      <w:r>
        <w:t xml:space="preserve">major </w:t>
      </w:r>
      <w:r w:rsidR="00D75589">
        <w:t xml:space="preserve"> </w:t>
      </w:r>
      <w:r w:rsidR="007E0FA9">
        <w:t>goal</w:t>
      </w:r>
      <w:proofErr w:type="gramEnd"/>
      <w:r w:rsidR="007E0FA9">
        <w:t xml:space="preserve"> we are trying to achieve with this </w:t>
      </w:r>
      <w:r w:rsidR="00D75589">
        <w:t xml:space="preserve">project is to improve </w:t>
      </w:r>
      <w:r w:rsidR="00701B0A">
        <w:t xml:space="preserve">the </w:t>
      </w:r>
      <w:r>
        <w:t>productivity of the working parents</w:t>
      </w:r>
      <w:r w:rsidR="005246B2">
        <w:t xml:space="preserve"> at office.</w:t>
      </w:r>
    </w:p>
    <w:p w14:paraId="34BBD03F" w14:textId="77777777" w:rsidR="007E062F" w:rsidRDefault="007E062F" w:rsidP="007E062F">
      <w:r>
        <w:t xml:space="preserve">At present, it is common in Singapore to hire a Foreign domestic worker to take care of </w:t>
      </w:r>
      <w:r w:rsidR="00667F07">
        <w:t xml:space="preserve">household </w:t>
      </w:r>
      <w:r>
        <w:t>chores and young babies. Parents normally install IP camera and intermittently keeps checking in from workplace to check the well-being of their babies. This process by default is unproductive and chances of logging</w:t>
      </w:r>
      <w:r w:rsidR="007E0FA9">
        <w:t>/checking</w:t>
      </w:r>
      <w:r>
        <w:t xml:space="preserve"> in the hour of need is not consistent. </w:t>
      </w:r>
    </w:p>
    <w:p w14:paraId="2430DE79" w14:textId="77777777" w:rsidR="00F53055" w:rsidRDefault="00902C23" w:rsidP="007E062F">
      <w:r>
        <w:t xml:space="preserve">Babies cry for </w:t>
      </w:r>
      <w:r w:rsidR="00C27EF4">
        <w:t>many reasons, and crying is the main way babies communicate. It’s the way they capture attention and express their needs. Most babies will continue to cry or show that they are upset until a parent or caregiver responds to their needs.</w:t>
      </w:r>
      <w:r w:rsidR="004B5E7E">
        <w:t xml:space="preserve"> </w:t>
      </w:r>
    </w:p>
    <w:p w14:paraId="01D39CC8" w14:textId="77777777" w:rsidR="008C7C4F" w:rsidRDefault="004B5E7E" w:rsidP="007E062F">
      <w:r>
        <w:t>The audio data captured in a domestic environment could be used to build a Predictive Model and predict real time to alert the parents of any condition.</w:t>
      </w:r>
      <w:r w:rsidR="00C50C62">
        <w:t xml:space="preserve"> </w:t>
      </w:r>
      <w:r w:rsidR="008C7C4F">
        <w:t xml:space="preserve">The system will be built with reference to a paper published </w:t>
      </w:r>
      <w:hyperlink r:id="rId9" w:history="1">
        <w:r w:rsidR="008C7C4F" w:rsidRPr="008C7C4F">
          <w:rPr>
            <w:rStyle w:val="Hyperlink"/>
          </w:rPr>
          <w:t>[1]</w:t>
        </w:r>
      </w:hyperlink>
      <w:r w:rsidR="008C7C4F">
        <w:t xml:space="preserve"> to detect baby cries in domestic environment using </w:t>
      </w:r>
      <w:r w:rsidR="00C50C62">
        <w:t>Predictive Modelling techniques.</w:t>
      </w:r>
    </w:p>
    <w:p w14:paraId="2E324973" w14:textId="77777777" w:rsidR="00C50C62" w:rsidRDefault="00C73839" w:rsidP="007E062F">
      <w:r>
        <w:t>The major success criteria or the MVP of the products are defined as:</w:t>
      </w:r>
    </w:p>
    <w:p w14:paraId="5A387B5F" w14:textId="77777777" w:rsidR="00C73839" w:rsidRDefault="00C73839" w:rsidP="00C73839">
      <w:pPr>
        <w:pStyle w:val="ListNumber"/>
        <w:numPr>
          <w:ilvl w:val="0"/>
          <w:numId w:val="23"/>
        </w:numPr>
      </w:pPr>
      <w:r>
        <w:t>Successful generation of accurate alerts</w:t>
      </w:r>
    </w:p>
    <w:p w14:paraId="43E1DE01" w14:textId="77777777" w:rsidR="00C73839" w:rsidRPr="00C73839" w:rsidRDefault="00C73839" w:rsidP="00C73839">
      <w:pPr>
        <w:pStyle w:val="ListNumber"/>
      </w:pPr>
      <w:r w:rsidRPr="00C73839">
        <w:t>Timely alert to the mobile devices</w:t>
      </w:r>
    </w:p>
    <w:p w14:paraId="4B0E94D2" w14:textId="77777777" w:rsidR="00063A7A" w:rsidRDefault="00063A7A" w:rsidP="00063A7A">
      <w:pPr>
        <w:pStyle w:val="Heading1"/>
      </w:pPr>
      <w:bookmarkStart w:id="6" w:name="_Toc510379057"/>
      <w:r>
        <w:t>Project Deliverables</w:t>
      </w:r>
      <w:bookmarkEnd w:id="6"/>
    </w:p>
    <w:p w14:paraId="09700892" w14:textId="77777777" w:rsidR="006E6AEF" w:rsidRDefault="003660F8" w:rsidP="006E6AEF">
      <w:r>
        <w:t xml:space="preserve">We </w:t>
      </w:r>
      <w:r w:rsidR="006E6AEF">
        <w:t>define our project deliverable as below;</w:t>
      </w:r>
      <w:r>
        <w:t xml:space="preserve"> </w:t>
      </w:r>
    </w:p>
    <w:p w14:paraId="2A057912" w14:textId="77777777" w:rsidR="006E6AEF" w:rsidRPr="006E6AEF" w:rsidRDefault="006E6AEF" w:rsidP="006E6AEF">
      <w:r>
        <w:rPr>
          <w:i/>
        </w:rPr>
        <w:t>“</w:t>
      </w:r>
      <w:r w:rsidR="003660F8" w:rsidRPr="006E6AEF">
        <w:rPr>
          <w:i/>
        </w:rPr>
        <w:t>A working Portable System which could be hosted at any place to smart monitoring the infants.</w:t>
      </w:r>
      <w:r>
        <w:rPr>
          <w:i/>
        </w:rPr>
        <w:t>”</w:t>
      </w:r>
    </w:p>
    <w:p w14:paraId="2F026B93" w14:textId="77777777" w:rsidR="006E6AEF" w:rsidRDefault="006E6AEF" w:rsidP="006E6AEF">
      <w:pPr>
        <w:autoSpaceDE w:val="0"/>
        <w:autoSpaceDN w:val="0"/>
        <w:adjustRightInd w:val="0"/>
        <w:spacing w:before="0" w:after="0" w:line="240" w:lineRule="auto"/>
      </w:pPr>
      <w:r>
        <w:t>The above system will help parents to:</w:t>
      </w:r>
    </w:p>
    <w:p w14:paraId="0AE5BD8C" w14:textId="77777777" w:rsidR="006E6AEF" w:rsidRPr="006E6AEF" w:rsidRDefault="006E6AEF" w:rsidP="006E6AEF">
      <w:pPr>
        <w:autoSpaceDE w:val="0"/>
        <w:autoSpaceDN w:val="0"/>
        <w:adjustRightInd w:val="0"/>
        <w:spacing w:before="0" w:after="0" w:line="240" w:lineRule="auto"/>
      </w:pPr>
    </w:p>
    <w:p w14:paraId="2AA560DA" w14:textId="77777777" w:rsidR="006E6AEF" w:rsidRDefault="006E6AEF" w:rsidP="006E6AEF">
      <w:pPr>
        <w:pStyle w:val="ListParagraph"/>
        <w:numPr>
          <w:ilvl w:val="0"/>
          <w:numId w:val="18"/>
        </w:numPr>
        <w:autoSpaceDE w:val="0"/>
        <w:autoSpaceDN w:val="0"/>
        <w:adjustRightInd w:val="0"/>
        <w:spacing w:before="0" w:after="0" w:line="240" w:lineRule="auto"/>
      </w:pPr>
      <w:r>
        <w:t>Setup the devise anywhere in the house within the Wi-fi network</w:t>
      </w:r>
    </w:p>
    <w:p w14:paraId="25815F7E" w14:textId="77777777" w:rsidR="006E6AEF" w:rsidRDefault="006E6AEF" w:rsidP="006E6AEF">
      <w:pPr>
        <w:pStyle w:val="ListParagraph"/>
        <w:numPr>
          <w:ilvl w:val="0"/>
          <w:numId w:val="18"/>
        </w:numPr>
        <w:autoSpaceDE w:val="0"/>
        <w:autoSpaceDN w:val="0"/>
        <w:adjustRightInd w:val="0"/>
        <w:spacing w:before="0" w:after="0" w:line="240" w:lineRule="auto"/>
      </w:pPr>
      <w:r>
        <w:t>Device</w:t>
      </w:r>
      <w:r w:rsidRPr="006E6AEF">
        <w:t xml:space="preserve"> able to analyze and predict the incoming stream of audio</w:t>
      </w:r>
      <w:r>
        <w:t>.</w:t>
      </w:r>
      <w:r w:rsidRPr="006E6AEF">
        <w:t xml:space="preserve"> </w:t>
      </w:r>
    </w:p>
    <w:p w14:paraId="6F392582" w14:textId="77777777" w:rsidR="00C73839" w:rsidRDefault="006E6AEF" w:rsidP="007E062F">
      <w:pPr>
        <w:pStyle w:val="ListParagraph"/>
        <w:numPr>
          <w:ilvl w:val="0"/>
          <w:numId w:val="18"/>
        </w:numPr>
        <w:autoSpaceDE w:val="0"/>
        <w:autoSpaceDN w:val="0"/>
        <w:adjustRightInd w:val="0"/>
        <w:spacing w:before="0" w:after="0" w:line="240" w:lineRule="auto"/>
      </w:pPr>
      <w:r>
        <w:t>Device should</w:t>
      </w:r>
      <w:r w:rsidRPr="006E6AEF">
        <w:t xml:space="preserve"> generat</w:t>
      </w:r>
      <w:r>
        <w:t>e</w:t>
      </w:r>
      <w:r w:rsidRPr="006E6AEF">
        <w:t xml:space="preserve"> successful</w:t>
      </w:r>
      <w:r w:rsidR="00CC0FCB">
        <w:t>, accurate</w:t>
      </w:r>
      <w:r w:rsidRPr="006E6AEF">
        <w:t xml:space="preserve"> and timely alerts.</w:t>
      </w:r>
    </w:p>
    <w:p w14:paraId="7E60EA07" w14:textId="77777777" w:rsidR="003A5D3A" w:rsidRDefault="003A5D3A" w:rsidP="003A5D3A">
      <w:pPr>
        <w:autoSpaceDE w:val="0"/>
        <w:autoSpaceDN w:val="0"/>
        <w:adjustRightInd w:val="0"/>
        <w:spacing w:before="0" w:after="0" w:line="240" w:lineRule="auto"/>
      </w:pPr>
    </w:p>
    <w:p w14:paraId="66FF0DD8" w14:textId="77777777" w:rsidR="003A5D3A" w:rsidRDefault="003A5D3A" w:rsidP="003A5D3A">
      <w:pPr>
        <w:autoSpaceDE w:val="0"/>
        <w:autoSpaceDN w:val="0"/>
        <w:adjustRightInd w:val="0"/>
        <w:spacing w:before="0" w:after="0" w:line="240" w:lineRule="auto"/>
      </w:pPr>
      <w:r>
        <w:t>Project will be verified as below:</w:t>
      </w:r>
    </w:p>
    <w:p w14:paraId="61C308AF" w14:textId="77777777" w:rsidR="003A5D3A" w:rsidRPr="003A5D3A" w:rsidRDefault="003A5D3A" w:rsidP="003A5D3A">
      <w:pPr>
        <w:pStyle w:val="ListParagraph"/>
        <w:numPr>
          <w:ilvl w:val="0"/>
          <w:numId w:val="19"/>
        </w:numPr>
        <w:autoSpaceDE w:val="0"/>
        <w:autoSpaceDN w:val="0"/>
        <w:adjustRightInd w:val="0"/>
        <w:spacing w:before="0" w:after="0" w:line="240" w:lineRule="auto"/>
      </w:pPr>
      <w:r w:rsidRPr="003A5D3A">
        <w:t>Validating the models against actual historical data.</w:t>
      </w:r>
    </w:p>
    <w:p w14:paraId="12310D06" w14:textId="77777777" w:rsidR="003A5D3A" w:rsidRDefault="003A5D3A" w:rsidP="003A5D3A">
      <w:pPr>
        <w:pStyle w:val="ListParagraph"/>
        <w:numPr>
          <w:ilvl w:val="0"/>
          <w:numId w:val="19"/>
        </w:numPr>
        <w:autoSpaceDE w:val="0"/>
        <w:autoSpaceDN w:val="0"/>
        <w:adjustRightInd w:val="0"/>
        <w:spacing w:before="0" w:after="0" w:line="240" w:lineRule="auto"/>
      </w:pPr>
      <w:r w:rsidRPr="003A5D3A">
        <w:t xml:space="preserve">Customer feedback post alert generation </w:t>
      </w:r>
    </w:p>
    <w:p w14:paraId="7ECD64C9" w14:textId="77777777" w:rsidR="00AB00A3" w:rsidRDefault="00AB00A3" w:rsidP="00AB00A3">
      <w:pPr>
        <w:pStyle w:val="Heading1"/>
      </w:pPr>
      <w:bookmarkStart w:id="7" w:name="_Toc510379058"/>
      <w:r w:rsidRPr="00AB00A3">
        <w:lastRenderedPageBreak/>
        <w:t>Initial Technical Strategy/Analytical</w:t>
      </w:r>
      <w:r w:rsidR="007E0FA9">
        <w:t xml:space="preserve"> Engine</w:t>
      </w:r>
      <w:r w:rsidRPr="00AB00A3">
        <w:t>/Modeling Approach</w:t>
      </w:r>
      <w:bookmarkEnd w:id="7"/>
    </w:p>
    <w:p w14:paraId="28A06968" w14:textId="77777777" w:rsidR="00AB00A3" w:rsidRDefault="00AB00A3" w:rsidP="00AB00A3">
      <w:r>
        <w:t xml:space="preserve">To analyze and predict the incoming stream of audio in the house where system is hosted and capable of generating successful and timely alerts, we have extracted the all possible relevant features of audio file </w:t>
      </w:r>
      <w:r w:rsidR="007E0FA9">
        <w:t xml:space="preserve">such as MFCC, ZCR, Spectral Roll off, STE, Harmonic and Pitch </w:t>
      </w:r>
      <w:r>
        <w:t>and applied predictive modeling using those features as independent variables.</w:t>
      </w:r>
    </w:p>
    <w:p w14:paraId="2CF89452" w14:textId="5BED54F0" w:rsidR="000667E1" w:rsidRDefault="00AB00A3" w:rsidP="00AB00A3">
      <w:r>
        <w:t xml:space="preserve">Initially we </w:t>
      </w:r>
      <w:proofErr w:type="gramStart"/>
      <w:r w:rsidR="007E0FA9">
        <w:t xml:space="preserve">used </w:t>
      </w:r>
      <w:r>
        <w:t xml:space="preserve"> the</w:t>
      </w:r>
      <w:proofErr w:type="gramEnd"/>
      <w:r>
        <w:t xml:space="preserve"> logistic regression for the prediction. In the context of Generalized Linear Model, Logistic regression analysis is often used to investigate the relationship between a Binary response outcome and a set of explanatory or independent variables. A Binary response consists either success or failure. In our case, response as success is the alert for detecting baby cry. </w:t>
      </w:r>
    </w:p>
    <w:p w14:paraId="575EE9F3" w14:textId="77777777" w:rsidR="007E0FA9" w:rsidRDefault="00AB00A3" w:rsidP="00AB00A3">
      <w:r>
        <w:t xml:space="preserve">Also, we are not rejecting alternating approach at this moment. Neural networks are somewhat related to logistic regression. Basically, we can think of logistic regression as a 1-layer neural network. As the complexity grows in future, we will eventually move to neural network with multiple layers with different activation functions. </w:t>
      </w:r>
      <w:r w:rsidR="007E0FA9">
        <w:t xml:space="preserve">We used neural network with three different solvers, Adam, </w:t>
      </w:r>
      <w:r w:rsidR="007E0FA9" w:rsidRPr="00243DBD">
        <w:t xml:space="preserve">SGD &amp; </w:t>
      </w:r>
      <w:proofErr w:type="spellStart"/>
      <w:r w:rsidR="007E0FA9" w:rsidRPr="00243DBD">
        <w:t>lbfgs</w:t>
      </w:r>
      <w:proofErr w:type="spellEnd"/>
      <w:r w:rsidR="007E0FA9" w:rsidRPr="00243DBD">
        <w:t>. Adam was better among the three solvers</w:t>
      </w:r>
      <w:r w:rsidR="007E0FA9">
        <w:t xml:space="preserve">. </w:t>
      </w:r>
    </w:p>
    <w:p w14:paraId="6F41F926" w14:textId="77777777" w:rsidR="00AB00A3" w:rsidRDefault="007E0FA9" w:rsidP="00AB00A3">
      <w:proofErr w:type="gramStart"/>
      <w:r>
        <w:t>Next</w:t>
      </w:r>
      <w:proofErr w:type="gramEnd"/>
      <w:r>
        <w:t xml:space="preserve"> we used Random Forest and SVM. Random Forest </w:t>
      </w:r>
      <w:r w:rsidR="00045EFF">
        <w:t xml:space="preserve">was giving better results as compared to Neural network due to low volume of data. SVM gave the least accuracy as compared to the rest. </w:t>
      </w:r>
      <w:r w:rsidR="00AB00A3">
        <w:t>Currently we partially met our business goals it can be finished by the end of project.</w:t>
      </w:r>
    </w:p>
    <w:p w14:paraId="510019E5" w14:textId="0DFF1307" w:rsidR="00AB00A3" w:rsidRDefault="00AB00A3" w:rsidP="00AB00A3">
      <w:r>
        <w:t xml:space="preserve">To summarize, we are approaching the classification problem with simple models first </w:t>
      </w:r>
      <w:r w:rsidR="00045EFF">
        <w:t xml:space="preserve">proceeding to complex models like Neural </w:t>
      </w:r>
      <w:proofErr w:type="spellStart"/>
      <w:proofErr w:type="gramStart"/>
      <w:r w:rsidR="00045EFF">
        <w:t>Network,SVM</w:t>
      </w:r>
      <w:proofErr w:type="spellEnd"/>
      <w:proofErr w:type="gramEnd"/>
      <w:r w:rsidR="00045EFF">
        <w:t xml:space="preserve"> and Random Forest. </w:t>
      </w:r>
      <w:r>
        <w:t>.</w:t>
      </w:r>
    </w:p>
    <w:p w14:paraId="0BEE4009" w14:textId="77777777" w:rsidR="00045EFF" w:rsidRDefault="00045EFF" w:rsidP="00AB00A3">
      <w:r>
        <w:t>Among the three models Neural Network gave the best result in terms of accuracy. We thereby, decided to use the deep learning models going ahead.</w:t>
      </w:r>
    </w:p>
    <w:p w14:paraId="4E1B4494" w14:textId="77777777" w:rsidR="000667E1" w:rsidRDefault="00AB00A3" w:rsidP="00AB00A3">
      <w:r>
        <w:t xml:space="preserve">As we begin to see results from our preliminary output, it is extremely important to collaborate with the guiding coalition to communicate these wins. By engineering our strategy around initial short-term wins, it will help us preserve and increase buy-in. Short-term wins help us build momentum as we work towards our vision. </w:t>
      </w:r>
    </w:p>
    <w:p w14:paraId="0722BB29" w14:textId="188CF990" w:rsidR="00AB00A3" w:rsidRDefault="00AB00A3" w:rsidP="00AB00A3"/>
    <w:p w14:paraId="5A72BBC1" w14:textId="77777777" w:rsidR="000A4879" w:rsidRDefault="000A4879" w:rsidP="000A4879">
      <w:pPr>
        <w:pStyle w:val="Heading3"/>
      </w:pPr>
      <w:bookmarkStart w:id="8" w:name="_Toc510379059"/>
      <w:r>
        <w:t>System Diagram</w:t>
      </w:r>
      <w:bookmarkEnd w:id="8"/>
    </w:p>
    <w:p w14:paraId="7E99CD3A" w14:textId="4A98CB33" w:rsidR="000A4879" w:rsidRDefault="000A4879" w:rsidP="000A4879">
      <w:r>
        <w:t>The high-level system diagram is as below</w:t>
      </w:r>
      <w:r w:rsidR="00B11ED9">
        <w:t xml:space="preserve">. Figure below shows the </w:t>
      </w:r>
      <w:r w:rsidR="00463786">
        <w:t>I</w:t>
      </w:r>
      <w:r w:rsidR="00B11ED9">
        <w:t xml:space="preserve">ntel </w:t>
      </w:r>
      <w:proofErr w:type="spellStart"/>
      <w:r w:rsidR="00463786">
        <w:t>R</w:t>
      </w:r>
      <w:r w:rsidR="00B11ED9">
        <w:t>ealsense</w:t>
      </w:r>
      <w:proofErr w:type="spellEnd"/>
      <w:r w:rsidR="00B11ED9">
        <w:t xml:space="preserve"> </w:t>
      </w:r>
      <w:r w:rsidR="00463786">
        <w:t>R</w:t>
      </w:r>
      <w:r w:rsidR="00B11ED9">
        <w:t>obot</w:t>
      </w:r>
      <w:r w:rsidR="00463786">
        <w:t>ic</w:t>
      </w:r>
      <w:r w:rsidR="00B11ED9">
        <w:t xml:space="preserve"> development kit and a web component to register the user and connection details</w:t>
      </w:r>
      <w:r w:rsidR="000A24EA">
        <w:t xml:space="preserve"> for alert generation</w:t>
      </w:r>
      <w:r w:rsidR="00B11ED9">
        <w:t>.</w:t>
      </w:r>
    </w:p>
    <w:p w14:paraId="1FBF4AFC" w14:textId="6214D8D8" w:rsidR="00AC50A7" w:rsidRDefault="00AC50A7" w:rsidP="000A4879">
      <w:r>
        <w:t xml:space="preserve">We have built a frontend/Backend interface to decide upon if the audio is cry/no cry. We have used Twilio integrated with Python code to generate instant alerts over SMS to the </w:t>
      </w:r>
      <w:r>
        <w:lastRenderedPageBreak/>
        <w:t xml:space="preserve">registered users. We have built a web application using NodeJS/ReactJS to display data on dashboard. Overall, we have used Python, </w:t>
      </w:r>
      <w:proofErr w:type="spellStart"/>
      <w:r>
        <w:t>NodeJS,Javascript</w:t>
      </w:r>
      <w:proofErr w:type="spellEnd"/>
      <w:r>
        <w:t xml:space="preserve"> for building our end to end system. </w:t>
      </w:r>
    </w:p>
    <w:p w14:paraId="6D631C69" w14:textId="77777777" w:rsidR="00B11ED9" w:rsidRDefault="00B11ED9" w:rsidP="000A4879">
      <w:r>
        <w:rPr>
          <w:noProof/>
        </w:rPr>
        <mc:AlternateContent>
          <mc:Choice Requires="wpg">
            <w:drawing>
              <wp:anchor distT="0" distB="0" distL="114300" distR="114300" simplePos="0" relativeHeight="251657728" behindDoc="0" locked="0" layoutInCell="1" allowOverlap="1" wp14:anchorId="2B982388" wp14:editId="47EF7D74">
                <wp:simplePos x="0" y="0"/>
                <wp:positionH relativeFrom="column">
                  <wp:posOffset>2331720</wp:posOffset>
                </wp:positionH>
                <wp:positionV relativeFrom="paragraph">
                  <wp:posOffset>-2540</wp:posOffset>
                </wp:positionV>
                <wp:extent cx="3726180" cy="1615440"/>
                <wp:effectExtent l="0" t="0" r="26670" b="22860"/>
                <wp:wrapNone/>
                <wp:docPr id="20" name="Group 20"/>
                <wp:cNvGraphicFramePr/>
                <a:graphic xmlns:a="http://schemas.openxmlformats.org/drawingml/2006/main">
                  <a:graphicData uri="http://schemas.microsoft.com/office/word/2010/wordprocessingGroup">
                    <wpg:wgp>
                      <wpg:cNvGrpSpPr/>
                      <wpg:grpSpPr>
                        <a:xfrm>
                          <a:off x="0" y="0"/>
                          <a:ext cx="3726180" cy="1615440"/>
                          <a:chOff x="-276225" y="0"/>
                          <a:chExt cx="3726180" cy="1615440"/>
                        </a:xfrm>
                      </wpg:grpSpPr>
                      <wps:wsp>
                        <wps:cNvPr id="15" name="Arrow: Right 15"/>
                        <wps:cNvSpPr/>
                        <wps:spPr>
                          <a:xfrm>
                            <a:off x="-276225" y="457200"/>
                            <a:ext cx="6096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752475" y="0"/>
                            <a:ext cx="2697480" cy="1615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77A70B" w14:textId="77777777" w:rsidR="00AC36CA" w:rsidRDefault="00AC36CA" w:rsidP="00AC36CA">
                              <w:pPr>
                                <w:pStyle w:val="ListParagraph"/>
                                <w:numPr>
                                  <w:ilvl w:val="0"/>
                                  <w:numId w:val="31"/>
                                </w:numPr>
                                <w:jc w:val="center"/>
                              </w:pPr>
                              <w:r>
                                <w:t>Registered on WIFI and mobile number</w:t>
                              </w:r>
                            </w:p>
                            <w:p w14:paraId="245028BD" w14:textId="68F74B16" w:rsidR="00AC36CA" w:rsidRDefault="00AC36CA" w:rsidP="00AC36CA">
                              <w:pPr>
                                <w:pStyle w:val="ListParagraph"/>
                                <w:numPr>
                                  <w:ilvl w:val="0"/>
                                  <w:numId w:val="31"/>
                                </w:numPr>
                              </w:pPr>
                              <w:r>
                                <w:t>Deployed model on</w:t>
                              </w:r>
                              <w:r w:rsidR="00463786">
                                <w:t xml:space="preserve"> Intel Board</w:t>
                              </w:r>
                            </w:p>
                            <w:p w14:paraId="3237A909" w14:textId="77777777" w:rsidR="00AC36CA" w:rsidRDefault="00AC36CA" w:rsidP="00AC36CA">
                              <w:pPr>
                                <w:pStyle w:val="ListParagraph"/>
                                <w:numPr>
                                  <w:ilvl w:val="0"/>
                                  <w:numId w:val="31"/>
                                </w:numPr>
                              </w:pPr>
                              <w:r>
                                <w:t>Capture real time stream</w:t>
                              </w:r>
                            </w:p>
                            <w:p w14:paraId="1C5C97F6" w14:textId="77777777" w:rsidR="00AC36CA" w:rsidRDefault="00AC36CA" w:rsidP="00AC36CA">
                              <w:pPr>
                                <w:pStyle w:val="ListParagraph"/>
                                <w:numPr>
                                  <w:ilvl w:val="0"/>
                                  <w:numId w:val="31"/>
                                </w:numPr>
                              </w:pPr>
                              <w:r>
                                <w:t>Predict the outcome</w:t>
                              </w:r>
                            </w:p>
                            <w:p w14:paraId="273E7C1B" w14:textId="77777777" w:rsidR="00AC36CA" w:rsidRDefault="00AC36CA" w:rsidP="00AC36CA">
                              <w:pPr>
                                <w:pStyle w:val="ListParagraph"/>
                                <w:numPr>
                                  <w:ilvl w:val="0"/>
                                  <w:numId w:val="31"/>
                                </w:numPr>
                              </w:pPr>
                              <w:r>
                                <w:t>If cry -&gt; send alert to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982388" id="Group 20" o:spid="_x0000_s1026" style="position:absolute;margin-left:183.6pt;margin-top:-.2pt;width:293.4pt;height:127.2pt;z-index:251657728;mso-width-relative:margin;mso-height-relative:margin" coordorigin="-2762" coordsize="37261,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7" type="#_x0000_t13" style="position:absolute;left:-2762;top:4572;width:609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" adj="17381" fillcolor="#00a0b8 [3204]" strokecolor="#004f5b [1604]" strokeweight="2pt"/>
                <v:rect id="Rectangle 16" o:spid="_x0000_s1028" style="position:absolute;left:7524;width:26975;height:1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" fillcolor="white [3201]" strokecolor="#1ab39f [3209]" strokeweight="2pt">
                  <v:textbox>
                    <w:txbxContent>
                      <w:p w14:paraId="5777A70B" w14:textId="77777777" w:rsidR="00AC36CA" w:rsidRDefault="00AC36CA" w:rsidP="00AC36CA">
                        <w:pPr>
                          <w:pStyle w:val="ListParagraph"/>
                          <w:numPr>
                            <w:ilvl w:val="0"/>
                            <w:numId w:val="31"/>
                          </w:numPr>
                          <w:jc w:val="center"/>
                        </w:pPr>
                        <w:r>
                          <w:t>Registered on WIFI and mobile number</w:t>
                        </w:r>
                      </w:p>
                      <w:p w14:paraId="245028BD" w14:textId="68F74B16" w:rsidR="00AC36CA" w:rsidRDefault="00AC36CA" w:rsidP="00AC36CA">
                        <w:pPr>
                          <w:pStyle w:val="ListParagraph"/>
                          <w:numPr>
                            <w:ilvl w:val="0"/>
                            <w:numId w:val="31"/>
                          </w:numPr>
                        </w:pPr>
                        <w:r>
                          <w:t>Deployed model on</w:t>
                        </w:r>
                        <w:r w:rsidR="00463786">
                          <w:t xml:space="preserve"> Intel Board</w:t>
                        </w:r>
                      </w:p>
                      <w:p w14:paraId="3237A909" w14:textId="77777777" w:rsidR="00AC36CA" w:rsidRDefault="00AC36CA" w:rsidP="00AC36CA">
                        <w:pPr>
                          <w:pStyle w:val="ListParagraph"/>
                          <w:numPr>
                            <w:ilvl w:val="0"/>
                            <w:numId w:val="31"/>
                          </w:numPr>
                        </w:pPr>
                        <w:r>
                          <w:t>Capture real time stream</w:t>
                        </w:r>
                      </w:p>
                      <w:p w14:paraId="1C5C97F6" w14:textId="77777777" w:rsidR="00AC36CA" w:rsidRDefault="00AC36CA" w:rsidP="00AC36CA">
                        <w:pPr>
                          <w:pStyle w:val="ListParagraph"/>
                          <w:numPr>
                            <w:ilvl w:val="0"/>
                            <w:numId w:val="31"/>
                          </w:numPr>
                        </w:pPr>
                        <w:r>
                          <w:t>Predict the outcome</w:t>
                        </w:r>
                      </w:p>
                      <w:p w14:paraId="273E7C1B" w14:textId="77777777" w:rsidR="00AC36CA" w:rsidRDefault="00AC36CA" w:rsidP="00AC36CA">
                        <w:pPr>
                          <w:pStyle w:val="ListParagraph"/>
                          <w:numPr>
                            <w:ilvl w:val="0"/>
                            <w:numId w:val="31"/>
                          </w:numPr>
                        </w:pPr>
                        <w:r>
                          <w:t>If cry -&gt; send alert to mobile</w:t>
                        </w:r>
                      </w:p>
                    </w:txbxContent>
                  </v:textbox>
                </v:rect>
              </v:group>
            </w:pict>
          </mc:Fallback>
        </mc:AlternateContent>
      </w:r>
      <w:r w:rsidR="000A4879">
        <w:t xml:space="preserve"> </w:t>
      </w:r>
      <w:r w:rsidR="00AC36CA">
        <w:rPr>
          <w:noProof/>
        </w:rPr>
        <w:drawing>
          <wp:inline distT="0" distB="0" distL="0" distR="0" wp14:anchorId="0AD9B33B" wp14:editId="5CBD9607">
            <wp:extent cx="2047875" cy="1262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1063" cy="1264822"/>
                    </a:xfrm>
                    <a:prstGeom prst="rect">
                      <a:avLst/>
                    </a:prstGeom>
                  </pic:spPr>
                </pic:pic>
              </a:graphicData>
            </a:graphic>
          </wp:inline>
        </w:drawing>
      </w:r>
    </w:p>
    <w:p w14:paraId="0E45C92E" w14:textId="77777777" w:rsidR="00B11ED9" w:rsidRDefault="00B11ED9" w:rsidP="000A4879"/>
    <w:p w14:paraId="2643A5E1" w14:textId="77777777" w:rsidR="00AC36CA" w:rsidRPr="000A4879" w:rsidRDefault="00B11ED9" w:rsidP="000A4879">
      <w:r>
        <w:rPr>
          <w:noProof/>
        </w:rPr>
        <mc:AlternateContent>
          <mc:Choice Requires="wpg">
            <w:drawing>
              <wp:anchor distT="0" distB="0" distL="114300" distR="114300" simplePos="0" relativeHeight="251659776" behindDoc="0" locked="0" layoutInCell="1" allowOverlap="1" wp14:anchorId="70318233" wp14:editId="365CE1CD">
                <wp:simplePos x="0" y="0"/>
                <wp:positionH relativeFrom="column">
                  <wp:posOffset>2314575</wp:posOffset>
                </wp:positionH>
                <wp:positionV relativeFrom="paragraph">
                  <wp:posOffset>83820</wp:posOffset>
                </wp:positionV>
                <wp:extent cx="3657600" cy="1381125"/>
                <wp:effectExtent l="0" t="0" r="19050" b="28575"/>
                <wp:wrapNone/>
                <wp:docPr id="21" name="Group 21"/>
                <wp:cNvGraphicFramePr/>
                <a:graphic xmlns:a="http://schemas.openxmlformats.org/drawingml/2006/main">
                  <a:graphicData uri="http://schemas.microsoft.com/office/word/2010/wordprocessingGroup">
                    <wpg:wgp>
                      <wpg:cNvGrpSpPr/>
                      <wpg:grpSpPr>
                        <a:xfrm>
                          <a:off x="0" y="0"/>
                          <a:ext cx="3657600" cy="1381125"/>
                          <a:chOff x="0" y="0"/>
                          <a:chExt cx="3657600" cy="1381125"/>
                        </a:xfrm>
                      </wpg:grpSpPr>
                      <wps:wsp>
                        <wps:cNvPr id="18" name="Arrow: Right 18"/>
                        <wps:cNvSpPr/>
                        <wps:spPr>
                          <a:xfrm>
                            <a:off x="0" y="476250"/>
                            <a:ext cx="609600"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19175" y="0"/>
                            <a:ext cx="2638425" cy="13811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4D73BD" w14:textId="77777777" w:rsidR="00AC36CA" w:rsidRDefault="00AC36CA" w:rsidP="00AC36CA">
                              <w:pPr>
                                <w:pStyle w:val="ListParagraph"/>
                                <w:numPr>
                                  <w:ilvl w:val="0"/>
                                  <w:numId w:val="29"/>
                                </w:numPr>
                              </w:pPr>
                              <w:r>
                                <w:t>Webpage to register mobile</w:t>
                              </w:r>
                              <w:r w:rsidR="007E0FA9">
                                <w:t xml:space="preserve"> </w:t>
                              </w:r>
                              <w:r>
                                <w:t xml:space="preserve">number, </w:t>
                              </w:r>
                              <w:proofErr w:type="spellStart"/>
                              <w:r>
                                <w:t>wifi</w:t>
                              </w:r>
                              <w:proofErr w:type="spellEnd"/>
                              <w:r>
                                <w:t xml:space="preserve"> username /password</w:t>
                              </w:r>
                            </w:p>
                            <w:p w14:paraId="2D5E12D2" w14:textId="77777777" w:rsidR="00AC36CA" w:rsidRDefault="00AC36CA" w:rsidP="00AC36CA">
                              <w:pPr>
                                <w:pStyle w:val="ListParagraph"/>
                                <w:numPr>
                                  <w:ilvl w:val="0"/>
                                  <w:numId w:val="29"/>
                                </w:numPr>
                              </w:pPr>
                              <w:r>
                                <w:t>Deploy Updated trained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318233" id="Group 21" o:spid="_x0000_s1029" style="position:absolute;margin-left:182.25pt;margin-top:6.6pt;width:4in;height:108.75pt;z-index:251659776" coordsize="36576,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">
                <v:shape id="Arrow: Right 18" o:spid="_x0000_s1030" type="#_x0000_t13" style="position:absolute;top:4762;width:609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" adj="17381" fillcolor="#00a0b8 [3204]" strokecolor="#004f5b [1604]" strokeweight="2pt"/>
                <v:rect id="Rectangle 19" o:spid="_x0000_s1031" style="position:absolute;left:10191;width:26385;height:1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" fillcolor="white [3201]" strokecolor="#1ab39f [3209]" strokeweight="2pt">
                  <v:textbox>
                    <w:txbxContent>
                      <w:p w14:paraId="634D73BD" w14:textId="77777777" w:rsidR="00AC36CA" w:rsidRDefault="00AC36CA" w:rsidP="00AC36CA">
                        <w:pPr>
                          <w:pStyle w:val="ListParagraph"/>
                          <w:numPr>
                            <w:ilvl w:val="0"/>
                            <w:numId w:val="29"/>
                          </w:numPr>
                        </w:pPr>
                        <w:r>
                          <w:t>Webpage to register mobile</w:t>
                        </w:r>
                        <w:r w:rsidR="007E0FA9">
                          <w:t xml:space="preserve"> </w:t>
                        </w:r>
                        <w:r>
                          <w:t xml:space="preserve">number, </w:t>
                        </w:r>
                        <w:proofErr w:type="spellStart"/>
                        <w:r>
                          <w:t>wifi</w:t>
                        </w:r>
                        <w:proofErr w:type="spellEnd"/>
                        <w:r>
                          <w:t xml:space="preserve"> username /password</w:t>
                        </w:r>
                      </w:p>
                      <w:p w14:paraId="2D5E12D2" w14:textId="77777777" w:rsidR="00AC36CA" w:rsidRDefault="00AC36CA" w:rsidP="00AC36CA">
                        <w:pPr>
                          <w:pStyle w:val="ListParagraph"/>
                          <w:numPr>
                            <w:ilvl w:val="0"/>
                            <w:numId w:val="29"/>
                          </w:numPr>
                        </w:pPr>
                        <w:r>
                          <w:t>Deploy Updated trained models</w:t>
                        </w:r>
                      </w:p>
                    </w:txbxContent>
                  </v:textbox>
                </v:rect>
              </v:group>
            </w:pict>
          </mc:Fallback>
        </mc:AlternateContent>
      </w:r>
      <w:r w:rsidR="00AC36CA">
        <w:rPr>
          <w:noProof/>
        </w:rPr>
        <w:drawing>
          <wp:inline distT="0" distB="0" distL="0" distR="0" wp14:anchorId="244F584E" wp14:editId="12FB7238">
            <wp:extent cx="2021151" cy="1990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6821" cy="1996309"/>
                    </a:xfrm>
                    <a:prstGeom prst="rect">
                      <a:avLst/>
                    </a:prstGeom>
                  </pic:spPr>
                </pic:pic>
              </a:graphicData>
            </a:graphic>
          </wp:inline>
        </w:drawing>
      </w:r>
    </w:p>
    <w:p w14:paraId="0C3F7D1C" w14:textId="77777777" w:rsidR="00C33A9F" w:rsidRDefault="00C33A9F" w:rsidP="00C33A9F">
      <w:pPr>
        <w:pStyle w:val="Heading3"/>
      </w:pPr>
      <w:bookmarkStart w:id="9" w:name="_Toc510379060"/>
      <w:r>
        <w:t>Flow Chart</w:t>
      </w:r>
    </w:p>
    <w:p w14:paraId="7AAF62E0" w14:textId="77777777" w:rsidR="00C33A9F" w:rsidRDefault="00C33A9F" w:rsidP="00C33A9F">
      <w:r>
        <w:t>Below shown is the flow chart on different component (Train the system</w:t>
      </w:r>
      <w:r w:rsidR="000043F7">
        <w:t>/</w:t>
      </w:r>
      <w:r>
        <w:t>build classifier &lt;left&gt;</w:t>
      </w:r>
      <w:r w:rsidR="000043F7">
        <w:t>, Deploy the System</w:t>
      </w:r>
      <w:r>
        <w:t xml:space="preserve"> to predict</w:t>
      </w:r>
      <w:r w:rsidR="000043F7">
        <w:t xml:space="preserve"> for alert</w:t>
      </w:r>
      <w:r>
        <w:t xml:space="preserve"> &lt;right&gt;)</w:t>
      </w:r>
    </w:p>
    <w:p w14:paraId="3571250F" w14:textId="77777777" w:rsidR="00C33A9F" w:rsidRPr="00C33A9F" w:rsidRDefault="00771FE8" w:rsidP="00C33A9F">
      <w:r>
        <w:rPr>
          <w:noProof/>
        </w:rPr>
        <w:lastRenderedPageBreak/>
        <w:drawing>
          <wp:inline distT="0" distB="0" distL="0" distR="0" wp14:anchorId="53598591" wp14:editId="2C65E07F">
            <wp:extent cx="5305425" cy="803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8039100"/>
                    </a:xfrm>
                    <a:prstGeom prst="rect">
                      <a:avLst/>
                    </a:prstGeom>
                    <a:noFill/>
                    <a:ln>
                      <a:noFill/>
                    </a:ln>
                  </pic:spPr>
                </pic:pic>
              </a:graphicData>
            </a:graphic>
          </wp:inline>
        </w:drawing>
      </w:r>
    </w:p>
    <w:p w14:paraId="50A789B0" w14:textId="77777777" w:rsidR="00AB00A3" w:rsidRDefault="00AB00A3" w:rsidP="00AB00A3">
      <w:pPr>
        <w:pStyle w:val="Heading1"/>
      </w:pPr>
      <w:r w:rsidRPr="00AB00A3">
        <w:lastRenderedPageBreak/>
        <w:t xml:space="preserve">Data </w:t>
      </w:r>
      <w:r w:rsidR="00FE010D">
        <w:t>Gathering</w:t>
      </w:r>
      <w:bookmarkEnd w:id="9"/>
    </w:p>
    <w:p w14:paraId="465A0B97" w14:textId="77777777" w:rsidR="00AB00A3" w:rsidRPr="00AB00A3" w:rsidRDefault="00AB00A3" w:rsidP="00AB00A3">
      <w:r>
        <w:rPr>
          <w:noProof/>
          <w:lang w:val="en-GB" w:eastAsia="en-GB"/>
        </w:rPr>
        <w:drawing>
          <wp:inline distT="0" distB="0" distL="0" distR="0" wp14:anchorId="5B62334A" wp14:editId="61567ED7">
            <wp:extent cx="5486400" cy="1528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528689"/>
                    </a:xfrm>
                    <a:prstGeom prst="rect">
                      <a:avLst/>
                    </a:prstGeom>
                  </pic:spPr>
                </pic:pic>
              </a:graphicData>
            </a:graphic>
          </wp:inline>
        </w:drawing>
      </w:r>
    </w:p>
    <w:p w14:paraId="077B73DB" w14:textId="2678267E" w:rsidR="00AB00A3" w:rsidRDefault="00AB00A3" w:rsidP="00AB00A3">
      <w:r>
        <w:t xml:space="preserve">We need crying baby audio along with other environmental sounds to build model. Currently the number of observations is undefined. </w:t>
      </w:r>
      <w:proofErr w:type="gramStart"/>
      <w:r>
        <w:t>However</w:t>
      </w:r>
      <w:proofErr w:type="gramEnd"/>
      <w:r>
        <w:t xml:space="preserve"> we have discovered </w:t>
      </w:r>
      <w:r w:rsidR="0094598F">
        <w:t>3500</w:t>
      </w:r>
      <w:r>
        <w:t xml:space="preserve">observations for initial model building from open data community. </w:t>
      </w:r>
      <w:r w:rsidR="0094598F">
        <w:t xml:space="preserve"> We are in the process of collecting more data </w:t>
      </w:r>
      <w:proofErr w:type="gramStart"/>
      <w:r w:rsidR="0094598F">
        <w:t>in order to</w:t>
      </w:r>
      <w:proofErr w:type="gramEnd"/>
      <w:r w:rsidR="0094598F">
        <w:t xml:space="preserve"> build a more accurate model.</w:t>
      </w:r>
    </w:p>
    <w:p w14:paraId="26183D6D" w14:textId="77777777" w:rsidR="00BD3881" w:rsidRPr="00D04087" w:rsidRDefault="00AB00A3" w:rsidP="009A4448">
      <w:r>
        <w:t xml:space="preserve">Once audio files are gathered it will be used to extract audio features for model building. We are using python libraries to extract these features. </w:t>
      </w:r>
    </w:p>
    <w:p w14:paraId="0AF9402A" w14:textId="77777777" w:rsidR="009A4448" w:rsidRPr="009A4448" w:rsidRDefault="009A4448" w:rsidP="009A4448">
      <w:pPr>
        <w:rPr>
          <w:b/>
          <w:sz w:val="24"/>
          <w:szCs w:val="24"/>
        </w:rPr>
      </w:pPr>
      <w:r w:rsidRPr="009A4448">
        <w:rPr>
          <w:rFonts w:asciiTheme="majorHAnsi" w:eastAsiaTheme="majorEastAsia" w:hAnsiTheme="majorHAnsi" w:cstheme="majorBidi"/>
          <w:color w:val="007789" w:themeColor="accent1" w:themeShade="BF"/>
          <w:sz w:val="24"/>
          <w:szCs w:val="24"/>
        </w:rPr>
        <w:t>Challenges</w:t>
      </w:r>
    </w:p>
    <w:p w14:paraId="171F3C44" w14:textId="148B8800" w:rsidR="00AB00A3" w:rsidRDefault="00AB00A3" w:rsidP="009A4448">
      <w:pPr>
        <w:pStyle w:val="ListParagraph"/>
        <w:numPr>
          <w:ilvl w:val="0"/>
          <w:numId w:val="28"/>
        </w:numPr>
      </w:pPr>
    </w:p>
    <w:p w14:paraId="2457A83D" w14:textId="4DC2521B" w:rsidR="00BD3881" w:rsidRDefault="00BD3881" w:rsidP="00BD3881">
      <w:pPr>
        <w:pStyle w:val="ListParagraph"/>
        <w:numPr>
          <w:ilvl w:val="0"/>
          <w:numId w:val="28"/>
        </w:numPr>
      </w:pPr>
      <w:r>
        <w:t>Data gathering is critical for the project and remains a challenge</w:t>
      </w:r>
    </w:p>
    <w:p w14:paraId="32D4A78E" w14:textId="429063BC" w:rsidR="0079136C" w:rsidRDefault="0079136C" w:rsidP="00BD3881">
      <w:pPr>
        <w:pStyle w:val="ListParagraph"/>
        <w:numPr>
          <w:ilvl w:val="0"/>
          <w:numId w:val="28"/>
        </w:numPr>
      </w:pPr>
      <w:r>
        <w:t>Manual tagging of dataset into cry/no cry</w:t>
      </w:r>
    </w:p>
    <w:p w14:paraId="384EF5F2" w14:textId="4EC0A561" w:rsidR="0079136C" w:rsidRDefault="005D686B" w:rsidP="00BD3881">
      <w:pPr>
        <w:pStyle w:val="ListParagraph"/>
        <w:numPr>
          <w:ilvl w:val="0"/>
          <w:numId w:val="28"/>
        </w:numPr>
      </w:pPr>
      <w:r>
        <w:t>Mimicry of cry data to be tagged as non-cry</w:t>
      </w:r>
    </w:p>
    <w:p w14:paraId="51DDF417" w14:textId="77777777" w:rsidR="006A37D5" w:rsidRDefault="006A37D5" w:rsidP="006A37D5">
      <w:pPr>
        <w:pStyle w:val="Heading1"/>
      </w:pPr>
      <w:bookmarkStart w:id="10" w:name="_Toc510379061"/>
      <w:r>
        <w:t xml:space="preserve">Project </w:t>
      </w:r>
      <w:r w:rsidR="00E04556">
        <w:t>Planning</w:t>
      </w:r>
      <w:bookmarkEnd w:id="10"/>
    </w:p>
    <w:p w14:paraId="4AE9FE95" w14:textId="77777777" w:rsidR="004C29F9" w:rsidRDefault="004343EE" w:rsidP="00E04556">
      <w:r>
        <w:t>High Level project release plan is divided in to three phases</w:t>
      </w:r>
      <w:r w:rsidR="004C29F9">
        <w:t>. The expected business objective as laid out in the b</w:t>
      </w:r>
      <w:r w:rsidR="0029474B">
        <w:t>riefing are as shown</w:t>
      </w:r>
      <w:r w:rsidR="004C29F9">
        <w:t xml:space="preserve"> below:</w:t>
      </w:r>
    </w:p>
    <w:p w14:paraId="0DD86702" w14:textId="77777777" w:rsidR="00E04556" w:rsidRDefault="004C29F9" w:rsidP="0029474B">
      <w:r w:rsidRPr="004C29F9">
        <w:rPr>
          <w:noProof/>
          <w:lang w:val="en-GB" w:eastAsia="en-GB"/>
        </w:rPr>
        <w:lastRenderedPageBreak/>
        <w:drawing>
          <wp:inline distT="0" distB="0" distL="0" distR="0" wp14:anchorId="4E4CD998" wp14:editId="27099FFF">
            <wp:extent cx="5467350" cy="2952750"/>
            <wp:effectExtent l="0" t="0" r="0" b="0"/>
            <wp:docPr id="2" name="Diagram 2">
              <a:extLst xmlns:a="http://schemas.openxmlformats.org/drawingml/2006/main">
                <a:ext uri="{FF2B5EF4-FFF2-40B4-BE49-F238E27FC236}">
                  <a16:creationId xmlns:a16="http://schemas.microsoft.com/office/drawing/2014/main" id="{4DE15918-5CDB-4D48-9E51-87C2E0EA34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4343EE">
        <w:t xml:space="preserve"> </w:t>
      </w:r>
    </w:p>
    <w:p w14:paraId="41F47924" w14:textId="77777777" w:rsidR="00F354A1" w:rsidRDefault="00F354A1" w:rsidP="00E04556">
      <w:r>
        <w:t>Keeping in view all the deli</w:t>
      </w:r>
      <w:r w:rsidR="00346840">
        <w:t>verables mentioned above, t</w:t>
      </w:r>
      <w:r>
        <w:t>he technical epics are mapped as below in all phases:</w:t>
      </w:r>
    </w:p>
    <w:p w14:paraId="5AD82382" w14:textId="77777777" w:rsidR="003A5D3A" w:rsidRDefault="0029474B" w:rsidP="00AC049C">
      <w:r w:rsidRPr="0029474B">
        <w:rPr>
          <w:noProof/>
          <w:lang w:val="en-GB" w:eastAsia="en-GB"/>
        </w:rPr>
        <w:drawing>
          <wp:inline distT="0" distB="0" distL="0" distR="0" wp14:anchorId="5D32DD7A" wp14:editId="2B2E8AE9">
            <wp:extent cx="5410200" cy="3105150"/>
            <wp:effectExtent l="0" t="0" r="0" b="0"/>
            <wp:docPr id="4" name="Diagram 4">
              <a:extLst xmlns:a="http://schemas.openxmlformats.org/drawingml/2006/main">
                <a:ext uri="{FF2B5EF4-FFF2-40B4-BE49-F238E27FC236}">
                  <a16:creationId xmlns:a16="http://schemas.microsoft.com/office/drawing/2014/main" id="{4DE15918-5CDB-4D48-9E51-87C2E0EA34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0D70C5E" w14:textId="77777777" w:rsidR="00AC049C" w:rsidRDefault="00AC049C" w:rsidP="00AC049C">
      <w:pPr>
        <w:pStyle w:val="Heading3"/>
      </w:pPr>
      <w:bookmarkStart w:id="11" w:name="_Toc510379062"/>
      <w:r>
        <w:t>Project Methodologies</w:t>
      </w:r>
      <w:bookmarkEnd w:id="11"/>
    </w:p>
    <w:p w14:paraId="45023955" w14:textId="77777777" w:rsidR="00AC049C" w:rsidRDefault="00AC049C" w:rsidP="00AC049C">
      <w:r>
        <w:t xml:space="preserve">As a team, we have agreed to adhere to follow the </w:t>
      </w:r>
      <w:r w:rsidR="00747ECE" w:rsidRPr="00747ECE">
        <w:rPr>
          <w:b/>
        </w:rPr>
        <w:t>A</w:t>
      </w:r>
      <w:r w:rsidRPr="00747ECE">
        <w:rPr>
          <w:b/>
        </w:rPr>
        <w:t>gile principles and values</w:t>
      </w:r>
      <w:r>
        <w:t>. To summarize we believe in the following:</w:t>
      </w:r>
    </w:p>
    <w:p w14:paraId="015E3ACA" w14:textId="77777777" w:rsidR="00AC049C" w:rsidRDefault="00AC049C" w:rsidP="00AC049C">
      <w:pPr>
        <w:pStyle w:val="ListParagraph"/>
        <w:numPr>
          <w:ilvl w:val="0"/>
          <w:numId w:val="24"/>
        </w:numPr>
      </w:pPr>
      <w:r>
        <w:t xml:space="preserve">Individuals and Interactions over </w:t>
      </w:r>
      <w:r w:rsidR="00D32279">
        <w:t>processes and tools</w:t>
      </w:r>
    </w:p>
    <w:p w14:paraId="170200BF" w14:textId="77777777" w:rsidR="00D32279" w:rsidRDefault="00D32279" w:rsidP="00AC049C">
      <w:pPr>
        <w:pStyle w:val="ListParagraph"/>
        <w:numPr>
          <w:ilvl w:val="0"/>
          <w:numId w:val="24"/>
        </w:numPr>
      </w:pPr>
      <w:r>
        <w:t>Working software over comprehensive documentation</w:t>
      </w:r>
    </w:p>
    <w:p w14:paraId="42E35D0E" w14:textId="77777777" w:rsidR="00D32279" w:rsidRDefault="00D32279" w:rsidP="00AC049C">
      <w:pPr>
        <w:pStyle w:val="ListParagraph"/>
        <w:numPr>
          <w:ilvl w:val="0"/>
          <w:numId w:val="24"/>
        </w:numPr>
      </w:pPr>
      <w:r>
        <w:lastRenderedPageBreak/>
        <w:t>Customer collaboration over contract Negotiations</w:t>
      </w:r>
    </w:p>
    <w:p w14:paraId="2775B3DF" w14:textId="77777777" w:rsidR="00D32279" w:rsidRDefault="00D32279" w:rsidP="00AC049C">
      <w:pPr>
        <w:pStyle w:val="ListParagraph"/>
        <w:numPr>
          <w:ilvl w:val="0"/>
          <w:numId w:val="24"/>
        </w:numPr>
      </w:pPr>
      <w:r>
        <w:t>Responding to change over following a plan</w:t>
      </w:r>
    </w:p>
    <w:p w14:paraId="698242A2" w14:textId="77777777" w:rsidR="00747ECE" w:rsidRDefault="00747ECE" w:rsidP="00747ECE">
      <w:pPr>
        <w:pStyle w:val="Heading3"/>
      </w:pPr>
      <w:bookmarkStart w:id="12" w:name="_Toc510379063"/>
      <w:r>
        <w:t>Source Code Management</w:t>
      </w:r>
      <w:bookmarkEnd w:id="12"/>
    </w:p>
    <w:p w14:paraId="45432BC6" w14:textId="77777777" w:rsidR="00747ECE" w:rsidRDefault="00747ECE" w:rsidP="00747ECE">
      <w:r>
        <w:t xml:space="preserve">We have identified </w:t>
      </w:r>
      <w:hyperlink r:id="rId24" w:history="1">
        <w:r w:rsidRPr="002438E6">
          <w:rPr>
            <w:rStyle w:val="Hyperlink"/>
          </w:rPr>
          <w:t>git@Bitbucket</w:t>
        </w:r>
      </w:hyperlink>
      <w:r>
        <w:t xml:space="preserve"> as our choice of source code management. The primary reasons for this selection is because we can keep our source code private for free at bitbucket and </w:t>
      </w:r>
      <w:r w:rsidR="00E41740">
        <w:t>maintain project within a small team</w:t>
      </w:r>
      <w:r>
        <w:t>.</w:t>
      </w:r>
    </w:p>
    <w:p w14:paraId="3CF32C7D" w14:textId="77777777" w:rsidR="00F678F1" w:rsidRDefault="00F678F1" w:rsidP="00F678F1">
      <w:pPr>
        <w:pStyle w:val="Heading3"/>
      </w:pPr>
      <w:bookmarkStart w:id="13" w:name="_Toc510379064"/>
      <w:r>
        <w:t>Project Tasks Management</w:t>
      </w:r>
      <w:bookmarkEnd w:id="13"/>
    </w:p>
    <w:p w14:paraId="57FE7DEB" w14:textId="77777777" w:rsidR="00F678F1" w:rsidRDefault="00F678F1" w:rsidP="00F678F1">
      <w:r>
        <w:t>We have identified a free open source tool to manage day to day tasks and their progress</w:t>
      </w:r>
    </w:p>
    <w:p w14:paraId="59317749" w14:textId="77777777" w:rsidR="006E7237" w:rsidRDefault="00F678F1" w:rsidP="00F678F1">
      <w:r>
        <w:t xml:space="preserve">The link for the same is as follows: </w:t>
      </w:r>
      <w:hyperlink r:id="rId25" w:history="1">
        <w:r w:rsidRPr="00902524">
          <w:rPr>
            <w:rStyle w:val="Hyperlink"/>
          </w:rPr>
          <w:t>https://trello.com/b/fGF2uslm/fyp</w:t>
        </w:r>
      </w:hyperlink>
    </w:p>
    <w:p w14:paraId="59BA2055" w14:textId="77777777" w:rsidR="00AE10E1" w:rsidRDefault="00AE10E1" w:rsidP="00F678F1">
      <w:r>
        <w:t>Below is the quick snapshot of the board</w:t>
      </w:r>
      <w:r w:rsidR="00D10D2E">
        <w:t>.</w:t>
      </w:r>
    </w:p>
    <w:p w14:paraId="54773D89" w14:textId="77777777" w:rsidR="00F678F1" w:rsidRDefault="00AE10E1" w:rsidP="00F678F1">
      <w:r>
        <w:rPr>
          <w:noProof/>
          <w:lang w:val="en-GB" w:eastAsia="en-GB"/>
        </w:rPr>
        <w:drawing>
          <wp:inline distT="0" distB="0" distL="0" distR="0" wp14:anchorId="31085B42" wp14:editId="28A1C1E1">
            <wp:extent cx="5486400" cy="3126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26105"/>
                    </a:xfrm>
                    <a:prstGeom prst="rect">
                      <a:avLst/>
                    </a:prstGeom>
                  </pic:spPr>
                </pic:pic>
              </a:graphicData>
            </a:graphic>
          </wp:inline>
        </w:drawing>
      </w:r>
    </w:p>
    <w:p w14:paraId="7D8096BE" w14:textId="77777777" w:rsidR="00B865FD" w:rsidRDefault="00B865FD" w:rsidP="00B865FD">
      <w:pPr>
        <w:pStyle w:val="Heading3"/>
      </w:pPr>
      <w:bookmarkStart w:id="14" w:name="_Toc510379065"/>
      <w:r>
        <w:t>Roles and Responsibilities</w:t>
      </w:r>
      <w:bookmarkEnd w:id="14"/>
    </w:p>
    <w:p w14:paraId="4923FF65" w14:textId="1617DACA" w:rsidR="00B865FD" w:rsidRDefault="00021EB7" w:rsidP="00B865FD">
      <w:r>
        <w:t xml:space="preserve">Since this is a small team group and within agile methodologies, we tend to not </w:t>
      </w:r>
      <w:r w:rsidR="001D1E0C">
        <w:t xml:space="preserve">to </w:t>
      </w:r>
      <w:r>
        <w:t>differentiate in the skill set and work on the tasks and availability of the resources. We have similar role, title and responsibilities for each member. As a team, we agree to empower each member for shortage of skill in specific areas and following pair programming methods to build our system. Table below are the names of the team members and their titles:</w:t>
      </w:r>
    </w:p>
    <w:tbl>
      <w:tblPr>
        <w:tblStyle w:val="GridTable1Light-Accent11"/>
        <w:tblW w:w="0" w:type="auto"/>
        <w:tblLook w:val="04A0" w:firstRow="1" w:lastRow="0" w:firstColumn="1" w:lastColumn="0" w:noHBand="0" w:noVBand="1"/>
      </w:tblPr>
      <w:tblGrid>
        <w:gridCol w:w="4315"/>
        <w:gridCol w:w="4315"/>
      </w:tblGrid>
      <w:tr w:rsidR="00021EB7" w14:paraId="415285D6" w14:textId="77777777" w:rsidTr="00021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5098FA6" w14:textId="77777777" w:rsidR="00021EB7" w:rsidRDefault="00021EB7" w:rsidP="00B865FD">
            <w:r>
              <w:t>Name</w:t>
            </w:r>
          </w:p>
        </w:tc>
        <w:tc>
          <w:tcPr>
            <w:tcW w:w="4315" w:type="dxa"/>
          </w:tcPr>
          <w:p w14:paraId="5AD8917E" w14:textId="77777777" w:rsidR="00021EB7" w:rsidRDefault="00021EB7" w:rsidP="00B865FD">
            <w:pPr>
              <w:cnfStyle w:val="100000000000" w:firstRow="1" w:lastRow="0" w:firstColumn="0" w:lastColumn="0" w:oddVBand="0" w:evenVBand="0" w:oddHBand="0" w:evenHBand="0" w:firstRowFirstColumn="0" w:firstRowLastColumn="0" w:lastRowFirstColumn="0" w:lastRowLastColumn="0"/>
            </w:pPr>
            <w:r>
              <w:t>Role</w:t>
            </w:r>
          </w:p>
        </w:tc>
      </w:tr>
      <w:tr w:rsidR="00021EB7" w14:paraId="1A2D1DC0" w14:textId="77777777" w:rsidTr="00021EB7">
        <w:tc>
          <w:tcPr>
            <w:cnfStyle w:val="001000000000" w:firstRow="0" w:lastRow="0" w:firstColumn="1" w:lastColumn="0" w:oddVBand="0" w:evenVBand="0" w:oddHBand="0" w:evenHBand="0" w:firstRowFirstColumn="0" w:firstRowLastColumn="0" w:lastRowFirstColumn="0" w:lastRowLastColumn="0"/>
            <w:tcW w:w="4315" w:type="dxa"/>
          </w:tcPr>
          <w:p w14:paraId="15E52E46" w14:textId="77777777" w:rsidR="00021EB7" w:rsidRPr="00021EB7" w:rsidRDefault="00021EB7" w:rsidP="00021EB7">
            <w:pPr>
              <w:pStyle w:val="Footer"/>
              <w:jc w:val="left"/>
              <w:rPr>
                <w:b w:val="0"/>
              </w:rPr>
            </w:pPr>
            <w:r w:rsidRPr="00021EB7">
              <w:rPr>
                <w:b w:val="0"/>
              </w:rPr>
              <w:t>ANUSUYA MANICKAVASAGAM</w:t>
            </w:r>
          </w:p>
        </w:tc>
        <w:tc>
          <w:tcPr>
            <w:tcW w:w="4315" w:type="dxa"/>
          </w:tcPr>
          <w:p w14:paraId="142CEA81" w14:textId="77777777" w:rsidR="00021EB7" w:rsidRDefault="00021EB7" w:rsidP="00B865FD">
            <w:pPr>
              <w:cnfStyle w:val="000000000000" w:firstRow="0" w:lastRow="0" w:firstColumn="0" w:lastColumn="0" w:oddVBand="0" w:evenVBand="0" w:oddHBand="0" w:evenHBand="0" w:firstRowFirstColumn="0" w:firstRowLastColumn="0" w:lastRowFirstColumn="0" w:lastRowLastColumn="0"/>
            </w:pPr>
            <w:r>
              <w:t>Data Ninjaneer</w:t>
            </w:r>
          </w:p>
        </w:tc>
      </w:tr>
      <w:tr w:rsidR="00021EB7" w14:paraId="790C8BD0" w14:textId="77777777" w:rsidTr="00021EB7">
        <w:tc>
          <w:tcPr>
            <w:cnfStyle w:val="001000000000" w:firstRow="0" w:lastRow="0" w:firstColumn="1" w:lastColumn="0" w:oddVBand="0" w:evenVBand="0" w:oddHBand="0" w:evenHBand="0" w:firstRowFirstColumn="0" w:firstRowLastColumn="0" w:lastRowFirstColumn="0" w:lastRowLastColumn="0"/>
            <w:tcW w:w="4315" w:type="dxa"/>
          </w:tcPr>
          <w:p w14:paraId="4FDAFBC8" w14:textId="77777777" w:rsidR="00021EB7" w:rsidRPr="00021EB7" w:rsidRDefault="00021EB7" w:rsidP="00021EB7">
            <w:pPr>
              <w:pStyle w:val="Footer"/>
              <w:jc w:val="left"/>
              <w:rPr>
                <w:b w:val="0"/>
              </w:rPr>
            </w:pPr>
            <w:r w:rsidRPr="00021EB7">
              <w:rPr>
                <w:b w:val="0"/>
              </w:rPr>
              <w:lastRenderedPageBreak/>
              <w:t>kESAVAN sRIDHARAN</w:t>
            </w:r>
          </w:p>
        </w:tc>
        <w:tc>
          <w:tcPr>
            <w:tcW w:w="4315" w:type="dxa"/>
          </w:tcPr>
          <w:p w14:paraId="1EFA07DE" w14:textId="77777777" w:rsidR="00021EB7" w:rsidRDefault="00021EB7" w:rsidP="00B865FD">
            <w:pPr>
              <w:cnfStyle w:val="000000000000" w:firstRow="0" w:lastRow="0" w:firstColumn="0" w:lastColumn="0" w:oddVBand="0" w:evenVBand="0" w:oddHBand="0" w:evenHBand="0" w:firstRowFirstColumn="0" w:firstRowLastColumn="0" w:lastRowFirstColumn="0" w:lastRowLastColumn="0"/>
            </w:pPr>
            <w:r>
              <w:t>Data Ninjaneer</w:t>
            </w:r>
          </w:p>
        </w:tc>
      </w:tr>
      <w:tr w:rsidR="00021EB7" w14:paraId="4DBE8647" w14:textId="77777777" w:rsidTr="00021EB7">
        <w:tc>
          <w:tcPr>
            <w:cnfStyle w:val="001000000000" w:firstRow="0" w:lastRow="0" w:firstColumn="1" w:lastColumn="0" w:oddVBand="0" w:evenVBand="0" w:oddHBand="0" w:evenHBand="0" w:firstRowFirstColumn="0" w:firstRowLastColumn="0" w:lastRowFirstColumn="0" w:lastRowLastColumn="0"/>
            <w:tcW w:w="4315" w:type="dxa"/>
          </w:tcPr>
          <w:p w14:paraId="715CA54B" w14:textId="77777777" w:rsidR="00021EB7" w:rsidRPr="00021EB7" w:rsidRDefault="00021EB7" w:rsidP="00021EB7">
            <w:pPr>
              <w:pStyle w:val="Footer"/>
              <w:jc w:val="left"/>
              <w:rPr>
                <w:b w:val="0"/>
              </w:rPr>
            </w:pPr>
            <w:r w:rsidRPr="00021EB7">
              <w:rPr>
                <w:b w:val="0"/>
              </w:rPr>
              <w:t>mUNI rANJAN</w:t>
            </w:r>
          </w:p>
          <w:p w14:paraId="0A3E1C78" w14:textId="77777777" w:rsidR="00021EB7" w:rsidRPr="00021EB7" w:rsidRDefault="00021EB7" w:rsidP="00021EB7">
            <w:pPr>
              <w:pStyle w:val="Footer"/>
              <w:jc w:val="left"/>
              <w:rPr>
                <w:b w:val="0"/>
              </w:rPr>
            </w:pPr>
          </w:p>
        </w:tc>
        <w:tc>
          <w:tcPr>
            <w:tcW w:w="4315" w:type="dxa"/>
          </w:tcPr>
          <w:p w14:paraId="0BD6E291" w14:textId="77777777" w:rsidR="00021EB7" w:rsidRDefault="00021EB7" w:rsidP="00B865FD">
            <w:pPr>
              <w:cnfStyle w:val="000000000000" w:firstRow="0" w:lastRow="0" w:firstColumn="0" w:lastColumn="0" w:oddVBand="0" w:evenVBand="0" w:oddHBand="0" w:evenHBand="0" w:firstRowFirstColumn="0" w:firstRowLastColumn="0" w:lastRowFirstColumn="0" w:lastRowLastColumn="0"/>
            </w:pPr>
            <w:r>
              <w:t>Data Ninjaneer</w:t>
            </w:r>
          </w:p>
        </w:tc>
      </w:tr>
      <w:tr w:rsidR="00021EB7" w14:paraId="6EF5874A" w14:textId="77777777" w:rsidTr="00021EB7">
        <w:tc>
          <w:tcPr>
            <w:cnfStyle w:val="001000000000" w:firstRow="0" w:lastRow="0" w:firstColumn="1" w:lastColumn="0" w:oddVBand="0" w:evenVBand="0" w:oddHBand="0" w:evenHBand="0" w:firstRowFirstColumn="0" w:firstRowLastColumn="0" w:lastRowFirstColumn="0" w:lastRowLastColumn="0"/>
            <w:tcW w:w="4315" w:type="dxa"/>
          </w:tcPr>
          <w:p w14:paraId="21323513" w14:textId="77777777" w:rsidR="00021EB7" w:rsidRPr="00021EB7" w:rsidRDefault="00021EB7" w:rsidP="00021EB7">
            <w:pPr>
              <w:pStyle w:val="Footer"/>
              <w:jc w:val="left"/>
              <w:rPr>
                <w:b w:val="0"/>
              </w:rPr>
            </w:pPr>
            <w:r w:rsidRPr="00021EB7">
              <w:rPr>
                <w:b w:val="0"/>
              </w:rPr>
              <w:t>pRADEEP kUMAR</w:t>
            </w:r>
          </w:p>
        </w:tc>
        <w:tc>
          <w:tcPr>
            <w:tcW w:w="4315" w:type="dxa"/>
          </w:tcPr>
          <w:p w14:paraId="1E2AE73B" w14:textId="77777777" w:rsidR="00021EB7" w:rsidRDefault="00021EB7" w:rsidP="00B865FD">
            <w:pPr>
              <w:cnfStyle w:val="000000000000" w:firstRow="0" w:lastRow="0" w:firstColumn="0" w:lastColumn="0" w:oddVBand="0" w:evenVBand="0" w:oddHBand="0" w:evenHBand="0" w:firstRowFirstColumn="0" w:firstRowLastColumn="0" w:lastRowFirstColumn="0" w:lastRowLastColumn="0"/>
            </w:pPr>
            <w:r>
              <w:t>Data Ninjaneer</w:t>
            </w:r>
          </w:p>
        </w:tc>
      </w:tr>
    </w:tbl>
    <w:p w14:paraId="5C541F50" w14:textId="77777777" w:rsidR="00933E9C" w:rsidRDefault="00933E9C" w:rsidP="00690934"/>
    <w:p w14:paraId="22421C9A" w14:textId="77777777" w:rsidR="00933E9C" w:rsidRDefault="00933E9C" w:rsidP="00933E9C">
      <w:pPr>
        <w:pStyle w:val="Heading3"/>
      </w:pPr>
      <w:bookmarkStart w:id="15" w:name="_Toc510379066"/>
      <w:r>
        <w:t>Resources Requirement</w:t>
      </w:r>
      <w:bookmarkEnd w:id="15"/>
    </w:p>
    <w:p w14:paraId="5D4FFFEF" w14:textId="77777777" w:rsidR="00933E9C" w:rsidRDefault="00933E9C" w:rsidP="00933E9C">
      <w:r>
        <w:t>We anticipate the requirement for following devices:</w:t>
      </w:r>
    </w:p>
    <w:p w14:paraId="611A524F" w14:textId="77777777" w:rsidR="00933E9C" w:rsidRDefault="00933E9C" w:rsidP="00933E9C">
      <w:pPr>
        <w:pStyle w:val="ListParagraph"/>
        <w:numPr>
          <w:ilvl w:val="0"/>
          <w:numId w:val="27"/>
        </w:numPr>
      </w:pPr>
      <w:r>
        <w:t xml:space="preserve">Intel </w:t>
      </w:r>
      <w:r w:rsidR="009A4448">
        <w:t>Real sense</w:t>
      </w:r>
      <w:r>
        <w:t xml:space="preserve"> Robotic Development Kit</w:t>
      </w:r>
    </w:p>
    <w:p w14:paraId="49D47C69" w14:textId="77777777" w:rsidR="00933E9C" w:rsidRDefault="00933E9C" w:rsidP="00933E9C">
      <w:pPr>
        <w:pStyle w:val="ListParagraph"/>
        <w:numPr>
          <w:ilvl w:val="0"/>
          <w:numId w:val="27"/>
        </w:numPr>
      </w:pPr>
      <w:r>
        <w:t>Microphone</w:t>
      </w:r>
    </w:p>
    <w:p w14:paraId="77B5AE92" w14:textId="77777777" w:rsidR="00B865FD" w:rsidRDefault="00212ABF" w:rsidP="00B865FD">
      <w:pPr>
        <w:pStyle w:val="ListParagraph"/>
        <w:numPr>
          <w:ilvl w:val="0"/>
          <w:numId w:val="27"/>
        </w:numPr>
      </w:pPr>
      <w:r>
        <w:t>Web Camera</w:t>
      </w:r>
      <w:r w:rsidR="000C176C">
        <w:t xml:space="preserve"> (</w:t>
      </w:r>
      <w:proofErr w:type="gramStart"/>
      <w:r w:rsidR="000C176C">
        <w:t>Non MVP</w:t>
      </w:r>
      <w:proofErr w:type="gramEnd"/>
      <w:r w:rsidR="000C176C">
        <w:t>)</w:t>
      </w:r>
    </w:p>
    <w:p w14:paraId="0FF6FC7F" w14:textId="77777777" w:rsidR="00577B13" w:rsidRDefault="00577B13" w:rsidP="00577B13">
      <w:pPr>
        <w:pStyle w:val="Heading3"/>
      </w:pPr>
      <w:bookmarkStart w:id="16" w:name="_Toc510379067"/>
      <w:r>
        <w:t>Project Deliverables and Plan (Gantt Chart)</w:t>
      </w:r>
      <w:bookmarkEnd w:id="16"/>
    </w:p>
    <w:p w14:paraId="11414585" w14:textId="77777777" w:rsidR="00577B13" w:rsidRDefault="00577B13" w:rsidP="00577B13">
      <w:r>
        <w:t>The project plan report captured in Gantt Pro online is shown as below group by weeks and resources respectively:</w:t>
      </w:r>
    </w:p>
    <w:p w14:paraId="1014A755" w14:textId="77777777" w:rsidR="00577B13" w:rsidRDefault="00577B13" w:rsidP="00577B13">
      <w:r>
        <w:rPr>
          <w:noProof/>
        </w:rPr>
        <w:drawing>
          <wp:inline distT="0" distB="0" distL="0" distR="0" wp14:anchorId="6097927A" wp14:editId="31DB45F0">
            <wp:extent cx="54864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543810"/>
                    </a:xfrm>
                    <a:prstGeom prst="rect">
                      <a:avLst/>
                    </a:prstGeom>
                  </pic:spPr>
                </pic:pic>
              </a:graphicData>
            </a:graphic>
          </wp:inline>
        </w:drawing>
      </w:r>
    </w:p>
    <w:p w14:paraId="03641B35" w14:textId="77777777" w:rsidR="00577B13" w:rsidRPr="00577B13" w:rsidRDefault="00577B13" w:rsidP="00577B13">
      <w:r>
        <w:rPr>
          <w:noProof/>
        </w:rPr>
        <w:lastRenderedPageBreak/>
        <w:drawing>
          <wp:inline distT="0" distB="0" distL="0" distR="0" wp14:anchorId="4416C614" wp14:editId="38B9C874">
            <wp:extent cx="5486400" cy="2548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48890"/>
                    </a:xfrm>
                    <a:prstGeom prst="rect">
                      <a:avLst/>
                    </a:prstGeom>
                  </pic:spPr>
                </pic:pic>
              </a:graphicData>
            </a:graphic>
          </wp:inline>
        </w:drawing>
      </w:r>
    </w:p>
    <w:p w14:paraId="327483FE" w14:textId="77777777" w:rsidR="009A4448" w:rsidRDefault="009A4448" w:rsidP="009A4448">
      <w:pPr>
        <w:pStyle w:val="Heading1"/>
      </w:pPr>
      <w:bookmarkStart w:id="17" w:name="_Toc510379068"/>
      <w:r>
        <w:t>Current Problems and Risks</w:t>
      </w:r>
      <w:bookmarkEnd w:id="17"/>
    </w:p>
    <w:p w14:paraId="3AF8628B" w14:textId="7CC43D2E" w:rsidR="009A4448" w:rsidRDefault="009A4448" w:rsidP="009A4448">
      <w:r>
        <w:t xml:space="preserve">We have gathered the sound audio files and </w:t>
      </w:r>
      <w:r w:rsidR="00E7026B">
        <w:t>done Neural Network, SVM and Random Forest models</w:t>
      </w:r>
      <w:r w:rsidR="001D35FC">
        <w:t>.</w:t>
      </w:r>
      <w:r>
        <w:t xml:space="preserve"> </w:t>
      </w:r>
      <w:r w:rsidR="001D35FC">
        <w:t>The challenge</w:t>
      </w:r>
      <w:bookmarkStart w:id="18" w:name="_GoBack"/>
      <w:bookmarkEnd w:id="18"/>
      <w:r>
        <w:t xml:space="preserve"> that we are currently</w:t>
      </w:r>
      <w:r w:rsidR="00E7026B">
        <w:t xml:space="preserve">  facing is:</w:t>
      </w:r>
    </w:p>
    <w:p w14:paraId="65E93BF8" w14:textId="15B1D84F" w:rsidR="009A4448" w:rsidRDefault="009A4448" w:rsidP="009A4448">
      <w:pPr>
        <w:pStyle w:val="ListParagraph"/>
        <w:numPr>
          <w:ilvl w:val="0"/>
          <w:numId w:val="29"/>
        </w:numPr>
      </w:pPr>
      <w:r w:rsidRPr="009A4448">
        <w:rPr>
          <w:b/>
          <w:u w:val="single"/>
        </w:rPr>
        <w:t>Dataset findings</w:t>
      </w:r>
      <w:r>
        <w:t xml:space="preserve">: We were able to find only limited dataset for audio files which were pre-classified into crying audio files. </w:t>
      </w:r>
      <w:r w:rsidR="00E7026B">
        <w:t xml:space="preserve"> We also dataset for which we did a manual tagging of cry/no cry. Going ahead when we use deep learning models, we will need more data to do accurate predictions.</w:t>
      </w:r>
    </w:p>
    <w:p w14:paraId="777B9C43" w14:textId="77777777" w:rsidR="00E7026B" w:rsidRDefault="00E7026B" w:rsidP="00047B88">
      <w:pPr>
        <w:pStyle w:val="ListParagraph"/>
      </w:pPr>
    </w:p>
    <w:p w14:paraId="272D9671" w14:textId="77777777" w:rsidR="009A4448" w:rsidRPr="009A4448" w:rsidRDefault="009A4448" w:rsidP="009A4448">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t xml:space="preserve">Required action </w:t>
      </w:r>
    </w:p>
    <w:p w14:paraId="1AF123D3" w14:textId="77777777" w:rsidR="009A4448" w:rsidRDefault="009A4448" w:rsidP="009A4448">
      <w:proofErr w:type="gramStart"/>
      <w:r>
        <w:t>In order to</w:t>
      </w:r>
      <w:proofErr w:type="gramEnd"/>
      <w:r>
        <w:t xml:space="preserve"> mitigate the problems/issues we might face in future we decided to look at the risk items. </w:t>
      </w:r>
    </w:p>
    <w:p w14:paraId="2FF82707" w14:textId="77777777" w:rsidR="009A4448" w:rsidRDefault="009A4448" w:rsidP="009A4448">
      <w:pPr>
        <w:pStyle w:val="ListParagraph"/>
        <w:numPr>
          <w:ilvl w:val="0"/>
          <w:numId w:val="30"/>
        </w:numPr>
      </w:pPr>
      <w:r>
        <w:t xml:space="preserve">The first item that we foresee as a risk item is timely alert generation. After classifying the audio files as crying sounds and other, we need to send alerts on a timely fashion to the parents. However, the creation of alert messages without adequate delay will make our system very useful for the parents, which can be challenging. </w:t>
      </w:r>
    </w:p>
    <w:p w14:paraId="5DFDF50F" w14:textId="77777777" w:rsidR="009A4448" w:rsidRDefault="009A4448" w:rsidP="009A4448">
      <w:pPr>
        <w:pStyle w:val="ListParagraph"/>
        <w:numPr>
          <w:ilvl w:val="0"/>
          <w:numId w:val="30"/>
        </w:numPr>
      </w:pPr>
      <w:r>
        <w:t xml:space="preserve">Secondly, we want to deploy system on Intel board (or Raspberry pi) in the future. Also, we want to change the platform from Windows to Ubuntu.  Making our system workable and successful on an integrated system would be challenging. </w:t>
      </w:r>
    </w:p>
    <w:p w14:paraId="72AF1F28" w14:textId="77777777" w:rsidR="009A4448" w:rsidRDefault="009A4448" w:rsidP="009A4448">
      <w:pPr>
        <w:pStyle w:val="ListParagraph"/>
        <w:numPr>
          <w:ilvl w:val="0"/>
          <w:numId w:val="30"/>
        </w:numPr>
      </w:pPr>
      <w:r>
        <w:t xml:space="preserve">Thirdly, when we deploy the system in a workable environment, we also foresee privacy concerns of the users who use the system. As we are focused on gathering the features of baby crying, we need to see if the system will pick up crying of adults (or non-babies), thereby giving rise to privacy concerns. </w:t>
      </w:r>
    </w:p>
    <w:p w14:paraId="434B3226" w14:textId="77777777" w:rsidR="009A4448" w:rsidRPr="003A5D3A" w:rsidRDefault="009A4448" w:rsidP="009A4448">
      <w:r>
        <w:lastRenderedPageBreak/>
        <w:t>But, as of now, we do not see these problems arising. We will intimate ISS (or request for help) in case of any risk situation.</w:t>
      </w:r>
    </w:p>
    <w:p w14:paraId="36CFB5F2" w14:textId="77777777" w:rsidR="00C74843" w:rsidRDefault="00C50551" w:rsidP="00C74843">
      <w:pPr>
        <w:pStyle w:val="Heading1"/>
      </w:pPr>
      <w:bookmarkStart w:id="19" w:name="_Toc510379069"/>
      <w:r w:rsidRPr="00C50551">
        <w:t>Initial Analysis and Modeling</w:t>
      </w:r>
      <w:bookmarkEnd w:id="19"/>
    </w:p>
    <w:p w14:paraId="5983CC18" w14:textId="77777777" w:rsidR="00082575" w:rsidRDefault="00C74843" w:rsidP="00C74843">
      <w:r>
        <w:t xml:space="preserve">The initial analysis we have done on the audio files was mainly focused on feature extraction of the audio files. We have taken </w:t>
      </w:r>
      <w:r w:rsidRPr="00C50551">
        <w:rPr>
          <w:b/>
        </w:rPr>
        <w:t>“2016 ICSEE International Conference on the Science of Electrical Engineering”</w:t>
      </w:r>
      <w:r>
        <w:t xml:space="preserve"> paper, “</w:t>
      </w:r>
      <w:r w:rsidRPr="00C50551">
        <w:rPr>
          <w:b/>
        </w:rPr>
        <w:t>Baby Cry Detection in Domestic Environment using</w:t>
      </w:r>
      <w:r w:rsidR="00C50551" w:rsidRPr="00C50551">
        <w:rPr>
          <w:b/>
        </w:rPr>
        <w:t xml:space="preserve"> </w:t>
      </w:r>
      <w:r w:rsidRPr="00C50551">
        <w:rPr>
          <w:b/>
        </w:rPr>
        <w:t>Deep Learning</w:t>
      </w:r>
      <w:r>
        <w:t>” and extracted audio features like ZCR,</w:t>
      </w:r>
      <w:r w:rsidR="00C50551">
        <w:t xml:space="preserve"> </w:t>
      </w:r>
      <w:r>
        <w:t>STE,</w:t>
      </w:r>
      <w:r w:rsidR="00C50551">
        <w:t xml:space="preserve"> Spectral</w:t>
      </w:r>
      <w:r>
        <w:t xml:space="preserve"> Roll off,</w:t>
      </w:r>
      <w:r w:rsidR="00C50551">
        <w:t xml:space="preserve"> </w:t>
      </w:r>
      <w:r>
        <w:t>MCFF,</w:t>
      </w:r>
      <w:r w:rsidR="00C50551">
        <w:t xml:space="preserve"> </w:t>
      </w:r>
      <w:r>
        <w:t xml:space="preserve">Harmonic and Pitch using various libraries in Python. </w:t>
      </w:r>
    </w:p>
    <w:p w14:paraId="3039A3FD" w14:textId="621116B7" w:rsidR="000B7D0F" w:rsidRDefault="00C74843" w:rsidP="00C74843">
      <w:r>
        <w:t xml:space="preserve">The audio features extracted were all in numerical format. Since, we needed to do a classification of audio files we decided to do visual and numerical analysis of the input audio features extracted. We have done visual exploratory checks by observing the </w:t>
      </w:r>
      <w:r w:rsidRPr="00C50551">
        <w:rPr>
          <w:b/>
        </w:rPr>
        <w:t>histogram</w:t>
      </w:r>
      <w:r>
        <w:t xml:space="preserve"> and the </w:t>
      </w:r>
      <w:r w:rsidRPr="00C50551">
        <w:rPr>
          <w:b/>
        </w:rPr>
        <w:t>box plot graphs</w:t>
      </w:r>
      <w:r>
        <w:t xml:space="preserve"> </w:t>
      </w:r>
      <w:r w:rsidR="00C50551">
        <w:t>on</w:t>
      </w:r>
      <w:r>
        <w:t xml:space="preserve"> the input </w:t>
      </w:r>
      <w:r w:rsidR="00C50551">
        <w:t>data (</w:t>
      </w:r>
      <w:r>
        <w:t>audio features). We have also done numerical analysis by observing the various descr</w:t>
      </w:r>
      <w:r w:rsidR="00C50551">
        <w:t>iptive statistics. We have identified 31</w:t>
      </w:r>
      <w:r w:rsidR="00082575">
        <w:t xml:space="preserve"> missing values and 4</w:t>
      </w:r>
      <w:r w:rsidR="00C50551">
        <w:t xml:space="preserve"> outliers out of 2000 observations</w:t>
      </w:r>
      <w:r>
        <w:t xml:space="preserve">. </w:t>
      </w:r>
      <w:r w:rsidR="00E7026B">
        <w:t xml:space="preserve"> We performed data cleaning which improved the overall performance of the model.</w:t>
      </w:r>
    </w:p>
    <w:p w14:paraId="2E54F0A3" w14:textId="77777777" w:rsidR="00082575" w:rsidRDefault="000667E1" w:rsidP="000667E1">
      <w:pPr>
        <w:jc w:val="center"/>
      </w:pPr>
      <w:r>
        <w:rPr>
          <w:noProof/>
          <w:lang w:val="en-GB" w:eastAsia="en-GB"/>
        </w:rPr>
        <w:drawing>
          <wp:inline distT="0" distB="0" distL="0" distR="0" wp14:anchorId="4A4BE627" wp14:editId="5CC9421B">
            <wp:extent cx="5486400" cy="170629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706294"/>
                    </a:xfrm>
                    <a:prstGeom prst="rect">
                      <a:avLst/>
                    </a:prstGeom>
                  </pic:spPr>
                </pic:pic>
              </a:graphicData>
            </a:graphic>
          </wp:inline>
        </w:drawing>
      </w:r>
    </w:p>
    <w:p w14:paraId="244BA9BD" w14:textId="2608FFFC" w:rsidR="006115A2" w:rsidRDefault="006115A2" w:rsidP="00C74843"/>
    <w:p w14:paraId="0BA05AE2" w14:textId="42513898" w:rsidR="00082575" w:rsidRDefault="006115A2" w:rsidP="00C74843">
      <w:r>
        <w:t xml:space="preserve">We built our analytical Engine using models such as Neural Network, SVM and </w:t>
      </w:r>
      <w:r w:rsidR="004678A3">
        <w:t xml:space="preserve">Random </w:t>
      </w:r>
      <w:proofErr w:type="spellStart"/>
      <w:r w:rsidR="004678A3">
        <w:t>Forest.</w:t>
      </w:r>
      <w:r w:rsidR="00650669">
        <w:t>The</w:t>
      </w:r>
      <w:proofErr w:type="spellEnd"/>
      <w:r w:rsidR="00650669">
        <w:t xml:space="preserve"> results are as below:</w:t>
      </w:r>
    </w:p>
    <w:p w14:paraId="653864C4" w14:textId="59E12C6A" w:rsidR="007A2CA5" w:rsidRDefault="00650669" w:rsidP="00082575">
      <w:pPr>
        <w:jc w:val="center"/>
      </w:pPr>
      <w:r>
        <w:rPr>
          <w:noProof/>
        </w:rPr>
        <w:lastRenderedPageBreak/>
        <w:drawing>
          <wp:inline distT="0" distB="0" distL="0" distR="0" wp14:anchorId="0D76D593" wp14:editId="67B74486">
            <wp:extent cx="5486400" cy="3807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807460"/>
                    </a:xfrm>
                    <a:prstGeom prst="rect">
                      <a:avLst/>
                    </a:prstGeom>
                  </pic:spPr>
                </pic:pic>
              </a:graphicData>
            </a:graphic>
          </wp:inline>
        </w:drawing>
      </w:r>
    </w:p>
    <w:p w14:paraId="6C5A80E1" w14:textId="77777777" w:rsidR="00650669" w:rsidRDefault="00650669" w:rsidP="00082575">
      <w:pPr>
        <w:jc w:val="center"/>
      </w:pPr>
    </w:p>
    <w:p w14:paraId="5DC6B2A2" w14:textId="5CDC5E68" w:rsidR="009A4448" w:rsidRPr="00B865FD" w:rsidRDefault="00C74843" w:rsidP="00C74843">
      <w:r>
        <w:t xml:space="preserve">We are in the process of extracting more </w:t>
      </w:r>
      <w:r w:rsidR="00C50551">
        <w:t>datasets (</w:t>
      </w:r>
      <w:r>
        <w:t xml:space="preserve">containing primarily baby crying and other audio) which would enable us to </w:t>
      </w:r>
      <w:proofErr w:type="gramStart"/>
      <w:r>
        <w:t xml:space="preserve">make </w:t>
      </w:r>
      <w:r w:rsidR="00922C4C">
        <w:t xml:space="preserve"> accurate</w:t>
      </w:r>
      <w:proofErr w:type="gramEnd"/>
      <w:r w:rsidR="00922C4C">
        <w:t xml:space="preserve"> prediction</w:t>
      </w:r>
    </w:p>
    <w:p w14:paraId="2ABFD063" w14:textId="77777777" w:rsidR="00C6554A" w:rsidRPr="00D5413C" w:rsidRDefault="00902C23" w:rsidP="00C6554A">
      <w:pPr>
        <w:pStyle w:val="Heading2"/>
      </w:pPr>
      <w:bookmarkStart w:id="20" w:name="_Toc510379070"/>
      <w:r>
        <w:t>References</w:t>
      </w:r>
      <w:bookmarkEnd w:id="20"/>
    </w:p>
    <w:p w14:paraId="1BAA3025" w14:textId="77777777" w:rsidR="006768A7" w:rsidRPr="006768A7" w:rsidRDefault="006768A7" w:rsidP="006768A7">
      <w:pPr>
        <w:pStyle w:val="ListNumber"/>
        <w:numPr>
          <w:ilvl w:val="0"/>
          <w:numId w:val="25"/>
        </w:numPr>
        <w:rPr>
          <w:rStyle w:val="Hyperlink"/>
        </w:rPr>
      </w:pPr>
      <w:r>
        <w:fldChar w:fldCharType="begin"/>
      </w:r>
      <w:r>
        <w:instrText xml:space="preserve"> HYPERLINK "https://www.helpguide.org/articles/parenting-family/when-your-baby-wont-stop-crying.htm" </w:instrText>
      </w:r>
      <w:r>
        <w:fldChar w:fldCharType="separate"/>
      </w:r>
      <w:r w:rsidR="00902C23" w:rsidRPr="006768A7">
        <w:rPr>
          <w:rStyle w:val="Hyperlink"/>
        </w:rPr>
        <w:t>https://www.helpguide.org/articles/parenting-family/when-your-baby-wont-stop-crying.htm</w:t>
      </w:r>
    </w:p>
    <w:p w14:paraId="6B05CE89" w14:textId="77777777" w:rsidR="00902C23" w:rsidRPr="006768A7" w:rsidRDefault="006768A7" w:rsidP="00497E35">
      <w:pPr>
        <w:pStyle w:val="ListNumber"/>
        <w:numPr>
          <w:ilvl w:val="0"/>
          <w:numId w:val="25"/>
        </w:numPr>
        <w:rPr>
          <w:rStyle w:val="Hyperlink"/>
        </w:rPr>
      </w:pPr>
      <w:r>
        <w:fldChar w:fldCharType="end"/>
      </w:r>
      <w:r>
        <w:rPr>
          <w:rStyle w:val="Hyperlink"/>
          <w:color w:val="595959" w:themeColor="text1" w:themeTint="A6"/>
          <w:u w:val="none"/>
        </w:rPr>
        <w:fldChar w:fldCharType="begin"/>
      </w:r>
      <w:r>
        <w:rPr>
          <w:rStyle w:val="Hyperlink"/>
          <w:color w:val="595959" w:themeColor="text1" w:themeTint="A6"/>
          <w:u w:val="none"/>
        </w:rPr>
        <w:instrText xml:space="preserve"> HYPERLINK "https://www.researchgate.net/publication/311011518_Baby_cry_detection_in_domestic_environment_using_deep_learning" </w:instrText>
      </w:r>
      <w:r>
        <w:rPr>
          <w:rStyle w:val="Hyperlink"/>
          <w:color w:val="595959" w:themeColor="text1" w:themeTint="A6"/>
          <w:u w:val="none"/>
        </w:rPr>
        <w:fldChar w:fldCharType="separate"/>
      </w:r>
      <w:r w:rsidR="00ED616C" w:rsidRPr="006768A7">
        <w:rPr>
          <w:rStyle w:val="Hyperlink"/>
        </w:rPr>
        <w:t>https://www.researchgate.net/publication/311011518_Baby_cry_detection_in_domestic_environment_using_deep_learning</w:t>
      </w:r>
      <w:r w:rsidR="00F72348">
        <w:rPr>
          <w:rStyle w:val="Hyperlink"/>
        </w:rPr>
        <w:t xml:space="preserve"> </w:t>
      </w:r>
    </w:p>
    <w:p w14:paraId="58D14877" w14:textId="77777777" w:rsidR="006954EE" w:rsidRDefault="006768A7" w:rsidP="00F72348">
      <w:pPr>
        <w:pStyle w:val="ListParagraph"/>
        <w:numPr>
          <w:ilvl w:val="0"/>
          <w:numId w:val="25"/>
        </w:numPr>
        <w:rPr>
          <w:rStyle w:val="Hyperlink"/>
          <w:color w:val="595959" w:themeColor="text1" w:themeTint="A6"/>
          <w:u w:val="none"/>
        </w:rPr>
      </w:pPr>
      <w:r>
        <w:rPr>
          <w:rStyle w:val="Hyperlink"/>
          <w:color w:val="595959" w:themeColor="text1" w:themeTint="A6"/>
          <w:u w:val="none"/>
        </w:rPr>
        <w:fldChar w:fldCharType="end"/>
      </w:r>
      <w:hyperlink r:id="rId31" w:history="1">
        <w:r w:rsidR="00F72348" w:rsidRPr="0094224F">
          <w:rPr>
            <w:rStyle w:val="Hyperlink"/>
          </w:rPr>
          <w:t>https://ganttpro.com</w:t>
        </w:r>
      </w:hyperlink>
    </w:p>
    <w:p w14:paraId="6FD5F03E" w14:textId="77777777" w:rsidR="00F72348" w:rsidRDefault="00FB2779" w:rsidP="00F72348">
      <w:pPr>
        <w:pStyle w:val="ListParagraph"/>
        <w:numPr>
          <w:ilvl w:val="0"/>
          <w:numId w:val="25"/>
        </w:numPr>
      </w:pPr>
      <w:hyperlink r:id="rId32" w:history="1">
        <w:r w:rsidR="00F72348" w:rsidRPr="0094224F">
          <w:rPr>
            <w:rStyle w:val="Hyperlink"/>
          </w:rPr>
          <w:t>https://trello.com/b/fGF2uslm/fyp-infant-smart-monitoring-system</w:t>
        </w:r>
      </w:hyperlink>
    </w:p>
    <w:p w14:paraId="7D6E73C1" w14:textId="77777777" w:rsidR="00F07059" w:rsidRDefault="00FB2779" w:rsidP="00F07059">
      <w:pPr>
        <w:pStyle w:val="ListParagraph"/>
        <w:numPr>
          <w:ilvl w:val="0"/>
          <w:numId w:val="25"/>
        </w:numPr>
      </w:pPr>
      <w:hyperlink r:id="rId33" w:history="1">
        <w:r w:rsidR="00F72348" w:rsidRPr="0094224F">
          <w:rPr>
            <w:rStyle w:val="Hyperlink"/>
          </w:rPr>
          <w:t>https://drive.google.com/drive/folders/1UAZwY_wk0s1oI0Od1-WX_ilWTzm9E1Eg?usp=sharing</w:t>
        </w:r>
      </w:hyperlink>
    </w:p>
    <w:p w14:paraId="115BAF6C" w14:textId="77777777" w:rsidR="00F72348" w:rsidRPr="007C5F62" w:rsidRDefault="00F72348" w:rsidP="00F72348">
      <w:pPr>
        <w:pStyle w:val="ListParagraph"/>
      </w:pPr>
    </w:p>
    <w:sectPr w:rsidR="00F72348" w:rsidRPr="007C5F62">
      <w:footerReference w:type="default" r:id="rId34"/>
      <w:footerReference w:type="firs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55708C" w14:textId="77777777" w:rsidR="00FB2779" w:rsidRDefault="00FB2779" w:rsidP="00C6554A">
      <w:pPr>
        <w:spacing w:before="0" w:after="0" w:line="240" w:lineRule="auto"/>
      </w:pPr>
      <w:r>
        <w:separator/>
      </w:r>
    </w:p>
  </w:endnote>
  <w:endnote w:type="continuationSeparator" w:id="0">
    <w:p w14:paraId="49080BB6" w14:textId="77777777" w:rsidR="00FB2779" w:rsidRDefault="00FB277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E5362" w14:textId="77777777" w:rsidR="004C781C" w:rsidRDefault="004C781C">
    <w:pPr>
      <w:pStyle w:val="Footer"/>
    </w:pPr>
    <w:r>
      <w:t xml:space="preserve">Page </w:t>
    </w:r>
    <w:r>
      <w:fldChar w:fldCharType="begin"/>
    </w:r>
    <w:r>
      <w:instrText xml:space="preserve"> PAGE  \* Arabic  \* MERGEFORMAT </w:instrText>
    </w:r>
    <w:r>
      <w:fldChar w:fldCharType="separate"/>
    </w:r>
    <w:r w:rsidR="00D0408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62A0D" w14:textId="77777777" w:rsidR="001B5ED5" w:rsidRDefault="00A94B94" w:rsidP="00A94B94">
    <w:pPr>
      <w:pStyle w:val="Footer"/>
      <w:jc w:val="left"/>
    </w:pPr>
    <w:r>
      <w:t>ANUSUYA MANICKAVASAGAM, kESAVAN sRIDHARAN, mUNI rANJAN, pRADEEP kUMAR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780B1" w14:textId="77777777" w:rsidR="00FB2779" w:rsidRDefault="00FB2779" w:rsidP="00C6554A">
      <w:pPr>
        <w:spacing w:before="0" w:after="0" w:line="240" w:lineRule="auto"/>
      </w:pPr>
      <w:r>
        <w:separator/>
      </w:r>
    </w:p>
  </w:footnote>
  <w:footnote w:type="continuationSeparator" w:id="0">
    <w:p w14:paraId="676297FD" w14:textId="77777777" w:rsidR="00FB2779" w:rsidRDefault="00FB277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B06553"/>
    <w:multiLevelType w:val="hybridMultilevel"/>
    <w:tmpl w:val="B6E61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452542A"/>
    <w:multiLevelType w:val="hybridMultilevel"/>
    <w:tmpl w:val="6A084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364F6"/>
    <w:multiLevelType w:val="hybridMultilevel"/>
    <w:tmpl w:val="7F9C1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57105C"/>
    <w:multiLevelType w:val="hybridMultilevel"/>
    <w:tmpl w:val="84182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EE2636"/>
    <w:multiLevelType w:val="hybridMultilevel"/>
    <w:tmpl w:val="0B16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706E26"/>
    <w:multiLevelType w:val="hybridMultilevel"/>
    <w:tmpl w:val="EE62EEB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DE225B"/>
    <w:multiLevelType w:val="hybridMultilevel"/>
    <w:tmpl w:val="998E84F4"/>
    <w:lvl w:ilvl="0" w:tplc="D21E5A9C">
      <w:start w:val="1"/>
      <w:numFmt w:val="bullet"/>
      <w:lvlText w:val=""/>
      <w:lvlJc w:val="left"/>
      <w:pPr>
        <w:ind w:left="765" w:hanging="405"/>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FA3267"/>
    <w:multiLevelType w:val="hybridMultilevel"/>
    <w:tmpl w:val="31ACF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5488F"/>
    <w:multiLevelType w:val="hybridMultilevel"/>
    <w:tmpl w:val="6BF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F23363"/>
    <w:multiLevelType w:val="hybridMultilevel"/>
    <w:tmpl w:val="8982A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823E69"/>
    <w:multiLevelType w:val="hybridMultilevel"/>
    <w:tmpl w:val="147E8B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135BC3"/>
    <w:multiLevelType w:val="hybridMultilevel"/>
    <w:tmpl w:val="4F9A1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5D4551"/>
    <w:multiLevelType w:val="hybridMultilevel"/>
    <w:tmpl w:val="24F2E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48098A"/>
    <w:multiLevelType w:val="hybridMultilevel"/>
    <w:tmpl w:val="2BAE3F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7877B7"/>
    <w:multiLevelType w:val="hybridMultilevel"/>
    <w:tmpl w:val="EB62D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8"/>
  </w:num>
  <w:num w:numId="18">
    <w:abstractNumId w:val="25"/>
  </w:num>
  <w:num w:numId="19">
    <w:abstractNumId w:val="16"/>
  </w:num>
  <w:num w:numId="20">
    <w:abstractNumId w:val="15"/>
  </w:num>
  <w:num w:numId="21">
    <w:abstractNumId w:val="11"/>
  </w:num>
  <w:num w:numId="22">
    <w:abstractNumId w:val="27"/>
  </w:num>
  <w:num w:numId="23">
    <w:abstractNumId w:val="8"/>
    <w:lvlOverride w:ilvl="0">
      <w:startOverride w:val="1"/>
    </w:lvlOverride>
  </w:num>
  <w:num w:numId="24">
    <w:abstractNumId w:val="14"/>
  </w:num>
  <w:num w:numId="25">
    <w:abstractNumId w:val="24"/>
  </w:num>
  <w:num w:numId="26">
    <w:abstractNumId w:val="19"/>
  </w:num>
  <w:num w:numId="27">
    <w:abstractNumId w:val="20"/>
  </w:num>
  <w:num w:numId="28">
    <w:abstractNumId w:val="26"/>
  </w:num>
  <w:num w:numId="29">
    <w:abstractNumId w:val="17"/>
  </w:num>
  <w:num w:numId="30">
    <w:abstractNumId w:val="22"/>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81C"/>
    <w:rsid w:val="000043F7"/>
    <w:rsid w:val="00021EB7"/>
    <w:rsid w:val="00045EFF"/>
    <w:rsid w:val="00047B88"/>
    <w:rsid w:val="00063A7A"/>
    <w:rsid w:val="000667E1"/>
    <w:rsid w:val="00082575"/>
    <w:rsid w:val="000A24EA"/>
    <w:rsid w:val="000A4879"/>
    <w:rsid w:val="000B7D0F"/>
    <w:rsid w:val="000C176C"/>
    <w:rsid w:val="00165AEC"/>
    <w:rsid w:val="001815DE"/>
    <w:rsid w:val="00187D25"/>
    <w:rsid w:val="001A66DA"/>
    <w:rsid w:val="001B5ED5"/>
    <w:rsid w:val="001D1E0C"/>
    <w:rsid w:val="001D34AB"/>
    <w:rsid w:val="001D35FC"/>
    <w:rsid w:val="002054A8"/>
    <w:rsid w:val="00212ABF"/>
    <w:rsid w:val="002438E6"/>
    <w:rsid w:val="00243DBD"/>
    <w:rsid w:val="00250872"/>
    <w:rsid w:val="00254569"/>
    <w:rsid w:val="002554CD"/>
    <w:rsid w:val="002828D5"/>
    <w:rsid w:val="00293B83"/>
    <w:rsid w:val="0029474B"/>
    <w:rsid w:val="002A54BD"/>
    <w:rsid w:val="002B3664"/>
    <w:rsid w:val="002B4294"/>
    <w:rsid w:val="002D4AA4"/>
    <w:rsid w:val="002E50B1"/>
    <w:rsid w:val="00324375"/>
    <w:rsid w:val="00333D0D"/>
    <w:rsid w:val="00342FC6"/>
    <w:rsid w:val="00346840"/>
    <w:rsid w:val="00361B03"/>
    <w:rsid w:val="003660F8"/>
    <w:rsid w:val="003A4593"/>
    <w:rsid w:val="003A5D3A"/>
    <w:rsid w:val="003B49BA"/>
    <w:rsid w:val="003C0048"/>
    <w:rsid w:val="003D77D5"/>
    <w:rsid w:val="004272AC"/>
    <w:rsid w:val="00430C18"/>
    <w:rsid w:val="004343EE"/>
    <w:rsid w:val="00463786"/>
    <w:rsid w:val="004678A3"/>
    <w:rsid w:val="00486589"/>
    <w:rsid w:val="00497E35"/>
    <w:rsid w:val="004B5E7E"/>
    <w:rsid w:val="004C049F"/>
    <w:rsid w:val="004C29F9"/>
    <w:rsid w:val="004C781C"/>
    <w:rsid w:val="004D688C"/>
    <w:rsid w:val="004E6D84"/>
    <w:rsid w:val="005000E2"/>
    <w:rsid w:val="005246B2"/>
    <w:rsid w:val="00533384"/>
    <w:rsid w:val="00542AD6"/>
    <w:rsid w:val="00547A3B"/>
    <w:rsid w:val="00577B13"/>
    <w:rsid w:val="005C3F1C"/>
    <w:rsid w:val="005C77F9"/>
    <w:rsid w:val="005D686B"/>
    <w:rsid w:val="005F6915"/>
    <w:rsid w:val="006115A2"/>
    <w:rsid w:val="00650669"/>
    <w:rsid w:val="006516CD"/>
    <w:rsid w:val="00667F07"/>
    <w:rsid w:val="006768A7"/>
    <w:rsid w:val="00690934"/>
    <w:rsid w:val="006954EE"/>
    <w:rsid w:val="006A37D5"/>
    <w:rsid w:val="006A3CE7"/>
    <w:rsid w:val="006B3E44"/>
    <w:rsid w:val="006E2BEE"/>
    <w:rsid w:val="006E6AEF"/>
    <w:rsid w:val="006E7237"/>
    <w:rsid w:val="00701B0A"/>
    <w:rsid w:val="00725643"/>
    <w:rsid w:val="007315B7"/>
    <w:rsid w:val="0073346D"/>
    <w:rsid w:val="00747ECE"/>
    <w:rsid w:val="00751ADD"/>
    <w:rsid w:val="00771FE8"/>
    <w:rsid w:val="0079136C"/>
    <w:rsid w:val="007A2CA5"/>
    <w:rsid w:val="007B3CBE"/>
    <w:rsid w:val="007C5F62"/>
    <w:rsid w:val="007E062F"/>
    <w:rsid w:val="007E0FA9"/>
    <w:rsid w:val="00837939"/>
    <w:rsid w:val="00843628"/>
    <w:rsid w:val="00847DAD"/>
    <w:rsid w:val="00874262"/>
    <w:rsid w:val="008C06D6"/>
    <w:rsid w:val="008C7C4F"/>
    <w:rsid w:val="008D610C"/>
    <w:rsid w:val="00902C23"/>
    <w:rsid w:val="009034A7"/>
    <w:rsid w:val="00910A0F"/>
    <w:rsid w:val="00916017"/>
    <w:rsid w:val="00922C4C"/>
    <w:rsid w:val="00933E9C"/>
    <w:rsid w:val="0094598F"/>
    <w:rsid w:val="00953EC9"/>
    <w:rsid w:val="00957C52"/>
    <w:rsid w:val="009604BE"/>
    <w:rsid w:val="009668F6"/>
    <w:rsid w:val="009A2F20"/>
    <w:rsid w:val="009A4448"/>
    <w:rsid w:val="009B1228"/>
    <w:rsid w:val="009C083A"/>
    <w:rsid w:val="009D1200"/>
    <w:rsid w:val="00A0266C"/>
    <w:rsid w:val="00A74858"/>
    <w:rsid w:val="00A94B94"/>
    <w:rsid w:val="00AB00A3"/>
    <w:rsid w:val="00AB2358"/>
    <w:rsid w:val="00AC049C"/>
    <w:rsid w:val="00AC36CA"/>
    <w:rsid w:val="00AC50A7"/>
    <w:rsid w:val="00AC568B"/>
    <w:rsid w:val="00AE0DAD"/>
    <w:rsid w:val="00AE10E1"/>
    <w:rsid w:val="00AE51D8"/>
    <w:rsid w:val="00AF3D4A"/>
    <w:rsid w:val="00B01948"/>
    <w:rsid w:val="00B06893"/>
    <w:rsid w:val="00B11ED9"/>
    <w:rsid w:val="00B20855"/>
    <w:rsid w:val="00B20DC6"/>
    <w:rsid w:val="00B638B4"/>
    <w:rsid w:val="00B663DE"/>
    <w:rsid w:val="00B6646A"/>
    <w:rsid w:val="00B865FD"/>
    <w:rsid w:val="00BB5DB2"/>
    <w:rsid w:val="00BC720F"/>
    <w:rsid w:val="00BD3881"/>
    <w:rsid w:val="00BF5444"/>
    <w:rsid w:val="00C27EF4"/>
    <w:rsid w:val="00C328CD"/>
    <w:rsid w:val="00C33A9F"/>
    <w:rsid w:val="00C50551"/>
    <w:rsid w:val="00C50C62"/>
    <w:rsid w:val="00C5312D"/>
    <w:rsid w:val="00C6554A"/>
    <w:rsid w:val="00C66DEF"/>
    <w:rsid w:val="00C73839"/>
    <w:rsid w:val="00C73FB0"/>
    <w:rsid w:val="00C74843"/>
    <w:rsid w:val="00CB7350"/>
    <w:rsid w:val="00CC0FCB"/>
    <w:rsid w:val="00CC4BC5"/>
    <w:rsid w:val="00CD3D84"/>
    <w:rsid w:val="00CE06BA"/>
    <w:rsid w:val="00CF5637"/>
    <w:rsid w:val="00D04087"/>
    <w:rsid w:val="00D10D2E"/>
    <w:rsid w:val="00D31011"/>
    <w:rsid w:val="00D32279"/>
    <w:rsid w:val="00D35FDF"/>
    <w:rsid w:val="00D50CBD"/>
    <w:rsid w:val="00D75589"/>
    <w:rsid w:val="00DB446B"/>
    <w:rsid w:val="00DE50B7"/>
    <w:rsid w:val="00E02545"/>
    <w:rsid w:val="00E03948"/>
    <w:rsid w:val="00E04556"/>
    <w:rsid w:val="00E10EB4"/>
    <w:rsid w:val="00E41740"/>
    <w:rsid w:val="00E42520"/>
    <w:rsid w:val="00E6189F"/>
    <w:rsid w:val="00E7026B"/>
    <w:rsid w:val="00EA4DEB"/>
    <w:rsid w:val="00EA5853"/>
    <w:rsid w:val="00EA7512"/>
    <w:rsid w:val="00ED0961"/>
    <w:rsid w:val="00ED25DE"/>
    <w:rsid w:val="00ED616C"/>
    <w:rsid w:val="00ED7C44"/>
    <w:rsid w:val="00EF2508"/>
    <w:rsid w:val="00F07059"/>
    <w:rsid w:val="00F211D6"/>
    <w:rsid w:val="00F354A1"/>
    <w:rsid w:val="00F4349B"/>
    <w:rsid w:val="00F53055"/>
    <w:rsid w:val="00F678F1"/>
    <w:rsid w:val="00F72348"/>
    <w:rsid w:val="00F75A46"/>
    <w:rsid w:val="00F827BA"/>
    <w:rsid w:val="00F96ADD"/>
    <w:rsid w:val="00FB2779"/>
    <w:rsid w:val="00FC726B"/>
    <w:rsid w:val="00FE010D"/>
    <w:rsid w:val="00FE7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93D127"/>
  <w15:docId w15:val="{78B8A6E2-21B5-4D0A-95E1-3EF47B0C4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33A9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A74858"/>
    <w:pPr>
      <w:ind w:left="720"/>
      <w:contextualSpacing/>
    </w:pPr>
  </w:style>
  <w:style w:type="character" w:customStyle="1" w:styleId="UnresolvedMention1">
    <w:name w:val="Unresolved Mention1"/>
    <w:basedOn w:val="DefaultParagraphFont"/>
    <w:uiPriority w:val="99"/>
    <w:semiHidden/>
    <w:unhideWhenUsed/>
    <w:rsid w:val="00902C23"/>
    <w:rPr>
      <w:color w:val="808080"/>
      <w:shd w:val="clear" w:color="auto" w:fill="E6E6E6"/>
    </w:rPr>
  </w:style>
  <w:style w:type="table" w:styleId="TableGrid">
    <w:name w:val="Table Grid"/>
    <w:basedOn w:val="TableNormal"/>
    <w:uiPriority w:val="39"/>
    <w:rsid w:val="00021EB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61">
    <w:name w:val="List Table 4 - Accent 61"/>
    <w:basedOn w:val="TableNormal"/>
    <w:uiPriority w:val="49"/>
    <w:rsid w:val="00021EB7"/>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customStyle="1" w:styleId="GridTable1Light-Accent11">
    <w:name w:val="Grid Table 1 Light - Accent 11"/>
    <w:basedOn w:val="TableNormal"/>
    <w:uiPriority w:val="46"/>
    <w:rsid w:val="00021EB7"/>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9B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3B49BA"/>
    <w:pPr>
      <w:spacing w:after="100"/>
    </w:pPr>
  </w:style>
  <w:style w:type="paragraph" w:styleId="TOC3">
    <w:name w:val="toc 3"/>
    <w:basedOn w:val="Normal"/>
    <w:next w:val="Normal"/>
    <w:autoRedefine/>
    <w:uiPriority w:val="39"/>
    <w:unhideWhenUsed/>
    <w:rsid w:val="003B49BA"/>
    <w:pPr>
      <w:spacing w:after="100"/>
      <w:ind w:left="440"/>
    </w:pPr>
  </w:style>
  <w:style w:type="paragraph" w:styleId="TOC2">
    <w:name w:val="toc 2"/>
    <w:basedOn w:val="Normal"/>
    <w:next w:val="Normal"/>
    <w:autoRedefine/>
    <w:uiPriority w:val="39"/>
    <w:unhideWhenUsed/>
    <w:rsid w:val="003B49BA"/>
    <w:pPr>
      <w:spacing w:after="100"/>
      <w:ind w:left="220"/>
    </w:pPr>
  </w:style>
  <w:style w:type="character" w:styleId="UnresolvedMention">
    <w:name w:val="Unresolved Mention"/>
    <w:basedOn w:val="DefaultParagraphFont"/>
    <w:uiPriority w:val="99"/>
    <w:semiHidden/>
    <w:unhideWhenUsed/>
    <w:rsid w:val="00F72348"/>
    <w:rPr>
      <w:color w:val="808080"/>
      <w:shd w:val="clear" w:color="auto" w:fill="E6E6E6"/>
    </w:rPr>
  </w:style>
  <w:style w:type="character" w:customStyle="1" w:styleId="Heading4Char">
    <w:name w:val="Heading 4 Char"/>
    <w:basedOn w:val="DefaultParagraphFont"/>
    <w:link w:val="Heading4"/>
    <w:uiPriority w:val="9"/>
    <w:rsid w:val="00C33A9F"/>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yperlink" Target="https://trello.com/b/fGF2uslm/fyp" TargetMode="External"/><Relationship Id="rId33" Type="http://schemas.openxmlformats.org/officeDocument/2006/relationships/hyperlink" Target="https://drive.google.com/drive/folders/1UAZwY_wk0s1oI0Od1-WX_ilWTzm9E1Eg?usp=sharing"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ntactprad@bitbucket.org/teamneo/myhappybaby.git" TargetMode="External"/><Relationship Id="rId32" Type="http://schemas.openxmlformats.org/officeDocument/2006/relationships/hyperlink" Target="https://trello.com/b/fGF2uslm/fyp-infant-smart-monitoring-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hyperlink" Target="https://ganttpro.com" TargetMode="External"/><Relationship Id="rId4" Type="http://schemas.openxmlformats.org/officeDocument/2006/relationships/settings" Target="settings.xml"/><Relationship Id="rId9" Type="http://schemas.openxmlformats.org/officeDocument/2006/relationships/hyperlink" Target="https://www.researchgate.net/publication/311011518_Baby_cry_detection_in_domestic_environment_using_deep_learning" TargetMode="Externa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marp\AppData\Roaming\Microsoft\Templates\Student%20report%20with%20cover%20photo.dotx"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B6BCBC-4A95-47F3-A53A-C9C5FC0B29D1}" type="doc">
      <dgm:prSet loTypeId="urn:microsoft.com/office/officeart/2005/8/layout/hProcess11" loCatId="process" qsTypeId="urn:microsoft.com/office/officeart/2005/8/quickstyle/simple1" qsCatId="simple" csTypeId="urn:microsoft.com/office/officeart/2005/8/colors/colorful3" csCatId="colorful" phldr="1"/>
      <dgm:spPr/>
    </dgm:pt>
    <dgm:pt modelId="{21258C80-A644-407A-9E1C-EAE33476D301}">
      <dgm:prSet phldrT="[Text]"/>
      <dgm:spPr/>
      <dgm:t>
        <a:bodyPr/>
        <a:lstStyle/>
        <a:p>
          <a:r>
            <a:rPr lang="en-US" b="1" u="sng" dirty="0"/>
            <a:t>Phase 1</a:t>
          </a:r>
        </a:p>
        <a:p>
          <a:r>
            <a:rPr lang="en-US" dirty="0"/>
            <a:t>Define Business Objective</a:t>
          </a:r>
        </a:p>
        <a:p>
          <a:r>
            <a:rPr lang="en-US" dirty="0"/>
            <a:t>Assess current solution</a:t>
          </a:r>
        </a:p>
        <a:p>
          <a:r>
            <a:rPr lang="en-US" dirty="0"/>
            <a:t>Initial data gathering</a:t>
          </a:r>
        </a:p>
        <a:p>
          <a:r>
            <a:rPr lang="en-US" dirty="0"/>
            <a:t>Exploratory Modelling approach</a:t>
          </a:r>
        </a:p>
        <a:p>
          <a:r>
            <a:rPr lang="en-US" dirty="0"/>
            <a:t>Produce Project Plan</a:t>
          </a:r>
        </a:p>
        <a:p>
          <a:endParaRPr lang="en-US" dirty="0"/>
        </a:p>
      </dgm:t>
    </dgm:pt>
    <dgm:pt modelId="{61B6F62C-0F94-4E7C-A851-3C31E144CE01}" type="parTrans" cxnId="{904D56D4-C0CD-4496-B2A5-F366538E19A0}">
      <dgm:prSet/>
      <dgm:spPr/>
      <dgm:t>
        <a:bodyPr/>
        <a:lstStyle/>
        <a:p>
          <a:endParaRPr lang="en-US"/>
        </a:p>
      </dgm:t>
    </dgm:pt>
    <dgm:pt modelId="{2C74EF92-E761-46A8-9EB9-CC0A3AB9ED87}" type="sibTrans" cxnId="{904D56D4-C0CD-4496-B2A5-F366538E19A0}">
      <dgm:prSet/>
      <dgm:spPr/>
      <dgm:t>
        <a:bodyPr/>
        <a:lstStyle/>
        <a:p>
          <a:endParaRPr lang="en-US"/>
        </a:p>
      </dgm:t>
    </dgm:pt>
    <dgm:pt modelId="{8080A0C3-95FF-4794-8FB7-9A4EEAFE3A2C}">
      <dgm:prSet phldrT="[Text]"/>
      <dgm:spPr/>
      <dgm:t>
        <a:bodyPr/>
        <a:lstStyle/>
        <a:p>
          <a:r>
            <a:rPr lang="en-US" b="1" u="sng" dirty="0"/>
            <a:t>Phase 2</a:t>
          </a:r>
        </a:p>
        <a:p>
          <a:r>
            <a:rPr lang="en-US" b="0" u="none" dirty="0"/>
            <a:t>Data Agglomeration</a:t>
          </a:r>
        </a:p>
        <a:p>
          <a:r>
            <a:rPr lang="en-US" b="0" u="none" dirty="0"/>
            <a:t>Data Quality Analysis and Pre-processing</a:t>
          </a:r>
        </a:p>
        <a:p>
          <a:r>
            <a:rPr lang="en-US" b="0" u="none" dirty="0"/>
            <a:t>Visual Data Analysis</a:t>
          </a:r>
        </a:p>
        <a:p>
          <a:r>
            <a:rPr lang="en-US" b="0" u="none" dirty="0"/>
            <a:t>Apply analysis techniques</a:t>
          </a:r>
        </a:p>
        <a:p>
          <a:r>
            <a:rPr lang="en-US" b="0" u="none" dirty="0"/>
            <a:t>Modelling Assessment</a:t>
          </a:r>
        </a:p>
        <a:p>
          <a:r>
            <a:rPr lang="en-US" b="0" u="none" dirty="0"/>
            <a:t>Project Plan update</a:t>
          </a:r>
        </a:p>
      </dgm:t>
    </dgm:pt>
    <dgm:pt modelId="{3DA6E1F8-8DCE-4186-8821-5534BF9F307E}" type="parTrans" cxnId="{3D4745AA-5B44-4708-8864-8D24B1E449FF}">
      <dgm:prSet/>
      <dgm:spPr/>
      <dgm:t>
        <a:bodyPr/>
        <a:lstStyle/>
        <a:p>
          <a:endParaRPr lang="en-US"/>
        </a:p>
      </dgm:t>
    </dgm:pt>
    <dgm:pt modelId="{32F43588-DB25-4CEF-96D5-1457B364EE01}" type="sibTrans" cxnId="{3D4745AA-5B44-4708-8864-8D24B1E449FF}">
      <dgm:prSet/>
      <dgm:spPr/>
      <dgm:t>
        <a:bodyPr/>
        <a:lstStyle/>
        <a:p>
          <a:endParaRPr lang="en-US"/>
        </a:p>
      </dgm:t>
    </dgm:pt>
    <dgm:pt modelId="{313ACE19-E0BA-4D10-A970-54877EE3F7CD}">
      <dgm:prSet phldrT="[Text]"/>
      <dgm:spPr/>
      <dgm:t>
        <a:bodyPr/>
        <a:lstStyle/>
        <a:p>
          <a:r>
            <a:rPr lang="en-US" b="1" u="sng" dirty="0"/>
            <a:t>Phase3</a:t>
          </a:r>
          <a:endParaRPr lang="en-US" dirty="0"/>
        </a:p>
        <a:p>
          <a:r>
            <a:rPr lang="en-US" dirty="0"/>
            <a:t>Full Modeling assessment </a:t>
          </a:r>
        </a:p>
        <a:p>
          <a:r>
            <a:rPr lang="en-US" dirty="0"/>
            <a:t>System validation</a:t>
          </a:r>
        </a:p>
        <a:p>
          <a:r>
            <a:rPr lang="en-US" dirty="0"/>
            <a:t>Project conclusions</a:t>
          </a:r>
        </a:p>
      </dgm:t>
    </dgm:pt>
    <dgm:pt modelId="{A743986F-315C-437A-9C50-9E3082A3958C}" type="parTrans" cxnId="{D641DF62-171D-4B1C-BE6F-E8206A543DED}">
      <dgm:prSet/>
      <dgm:spPr/>
      <dgm:t>
        <a:bodyPr/>
        <a:lstStyle/>
        <a:p>
          <a:endParaRPr lang="en-US"/>
        </a:p>
      </dgm:t>
    </dgm:pt>
    <dgm:pt modelId="{4C956D03-5B38-4382-92C5-883F7C40FE57}" type="sibTrans" cxnId="{D641DF62-171D-4B1C-BE6F-E8206A543DED}">
      <dgm:prSet/>
      <dgm:spPr/>
      <dgm:t>
        <a:bodyPr/>
        <a:lstStyle/>
        <a:p>
          <a:endParaRPr lang="en-US"/>
        </a:p>
      </dgm:t>
    </dgm:pt>
    <dgm:pt modelId="{9D900374-3193-49FF-AB7A-B1CBDE4D6BFB}" type="pres">
      <dgm:prSet presAssocID="{91B6BCBC-4A95-47F3-A53A-C9C5FC0B29D1}" presName="Name0" presStyleCnt="0">
        <dgm:presLayoutVars>
          <dgm:dir/>
          <dgm:resizeHandles val="exact"/>
        </dgm:presLayoutVars>
      </dgm:prSet>
      <dgm:spPr/>
    </dgm:pt>
    <dgm:pt modelId="{F1B5057E-ED14-4BF4-B96B-1661F01959B8}" type="pres">
      <dgm:prSet presAssocID="{91B6BCBC-4A95-47F3-A53A-C9C5FC0B29D1}" presName="arrow" presStyleLbl="bgShp" presStyleIdx="0" presStyleCnt="1"/>
      <dgm:spPr/>
    </dgm:pt>
    <dgm:pt modelId="{EF441D4F-F0B9-4FBB-9D9B-3168A039D730}" type="pres">
      <dgm:prSet presAssocID="{91B6BCBC-4A95-47F3-A53A-C9C5FC0B29D1}" presName="points" presStyleCnt="0"/>
      <dgm:spPr/>
    </dgm:pt>
    <dgm:pt modelId="{F4FC373B-EFDC-45F5-A41C-B739600B97A7}" type="pres">
      <dgm:prSet presAssocID="{21258C80-A644-407A-9E1C-EAE33476D301}" presName="compositeA" presStyleCnt="0"/>
      <dgm:spPr/>
    </dgm:pt>
    <dgm:pt modelId="{711E341B-F087-4FC8-8A6B-F9DB96126098}" type="pres">
      <dgm:prSet presAssocID="{21258C80-A644-407A-9E1C-EAE33476D301}" presName="textA" presStyleLbl="revTx" presStyleIdx="0" presStyleCnt="3">
        <dgm:presLayoutVars>
          <dgm:bulletEnabled val="1"/>
        </dgm:presLayoutVars>
      </dgm:prSet>
      <dgm:spPr/>
    </dgm:pt>
    <dgm:pt modelId="{DD1DC562-6C91-42B3-8943-4CFBBBBAC3F2}" type="pres">
      <dgm:prSet presAssocID="{21258C80-A644-407A-9E1C-EAE33476D301}" presName="circleA" presStyleLbl="node1" presStyleIdx="0" presStyleCnt="3"/>
      <dgm:spPr/>
    </dgm:pt>
    <dgm:pt modelId="{81973C01-BD83-4DEA-B163-DFB2D86291E6}" type="pres">
      <dgm:prSet presAssocID="{21258C80-A644-407A-9E1C-EAE33476D301}" presName="spaceA" presStyleCnt="0"/>
      <dgm:spPr/>
    </dgm:pt>
    <dgm:pt modelId="{C22EA4DD-93F9-440B-AB4B-60409A0E17B3}" type="pres">
      <dgm:prSet presAssocID="{2C74EF92-E761-46A8-9EB9-CC0A3AB9ED87}" presName="space" presStyleCnt="0"/>
      <dgm:spPr/>
    </dgm:pt>
    <dgm:pt modelId="{143470BC-7C4A-47F0-8CF4-05F4D71A5984}" type="pres">
      <dgm:prSet presAssocID="{8080A0C3-95FF-4794-8FB7-9A4EEAFE3A2C}" presName="compositeB" presStyleCnt="0"/>
      <dgm:spPr/>
    </dgm:pt>
    <dgm:pt modelId="{5E290D9E-A64C-4782-885D-F041656F2201}" type="pres">
      <dgm:prSet presAssocID="{8080A0C3-95FF-4794-8FB7-9A4EEAFE3A2C}" presName="textB" presStyleLbl="revTx" presStyleIdx="1" presStyleCnt="3">
        <dgm:presLayoutVars>
          <dgm:bulletEnabled val="1"/>
        </dgm:presLayoutVars>
      </dgm:prSet>
      <dgm:spPr/>
    </dgm:pt>
    <dgm:pt modelId="{BE308C74-4ECD-4210-BDD5-DE33B8AFF57D}" type="pres">
      <dgm:prSet presAssocID="{8080A0C3-95FF-4794-8FB7-9A4EEAFE3A2C}" presName="circleB" presStyleLbl="node1" presStyleIdx="1" presStyleCnt="3"/>
      <dgm:spPr/>
    </dgm:pt>
    <dgm:pt modelId="{3174719D-ADAE-4E5E-998F-43E023662D71}" type="pres">
      <dgm:prSet presAssocID="{8080A0C3-95FF-4794-8FB7-9A4EEAFE3A2C}" presName="spaceB" presStyleCnt="0"/>
      <dgm:spPr/>
    </dgm:pt>
    <dgm:pt modelId="{9D00B13D-0BD4-48F3-AAD4-D6B832283554}" type="pres">
      <dgm:prSet presAssocID="{32F43588-DB25-4CEF-96D5-1457B364EE01}" presName="space" presStyleCnt="0"/>
      <dgm:spPr/>
    </dgm:pt>
    <dgm:pt modelId="{E968902B-8824-4C24-A988-2B64A668D581}" type="pres">
      <dgm:prSet presAssocID="{313ACE19-E0BA-4D10-A970-54877EE3F7CD}" presName="compositeA" presStyleCnt="0"/>
      <dgm:spPr/>
    </dgm:pt>
    <dgm:pt modelId="{D0826419-4E3B-414D-9C6C-68D9E5228B2D}" type="pres">
      <dgm:prSet presAssocID="{313ACE19-E0BA-4D10-A970-54877EE3F7CD}" presName="textA" presStyleLbl="revTx" presStyleIdx="2" presStyleCnt="3">
        <dgm:presLayoutVars>
          <dgm:bulletEnabled val="1"/>
        </dgm:presLayoutVars>
      </dgm:prSet>
      <dgm:spPr/>
    </dgm:pt>
    <dgm:pt modelId="{69D0127F-B268-441B-BECE-09FECC75B35A}" type="pres">
      <dgm:prSet presAssocID="{313ACE19-E0BA-4D10-A970-54877EE3F7CD}" presName="circleA" presStyleLbl="node1" presStyleIdx="2" presStyleCnt="3"/>
      <dgm:spPr/>
    </dgm:pt>
    <dgm:pt modelId="{16930514-DD4F-4E25-93ED-709C11324211}" type="pres">
      <dgm:prSet presAssocID="{313ACE19-E0BA-4D10-A970-54877EE3F7CD}" presName="spaceA" presStyleCnt="0"/>
      <dgm:spPr/>
    </dgm:pt>
  </dgm:ptLst>
  <dgm:cxnLst>
    <dgm:cxn modelId="{F58D2B0A-C773-486B-9099-9391754BF58C}" type="presOf" srcId="{8080A0C3-95FF-4794-8FB7-9A4EEAFE3A2C}" destId="{5E290D9E-A64C-4782-885D-F041656F2201}" srcOrd="0" destOrd="0" presId="urn:microsoft.com/office/officeart/2005/8/layout/hProcess11"/>
    <dgm:cxn modelId="{D641DF62-171D-4B1C-BE6F-E8206A543DED}" srcId="{91B6BCBC-4A95-47F3-A53A-C9C5FC0B29D1}" destId="{313ACE19-E0BA-4D10-A970-54877EE3F7CD}" srcOrd="2" destOrd="0" parTransId="{A743986F-315C-437A-9C50-9E3082A3958C}" sibTransId="{4C956D03-5B38-4382-92C5-883F7C40FE57}"/>
    <dgm:cxn modelId="{75FFFA56-78EE-48E0-B272-E014C84D10E2}" type="presOf" srcId="{91B6BCBC-4A95-47F3-A53A-C9C5FC0B29D1}" destId="{9D900374-3193-49FF-AB7A-B1CBDE4D6BFB}" srcOrd="0" destOrd="0" presId="urn:microsoft.com/office/officeart/2005/8/layout/hProcess11"/>
    <dgm:cxn modelId="{3D4745AA-5B44-4708-8864-8D24B1E449FF}" srcId="{91B6BCBC-4A95-47F3-A53A-C9C5FC0B29D1}" destId="{8080A0C3-95FF-4794-8FB7-9A4EEAFE3A2C}" srcOrd="1" destOrd="0" parTransId="{3DA6E1F8-8DCE-4186-8821-5534BF9F307E}" sibTransId="{32F43588-DB25-4CEF-96D5-1457B364EE01}"/>
    <dgm:cxn modelId="{904D56D4-C0CD-4496-B2A5-F366538E19A0}" srcId="{91B6BCBC-4A95-47F3-A53A-C9C5FC0B29D1}" destId="{21258C80-A644-407A-9E1C-EAE33476D301}" srcOrd="0" destOrd="0" parTransId="{61B6F62C-0F94-4E7C-A851-3C31E144CE01}" sibTransId="{2C74EF92-E761-46A8-9EB9-CC0A3AB9ED87}"/>
    <dgm:cxn modelId="{DF04F8DA-FFF0-4EA0-8400-50E15627EFCE}" type="presOf" srcId="{21258C80-A644-407A-9E1C-EAE33476D301}" destId="{711E341B-F087-4FC8-8A6B-F9DB96126098}" srcOrd="0" destOrd="0" presId="urn:microsoft.com/office/officeart/2005/8/layout/hProcess11"/>
    <dgm:cxn modelId="{133385DF-9FDE-45A7-80C1-BA733EB7F405}" type="presOf" srcId="{313ACE19-E0BA-4D10-A970-54877EE3F7CD}" destId="{D0826419-4E3B-414D-9C6C-68D9E5228B2D}" srcOrd="0" destOrd="0" presId="urn:microsoft.com/office/officeart/2005/8/layout/hProcess11"/>
    <dgm:cxn modelId="{B2F20274-C661-4787-AD9E-14E16EB69C03}" type="presParOf" srcId="{9D900374-3193-49FF-AB7A-B1CBDE4D6BFB}" destId="{F1B5057E-ED14-4BF4-B96B-1661F01959B8}" srcOrd="0" destOrd="0" presId="urn:microsoft.com/office/officeart/2005/8/layout/hProcess11"/>
    <dgm:cxn modelId="{25AF66B9-7657-4189-A792-E453761DBF29}" type="presParOf" srcId="{9D900374-3193-49FF-AB7A-B1CBDE4D6BFB}" destId="{EF441D4F-F0B9-4FBB-9D9B-3168A039D730}" srcOrd="1" destOrd="0" presId="urn:microsoft.com/office/officeart/2005/8/layout/hProcess11"/>
    <dgm:cxn modelId="{94CC8BAA-7082-4CCE-8484-CFE980FC77C3}" type="presParOf" srcId="{EF441D4F-F0B9-4FBB-9D9B-3168A039D730}" destId="{F4FC373B-EFDC-45F5-A41C-B739600B97A7}" srcOrd="0" destOrd="0" presId="urn:microsoft.com/office/officeart/2005/8/layout/hProcess11"/>
    <dgm:cxn modelId="{284B248F-B15E-44B4-BFE5-9AD334442596}" type="presParOf" srcId="{F4FC373B-EFDC-45F5-A41C-B739600B97A7}" destId="{711E341B-F087-4FC8-8A6B-F9DB96126098}" srcOrd="0" destOrd="0" presId="urn:microsoft.com/office/officeart/2005/8/layout/hProcess11"/>
    <dgm:cxn modelId="{D262271C-E3C6-4417-8281-6C96EA1AB59B}" type="presParOf" srcId="{F4FC373B-EFDC-45F5-A41C-B739600B97A7}" destId="{DD1DC562-6C91-42B3-8943-4CFBBBBAC3F2}" srcOrd="1" destOrd="0" presId="urn:microsoft.com/office/officeart/2005/8/layout/hProcess11"/>
    <dgm:cxn modelId="{829AFEC9-1CC2-4D68-92F1-00BB8996FBA6}" type="presParOf" srcId="{F4FC373B-EFDC-45F5-A41C-B739600B97A7}" destId="{81973C01-BD83-4DEA-B163-DFB2D86291E6}" srcOrd="2" destOrd="0" presId="urn:microsoft.com/office/officeart/2005/8/layout/hProcess11"/>
    <dgm:cxn modelId="{0809152B-930A-44CE-9114-6B0BFB4CCDC5}" type="presParOf" srcId="{EF441D4F-F0B9-4FBB-9D9B-3168A039D730}" destId="{C22EA4DD-93F9-440B-AB4B-60409A0E17B3}" srcOrd="1" destOrd="0" presId="urn:microsoft.com/office/officeart/2005/8/layout/hProcess11"/>
    <dgm:cxn modelId="{C16084E4-4859-44CA-AB6E-EE0D0B67890F}" type="presParOf" srcId="{EF441D4F-F0B9-4FBB-9D9B-3168A039D730}" destId="{143470BC-7C4A-47F0-8CF4-05F4D71A5984}" srcOrd="2" destOrd="0" presId="urn:microsoft.com/office/officeart/2005/8/layout/hProcess11"/>
    <dgm:cxn modelId="{BCDAA0CC-49F8-4B87-A0AB-FA0126757E6D}" type="presParOf" srcId="{143470BC-7C4A-47F0-8CF4-05F4D71A5984}" destId="{5E290D9E-A64C-4782-885D-F041656F2201}" srcOrd="0" destOrd="0" presId="urn:microsoft.com/office/officeart/2005/8/layout/hProcess11"/>
    <dgm:cxn modelId="{911B11E7-412B-4610-8885-0A97EFDB2C9E}" type="presParOf" srcId="{143470BC-7C4A-47F0-8CF4-05F4D71A5984}" destId="{BE308C74-4ECD-4210-BDD5-DE33B8AFF57D}" srcOrd="1" destOrd="0" presId="urn:microsoft.com/office/officeart/2005/8/layout/hProcess11"/>
    <dgm:cxn modelId="{2A83DD31-BB72-4FD7-B187-25782184F923}" type="presParOf" srcId="{143470BC-7C4A-47F0-8CF4-05F4D71A5984}" destId="{3174719D-ADAE-4E5E-998F-43E023662D71}" srcOrd="2" destOrd="0" presId="urn:microsoft.com/office/officeart/2005/8/layout/hProcess11"/>
    <dgm:cxn modelId="{1FCE60E5-3173-47E4-82B5-B706B78B3EA7}" type="presParOf" srcId="{EF441D4F-F0B9-4FBB-9D9B-3168A039D730}" destId="{9D00B13D-0BD4-48F3-AAD4-D6B832283554}" srcOrd="3" destOrd="0" presId="urn:microsoft.com/office/officeart/2005/8/layout/hProcess11"/>
    <dgm:cxn modelId="{C5D0D870-3FBA-43B2-9A6D-338CEA6B2CBB}" type="presParOf" srcId="{EF441D4F-F0B9-4FBB-9D9B-3168A039D730}" destId="{E968902B-8824-4C24-A988-2B64A668D581}" srcOrd="4" destOrd="0" presId="urn:microsoft.com/office/officeart/2005/8/layout/hProcess11"/>
    <dgm:cxn modelId="{50D3E001-10BE-4511-B0A5-B384FDEF4D4E}" type="presParOf" srcId="{E968902B-8824-4C24-A988-2B64A668D581}" destId="{D0826419-4E3B-414D-9C6C-68D9E5228B2D}" srcOrd="0" destOrd="0" presId="urn:microsoft.com/office/officeart/2005/8/layout/hProcess11"/>
    <dgm:cxn modelId="{617A9EC4-3FB5-4B8A-AEAF-53868C3DA724}" type="presParOf" srcId="{E968902B-8824-4C24-A988-2B64A668D581}" destId="{69D0127F-B268-441B-BECE-09FECC75B35A}" srcOrd="1" destOrd="0" presId="urn:microsoft.com/office/officeart/2005/8/layout/hProcess11"/>
    <dgm:cxn modelId="{104F037B-BFA9-4AE4-9D09-3C1CA953D338}" type="presParOf" srcId="{E968902B-8824-4C24-A988-2B64A668D581}" destId="{16930514-DD4F-4E25-93ED-709C11324211}" srcOrd="2" destOrd="0" presId="urn:microsoft.com/office/officeart/2005/8/layout/hProcess1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1B6BCBC-4A95-47F3-A53A-C9C5FC0B29D1}" type="doc">
      <dgm:prSet loTypeId="urn:microsoft.com/office/officeart/2005/8/layout/hProcess11" loCatId="process" qsTypeId="urn:microsoft.com/office/officeart/2005/8/quickstyle/simple1" qsCatId="simple" csTypeId="urn:microsoft.com/office/officeart/2005/8/colors/accent5_1" csCatId="accent5" phldr="1"/>
      <dgm:spPr/>
    </dgm:pt>
    <dgm:pt modelId="{21258C80-A644-407A-9E1C-EAE33476D301}">
      <dgm:prSet phldrT="[Text]"/>
      <dgm:spPr/>
      <dgm:t>
        <a:bodyPr/>
        <a:lstStyle/>
        <a:p>
          <a:r>
            <a:rPr lang="en-US" b="1" u="sng" dirty="0"/>
            <a:t>Phase 1</a:t>
          </a:r>
        </a:p>
        <a:p>
          <a:r>
            <a:rPr lang="en-US" dirty="0"/>
            <a:t>User problem definition</a:t>
          </a:r>
        </a:p>
        <a:p>
          <a:r>
            <a:rPr lang="en-US" dirty="0"/>
            <a:t>Task identifications</a:t>
          </a:r>
        </a:p>
        <a:p>
          <a:r>
            <a:rPr lang="en-US" dirty="0"/>
            <a:t>Initial data gathering</a:t>
          </a:r>
        </a:p>
        <a:p>
          <a:r>
            <a:rPr lang="en-US" dirty="0"/>
            <a:t>Study the paper</a:t>
          </a:r>
        </a:p>
        <a:p>
          <a:r>
            <a:rPr lang="en-US" dirty="0"/>
            <a:t>Feature Understanding</a:t>
          </a:r>
        </a:p>
        <a:p>
          <a:r>
            <a:rPr lang="en-US" dirty="0"/>
            <a:t>Initial Prototype to extract feature/modeling</a:t>
          </a:r>
        </a:p>
        <a:p>
          <a:endParaRPr lang="en-US" dirty="0"/>
        </a:p>
      </dgm:t>
    </dgm:pt>
    <dgm:pt modelId="{61B6F62C-0F94-4E7C-A851-3C31E144CE01}" type="parTrans" cxnId="{904D56D4-C0CD-4496-B2A5-F366538E19A0}">
      <dgm:prSet/>
      <dgm:spPr/>
      <dgm:t>
        <a:bodyPr/>
        <a:lstStyle/>
        <a:p>
          <a:endParaRPr lang="en-US"/>
        </a:p>
      </dgm:t>
    </dgm:pt>
    <dgm:pt modelId="{2C74EF92-E761-46A8-9EB9-CC0A3AB9ED87}" type="sibTrans" cxnId="{904D56D4-C0CD-4496-B2A5-F366538E19A0}">
      <dgm:prSet/>
      <dgm:spPr/>
      <dgm:t>
        <a:bodyPr/>
        <a:lstStyle/>
        <a:p>
          <a:endParaRPr lang="en-US"/>
        </a:p>
      </dgm:t>
    </dgm:pt>
    <dgm:pt modelId="{8080A0C3-95FF-4794-8FB7-9A4EEAFE3A2C}">
      <dgm:prSet phldrT="[Text]"/>
      <dgm:spPr/>
      <dgm:t>
        <a:bodyPr/>
        <a:lstStyle/>
        <a:p>
          <a:r>
            <a:rPr lang="en-US" b="1" u="sng" dirty="0"/>
            <a:t>Phase 2</a:t>
          </a:r>
        </a:p>
        <a:p>
          <a:r>
            <a:rPr lang="en-US" b="0" u="none" dirty="0"/>
            <a:t>Models Deployed on intel </a:t>
          </a:r>
          <a:r>
            <a:rPr lang="en-US" b="0" u="none" dirty="0" err="1"/>
            <a:t>realsense</a:t>
          </a:r>
          <a:r>
            <a:rPr lang="en-US" b="0" u="none" dirty="0"/>
            <a:t> board</a:t>
          </a:r>
        </a:p>
        <a:p>
          <a:r>
            <a:rPr lang="en-US" b="0" u="none" dirty="0"/>
            <a:t>Data enhancement</a:t>
          </a:r>
        </a:p>
        <a:p>
          <a:r>
            <a:rPr lang="en-US" b="0" u="none" dirty="0"/>
            <a:t>Live Stream capture and data gathering</a:t>
          </a:r>
        </a:p>
        <a:p>
          <a:r>
            <a:rPr lang="en-US" b="0" u="none" dirty="0"/>
            <a:t>Initial Neural Network Modeling</a:t>
          </a:r>
        </a:p>
        <a:p>
          <a:r>
            <a:rPr lang="en-US" b="0" u="none" dirty="0"/>
            <a:t>Updated Modelling Assessment</a:t>
          </a:r>
        </a:p>
      </dgm:t>
    </dgm:pt>
    <dgm:pt modelId="{3DA6E1F8-8DCE-4186-8821-5534BF9F307E}" type="parTrans" cxnId="{3D4745AA-5B44-4708-8864-8D24B1E449FF}">
      <dgm:prSet/>
      <dgm:spPr/>
      <dgm:t>
        <a:bodyPr/>
        <a:lstStyle/>
        <a:p>
          <a:endParaRPr lang="en-US"/>
        </a:p>
      </dgm:t>
    </dgm:pt>
    <dgm:pt modelId="{32F43588-DB25-4CEF-96D5-1457B364EE01}" type="sibTrans" cxnId="{3D4745AA-5B44-4708-8864-8D24B1E449FF}">
      <dgm:prSet/>
      <dgm:spPr/>
      <dgm:t>
        <a:bodyPr/>
        <a:lstStyle/>
        <a:p>
          <a:endParaRPr lang="en-US"/>
        </a:p>
      </dgm:t>
    </dgm:pt>
    <dgm:pt modelId="{313ACE19-E0BA-4D10-A970-54877EE3F7CD}">
      <dgm:prSet phldrT="[Text]"/>
      <dgm:spPr/>
      <dgm:t>
        <a:bodyPr/>
        <a:lstStyle/>
        <a:p>
          <a:r>
            <a:rPr lang="en-US" b="1" u="sng" dirty="0"/>
            <a:t>Phase3</a:t>
          </a:r>
        </a:p>
        <a:p>
          <a:r>
            <a:rPr lang="en-US" dirty="0"/>
            <a:t>Finalize the modelling train/improvement </a:t>
          </a:r>
        </a:p>
        <a:p>
          <a:r>
            <a:rPr lang="en-US" dirty="0"/>
            <a:t>End to End system validation</a:t>
          </a:r>
        </a:p>
        <a:p>
          <a:r>
            <a:rPr lang="en-US" dirty="0"/>
            <a:t>Feedback loop</a:t>
          </a:r>
        </a:p>
        <a:p>
          <a:r>
            <a:rPr lang="en-US" dirty="0"/>
            <a:t>Ensemble methods using Video</a:t>
          </a:r>
        </a:p>
        <a:p>
          <a:r>
            <a:rPr lang="en-US" dirty="0"/>
            <a:t>Final Project Report</a:t>
          </a:r>
        </a:p>
      </dgm:t>
    </dgm:pt>
    <dgm:pt modelId="{A743986F-315C-437A-9C50-9E3082A3958C}" type="parTrans" cxnId="{D641DF62-171D-4B1C-BE6F-E8206A543DED}">
      <dgm:prSet/>
      <dgm:spPr/>
      <dgm:t>
        <a:bodyPr/>
        <a:lstStyle/>
        <a:p>
          <a:endParaRPr lang="en-US"/>
        </a:p>
      </dgm:t>
    </dgm:pt>
    <dgm:pt modelId="{4C956D03-5B38-4382-92C5-883F7C40FE57}" type="sibTrans" cxnId="{D641DF62-171D-4B1C-BE6F-E8206A543DED}">
      <dgm:prSet/>
      <dgm:spPr/>
      <dgm:t>
        <a:bodyPr/>
        <a:lstStyle/>
        <a:p>
          <a:endParaRPr lang="en-US"/>
        </a:p>
      </dgm:t>
    </dgm:pt>
    <dgm:pt modelId="{9D900374-3193-49FF-AB7A-B1CBDE4D6BFB}" type="pres">
      <dgm:prSet presAssocID="{91B6BCBC-4A95-47F3-A53A-C9C5FC0B29D1}" presName="Name0" presStyleCnt="0">
        <dgm:presLayoutVars>
          <dgm:dir/>
          <dgm:resizeHandles val="exact"/>
        </dgm:presLayoutVars>
      </dgm:prSet>
      <dgm:spPr/>
    </dgm:pt>
    <dgm:pt modelId="{F1B5057E-ED14-4BF4-B96B-1661F01959B8}" type="pres">
      <dgm:prSet presAssocID="{91B6BCBC-4A95-47F3-A53A-C9C5FC0B29D1}" presName="arrow" presStyleLbl="bgShp" presStyleIdx="0" presStyleCnt="1"/>
      <dgm:spPr/>
    </dgm:pt>
    <dgm:pt modelId="{EF441D4F-F0B9-4FBB-9D9B-3168A039D730}" type="pres">
      <dgm:prSet presAssocID="{91B6BCBC-4A95-47F3-A53A-C9C5FC0B29D1}" presName="points" presStyleCnt="0"/>
      <dgm:spPr/>
    </dgm:pt>
    <dgm:pt modelId="{F4FC373B-EFDC-45F5-A41C-B739600B97A7}" type="pres">
      <dgm:prSet presAssocID="{21258C80-A644-407A-9E1C-EAE33476D301}" presName="compositeA" presStyleCnt="0"/>
      <dgm:spPr/>
    </dgm:pt>
    <dgm:pt modelId="{711E341B-F087-4FC8-8A6B-F9DB96126098}" type="pres">
      <dgm:prSet presAssocID="{21258C80-A644-407A-9E1C-EAE33476D301}" presName="textA" presStyleLbl="revTx" presStyleIdx="0" presStyleCnt="3">
        <dgm:presLayoutVars>
          <dgm:bulletEnabled val="1"/>
        </dgm:presLayoutVars>
      </dgm:prSet>
      <dgm:spPr/>
    </dgm:pt>
    <dgm:pt modelId="{DD1DC562-6C91-42B3-8943-4CFBBBBAC3F2}" type="pres">
      <dgm:prSet presAssocID="{21258C80-A644-407A-9E1C-EAE33476D301}" presName="circleA" presStyleLbl="node1" presStyleIdx="0" presStyleCnt="3"/>
      <dgm:spPr/>
    </dgm:pt>
    <dgm:pt modelId="{81973C01-BD83-4DEA-B163-DFB2D86291E6}" type="pres">
      <dgm:prSet presAssocID="{21258C80-A644-407A-9E1C-EAE33476D301}" presName="spaceA" presStyleCnt="0"/>
      <dgm:spPr/>
    </dgm:pt>
    <dgm:pt modelId="{C22EA4DD-93F9-440B-AB4B-60409A0E17B3}" type="pres">
      <dgm:prSet presAssocID="{2C74EF92-E761-46A8-9EB9-CC0A3AB9ED87}" presName="space" presStyleCnt="0"/>
      <dgm:spPr/>
    </dgm:pt>
    <dgm:pt modelId="{143470BC-7C4A-47F0-8CF4-05F4D71A5984}" type="pres">
      <dgm:prSet presAssocID="{8080A0C3-95FF-4794-8FB7-9A4EEAFE3A2C}" presName="compositeB" presStyleCnt="0"/>
      <dgm:spPr/>
    </dgm:pt>
    <dgm:pt modelId="{5E290D9E-A64C-4782-885D-F041656F2201}" type="pres">
      <dgm:prSet presAssocID="{8080A0C3-95FF-4794-8FB7-9A4EEAFE3A2C}" presName="textB" presStyleLbl="revTx" presStyleIdx="1" presStyleCnt="3">
        <dgm:presLayoutVars>
          <dgm:bulletEnabled val="1"/>
        </dgm:presLayoutVars>
      </dgm:prSet>
      <dgm:spPr/>
    </dgm:pt>
    <dgm:pt modelId="{BE308C74-4ECD-4210-BDD5-DE33B8AFF57D}" type="pres">
      <dgm:prSet presAssocID="{8080A0C3-95FF-4794-8FB7-9A4EEAFE3A2C}" presName="circleB" presStyleLbl="node1" presStyleIdx="1" presStyleCnt="3"/>
      <dgm:spPr/>
    </dgm:pt>
    <dgm:pt modelId="{3174719D-ADAE-4E5E-998F-43E023662D71}" type="pres">
      <dgm:prSet presAssocID="{8080A0C3-95FF-4794-8FB7-9A4EEAFE3A2C}" presName="spaceB" presStyleCnt="0"/>
      <dgm:spPr/>
    </dgm:pt>
    <dgm:pt modelId="{9D00B13D-0BD4-48F3-AAD4-D6B832283554}" type="pres">
      <dgm:prSet presAssocID="{32F43588-DB25-4CEF-96D5-1457B364EE01}" presName="space" presStyleCnt="0"/>
      <dgm:spPr/>
    </dgm:pt>
    <dgm:pt modelId="{E968902B-8824-4C24-A988-2B64A668D581}" type="pres">
      <dgm:prSet presAssocID="{313ACE19-E0BA-4D10-A970-54877EE3F7CD}" presName="compositeA" presStyleCnt="0"/>
      <dgm:spPr/>
    </dgm:pt>
    <dgm:pt modelId="{D0826419-4E3B-414D-9C6C-68D9E5228B2D}" type="pres">
      <dgm:prSet presAssocID="{313ACE19-E0BA-4D10-A970-54877EE3F7CD}" presName="textA" presStyleLbl="revTx" presStyleIdx="2" presStyleCnt="3">
        <dgm:presLayoutVars>
          <dgm:bulletEnabled val="1"/>
        </dgm:presLayoutVars>
      </dgm:prSet>
      <dgm:spPr/>
    </dgm:pt>
    <dgm:pt modelId="{69D0127F-B268-441B-BECE-09FECC75B35A}" type="pres">
      <dgm:prSet presAssocID="{313ACE19-E0BA-4D10-A970-54877EE3F7CD}" presName="circleA" presStyleLbl="node1" presStyleIdx="2" presStyleCnt="3"/>
      <dgm:spPr/>
    </dgm:pt>
    <dgm:pt modelId="{16930514-DD4F-4E25-93ED-709C11324211}" type="pres">
      <dgm:prSet presAssocID="{313ACE19-E0BA-4D10-A970-54877EE3F7CD}" presName="spaceA" presStyleCnt="0"/>
      <dgm:spPr/>
    </dgm:pt>
  </dgm:ptLst>
  <dgm:cxnLst>
    <dgm:cxn modelId="{12243E3B-36B2-4A11-958A-3B07FE5DD2A9}" type="presOf" srcId="{8080A0C3-95FF-4794-8FB7-9A4EEAFE3A2C}" destId="{5E290D9E-A64C-4782-885D-F041656F2201}" srcOrd="0" destOrd="0" presId="urn:microsoft.com/office/officeart/2005/8/layout/hProcess11"/>
    <dgm:cxn modelId="{D641DF62-171D-4B1C-BE6F-E8206A543DED}" srcId="{91B6BCBC-4A95-47F3-A53A-C9C5FC0B29D1}" destId="{313ACE19-E0BA-4D10-A970-54877EE3F7CD}" srcOrd="2" destOrd="0" parTransId="{A743986F-315C-437A-9C50-9E3082A3958C}" sibTransId="{4C956D03-5B38-4382-92C5-883F7C40FE57}"/>
    <dgm:cxn modelId="{C7A1A252-BF37-4809-9194-8F6C9067007F}" type="presOf" srcId="{91B6BCBC-4A95-47F3-A53A-C9C5FC0B29D1}" destId="{9D900374-3193-49FF-AB7A-B1CBDE4D6BFB}" srcOrd="0" destOrd="0" presId="urn:microsoft.com/office/officeart/2005/8/layout/hProcess11"/>
    <dgm:cxn modelId="{56BFA18D-B6CE-44C3-A3E6-0C9E44393E46}" type="presOf" srcId="{313ACE19-E0BA-4D10-A970-54877EE3F7CD}" destId="{D0826419-4E3B-414D-9C6C-68D9E5228B2D}" srcOrd="0" destOrd="0" presId="urn:microsoft.com/office/officeart/2005/8/layout/hProcess11"/>
    <dgm:cxn modelId="{6AD2D291-C993-4AD9-9175-E9832CA6CC37}" type="presOf" srcId="{21258C80-A644-407A-9E1C-EAE33476D301}" destId="{711E341B-F087-4FC8-8A6B-F9DB96126098}" srcOrd="0" destOrd="0" presId="urn:microsoft.com/office/officeart/2005/8/layout/hProcess11"/>
    <dgm:cxn modelId="{3D4745AA-5B44-4708-8864-8D24B1E449FF}" srcId="{91B6BCBC-4A95-47F3-A53A-C9C5FC0B29D1}" destId="{8080A0C3-95FF-4794-8FB7-9A4EEAFE3A2C}" srcOrd="1" destOrd="0" parTransId="{3DA6E1F8-8DCE-4186-8821-5534BF9F307E}" sibTransId="{32F43588-DB25-4CEF-96D5-1457B364EE01}"/>
    <dgm:cxn modelId="{904D56D4-C0CD-4496-B2A5-F366538E19A0}" srcId="{91B6BCBC-4A95-47F3-A53A-C9C5FC0B29D1}" destId="{21258C80-A644-407A-9E1C-EAE33476D301}" srcOrd="0" destOrd="0" parTransId="{61B6F62C-0F94-4E7C-A851-3C31E144CE01}" sibTransId="{2C74EF92-E761-46A8-9EB9-CC0A3AB9ED87}"/>
    <dgm:cxn modelId="{BED882AC-B986-4630-A847-0F047F811870}" type="presParOf" srcId="{9D900374-3193-49FF-AB7A-B1CBDE4D6BFB}" destId="{F1B5057E-ED14-4BF4-B96B-1661F01959B8}" srcOrd="0" destOrd="0" presId="urn:microsoft.com/office/officeart/2005/8/layout/hProcess11"/>
    <dgm:cxn modelId="{DC348219-CD47-4EF8-9566-F394A21AACC8}" type="presParOf" srcId="{9D900374-3193-49FF-AB7A-B1CBDE4D6BFB}" destId="{EF441D4F-F0B9-4FBB-9D9B-3168A039D730}" srcOrd="1" destOrd="0" presId="urn:microsoft.com/office/officeart/2005/8/layout/hProcess11"/>
    <dgm:cxn modelId="{75CE9D17-5DEA-41A0-B8BC-78C6D5C60F32}" type="presParOf" srcId="{EF441D4F-F0B9-4FBB-9D9B-3168A039D730}" destId="{F4FC373B-EFDC-45F5-A41C-B739600B97A7}" srcOrd="0" destOrd="0" presId="urn:microsoft.com/office/officeart/2005/8/layout/hProcess11"/>
    <dgm:cxn modelId="{9EE40089-67A5-4901-8391-63F7388F0F4F}" type="presParOf" srcId="{F4FC373B-EFDC-45F5-A41C-B739600B97A7}" destId="{711E341B-F087-4FC8-8A6B-F9DB96126098}" srcOrd="0" destOrd="0" presId="urn:microsoft.com/office/officeart/2005/8/layout/hProcess11"/>
    <dgm:cxn modelId="{F6BC9142-D5A9-4D3B-A539-581AF159AAFE}" type="presParOf" srcId="{F4FC373B-EFDC-45F5-A41C-B739600B97A7}" destId="{DD1DC562-6C91-42B3-8943-4CFBBBBAC3F2}" srcOrd="1" destOrd="0" presId="urn:microsoft.com/office/officeart/2005/8/layout/hProcess11"/>
    <dgm:cxn modelId="{8C3CC575-7473-4E5D-A716-14B9E9968FC2}" type="presParOf" srcId="{F4FC373B-EFDC-45F5-A41C-B739600B97A7}" destId="{81973C01-BD83-4DEA-B163-DFB2D86291E6}" srcOrd="2" destOrd="0" presId="urn:microsoft.com/office/officeart/2005/8/layout/hProcess11"/>
    <dgm:cxn modelId="{A9B22D17-F5CF-44B2-97F8-75E10082EBB2}" type="presParOf" srcId="{EF441D4F-F0B9-4FBB-9D9B-3168A039D730}" destId="{C22EA4DD-93F9-440B-AB4B-60409A0E17B3}" srcOrd="1" destOrd="0" presId="urn:microsoft.com/office/officeart/2005/8/layout/hProcess11"/>
    <dgm:cxn modelId="{7F6C558A-F426-4247-8673-AF21CF7B1F89}" type="presParOf" srcId="{EF441D4F-F0B9-4FBB-9D9B-3168A039D730}" destId="{143470BC-7C4A-47F0-8CF4-05F4D71A5984}" srcOrd="2" destOrd="0" presId="urn:microsoft.com/office/officeart/2005/8/layout/hProcess11"/>
    <dgm:cxn modelId="{1E7CB511-2698-4776-BC23-B2E8FC7B59BC}" type="presParOf" srcId="{143470BC-7C4A-47F0-8CF4-05F4D71A5984}" destId="{5E290D9E-A64C-4782-885D-F041656F2201}" srcOrd="0" destOrd="0" presId="urn:microsoft.com/office/officeart/2005/8/layout/hProcess11"/>
    <dgm:cxn modelId="{35657760-ED13-4185-B559-DC7068D77B3A}" type="presParOf" srcId="{143470BC-7C4A-47F0-8CF4-05F4D71A5984}" destId="{BE308C74-4ECD-4210-BDD5-DE33B8AFF57D}" srcOrd="1" destOrd="0" presId="urn:microsoft.com/office/officeart/2005/8/layout/hProcess11"/>
    <dgm:cxn modelId="{8B3697B1-3B71-4324-B2C6-42DFCE72C184}" type="presParOf" srcId="{143470BC-7C4A-47F0-8CF4-05F4D71A5984}" destId="{3174719D-ADAE-4E5E-998F-43E023662D71}" srcOrd="2" destOrd="0" presId="urn:microsoft.com/office/officeart/2005/8/layout/hProcess11"/>
    <dgm:cxn modelId="{E6B6115F-5D9F-4422-9290-9FA52ECB9EE3}" type="presParOf" srcId="{EF441D4F-F0B9-4FBB-9D9B-3168A039D730}" destId="{9D00B13D-0BD4-48F3-AAD4-D6B832283554}" srcOrd="3" destOrd="0" presId="urn:microsoft.com/office/officeart/2005/8/layout/hProcess11"/>
    <dgm:cxn modelId="{A72CE7C0-3F7C-45D1-A01A-B0E4EAF034FC}" type="presParOf" srcId="{EF441D4F-F0B9-4FBB-9D9B-3168A039D730}" destId="{E968902B-8824-4C24-A988-2B64A668D581}" srcOrd="4" destOrd="0" presId="urn:microsoft.com/office/officeart/2005/8/layout/hProcess11"/>
    <dgm:cxn modelId="{475AE430-9964-4B9B-9E77-1DABF2564C42}" type="presParOf" srcId="{E968902B-8824-4C24-A988-2B64A668D581}" destId="{D0826419-4E3B-414D-9C6C-68D9E5228B2D}" srcOrd="0" destOrd="0" presId="urn:microsoft.com/office/officeart/2005/8/layout/hProcess11"/>
    <dgm:cxn modelId="{3C6E10C9-DD10-451A-A1D5-020170690616}" type="presParOf" srcId="{E968902B-8824-4C24-A988-2B64A668D581}" destId="{69D0127F-B268-441B-BECE-09FECC75B35A}" srcOrd="1" destOrd="0" presId="urn:microsoft.com/office/officeart/2005/8/layout/hProcess11"/>
    <dgm:cxn modelId="{7609769F-1284-4DE8-A753-B0426CC45F23}" type="presParOf" srcId="{E968902B-8824-4C24-A988-2B64A668D581}" destId="{16930514-DD4F-4E25-93ED-709C11324211}" srcOrd="2" destOrd="0" presId="urn:microsoft.com/office/officeart/2005/8/layout/hProcess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B5057E-ED14-4BF4-B96B-1661F01959B8}">
      <dsp:nvSpPr>
        <dsp:cNvPr id="0" name=""/>
        <dsp:cNvSpPr/>
      </dsp:nvSpPr>
      <dsp:spPr>
        <a:xfrm>
          <a:off x="0" y="885825"/>
          <a:ext cx="5467350" cy="1181099"/>
        </a:xfrm>
        <a:prstGeom prst="notched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1E341B-F087-4FC8-8A6B-F9DB96126098}">
      <dsp:nvSpPr>
        <dsp:cNvPr id="0" name=""/>
        <dsp:cNvSpPr/>
      </dsp:nvSpPr>
      <dsp:spPr>
        <a:xfrm>
          <a:off x="2402" y="0"/>
          <a:ext cx="1585745" cy="11810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b="1" u="sng" kern="1200" dirty="0"/>
            <a:t>Phase 1</a:t>
          </a:r>
        </a:p>
        <a:p>
          <a:pPr marL="0" lvl="0" indent="0" algn="ctr" defTabSz="311150">
            <a:lnSpc>
              <a:spcPct val="90000"/>
            </a:lnSpc>
            <a:spcBef>
              <a:spcPct val="0"/>
            </a:spcBef>
            <a:spcAft>
              <a:spcPct val="35000"/>
            </a:spcAft>
            <a:buNone/>
          </a:pPr>
          <a:r>
            <a:rPr lang="en-US" sz="700" kern="1200" dirty="0"/>
            <a:t>Define Business Objective</a:t>
          </a:r>
        </a:p>
        <a:p>
          <a:pPr marL="0" lvl="0" indent="0" algn="ctr" defTabSz="311150">
            <a:lnSpc>
              <a:spcPct val="90000"/>
            </a:lnSpc>
            <a:spcBef>
              <a:spcPct val="0"/>
            </a:spcBef>
            <a:spcAft>
              <a:spcPct val="35000"/>
            </a:spcAft>
            <a:buNone/>
          </a:pPr>
          <a:r>
            <a:rPr lang="en-US" sz="700" kern="1200" dirty="0"/>
            <a:t>Assess current solution</a:t>
          </a:r>
        </a:p>
        <a:p>
          <a:pPr marL="0" lvl="0" indent="0" algn="ctr" defTabSz="311150">
            <a:lnSpc>
              <a:spcPct val="90000"/>
            </a:lnSpc>
            <a:spcBef>
              <a:spcPct val="0"/>
            </a:spcBef>
            <a:spcAft>
              <a:spcPct val="35000"/>
            </a:spcAft>
            <a:buNone/>
          </a:pPr>
          <a:r>
            <a:rPr lang="en-US" sz="700" kern="1200" dirty="0"/>
            <a:t>Initial data gathering</a:t>
          </a:r>
        </a:p>
        <a:p>
          <a:pPr marL="0" lvl="0" indent="0" algn="ctr" defTabSz="311150">
            <a:lnSpc>
              <a:spcPct val="90000"/>
            </a:lnSpc>
            <a:spcBef>
              <a:spcPct val="0"/>
            </a:spcBef>
            <a:spcAft>
              <a:spcPct val="35000"/>
            </a:spcAft>
            <a:buNone/>
          </a:pPr>
          <a:r>
            <a:rPr lang="en-US" sz="700" kern="1200" dirty="0"/>
            <a:t>Exploratory Modelling approach</a:t>
          </a:r>
        </a:p>
        <a:p>
          <a:pPr marL="0" lvl="0" indent="0" algn="ctr" defTabSz="311150">
            <a:lnSpc>
              <a:spcPct val="90000"/>
            </a:lnSpc>
            <a:spcBef>
              <a:spcPct val="0"/>
            </a:spcBef>
            <a:spcAft>
              <a:spcPct val="35000"/>
            </a:spcAft>
            <a:buNone/>
          </a:pPr>
          <a:r>
            <a:rPr lang="en-US" sz="700" kern="1200" dirty="0"/>
            <a:t>Produce Project Plan</a:t>
          </a:r>
        </a:p>
        <a:p>
          <a:pPr marL="0" lvl="0" indent="0" algn="ctr" defTabSz="311150">
            <a:lnSpc>
              <a:spcPct val="90000"/>
            </a:lnSpc>
            <a:spcBef>
              <a:spcPct val="0"/>
            </a:spcBef>
            <a:spcAft>
              <a:spcPct val="35000"/>
            </a:spcAft>
            <a:buNone/>
          </a:pPr>
          <a:endParaRPr lang="en-US" sz="700" kern="1200" dirty="0"/>
        </a:p>
      </dsp:txBody>
      <dsp:txXfrm>
        <a:off x="2402" y="0"/>
        <a:ext cx="1585745" cy="1181099"/>
      </dsp:txXfrm>
    </dsp:sp>
    <dsp:sp modelId="{DD1DC562-6C91-42B3-8943-4CFBBBBAC3F2}">
      <dsp:nvSpPr>
        <dsp:cNvPr id="0" name=""/>
        <dsp:cNvSpPr/>
      </dsp:nvSpPr>
      <dsp:spPr>
        <a:xfrm>
          <a:off x="647637" y="1328737"/>
          <a:ext cx="295274" cy="295274"/>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290D9E-A64C-4782-885D-F041656F2201}">
      <dsp:nvSpPr>
        <dsp:cNvPr id="0" name=""/>
        <dsp:cNvSpPr/>
      </dsp:nvSpPr>
      <dsp:spPr>
        <a:xfrm>
          <a:off x="1667434" y="1771650"/>
          <a:ext cx="1585745" cy="11810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t" anchorCtr="0">
          <a:noAutofit/>
        </a:bodyPr>
        <a:lstStyle/>
        <a:p>
          <a:pPr marL="0" lvl="0" indent="0" algn="ctr" defTabSz="311150">
            <a:lnSpc>
              <a:spcPct val="90000"/>
            </a:lnSpc>
            <a:spcBef>
              <a:spcPct val="0"/>
            </a:spcBef>
            <a:spcAft>
              <a:spcPct val="35000"/>
            </a:spcAft>
            <a:buNone/>
          </a:pPr>
          <a:r>
            <a:rPr lang="en-US" sz="700" b="1" u="sng" kern="1200" dirty="0"/>
            <a:t>Phase 2</a:t>
          </a:r>
        </a:p>
        <a:p>
          <a:pPr marL="0" lvl="0" indent="0" algn="ctr" defTabSz="311150">
            <a:lnSpc>
              <a:spcPct val="90000"/>
            </a:lnSpc>
            <a:spcBef>
              <a:spcPct val="0"/>
            </a:spcBef>
            <a:spcAft>
              <a:spcPct val="35000"/>
            </a:spcAft>
            <a:buNone/>
          </a:pPr>
          <a:r>
            <a:rPr lang="en-US" sz="700" b="0" u="none" kern="1200" dirty="0"/>
            <a:t>Data Agglomeration</a:t>
          </a:r>
        </a:p>
        <a:p>
          <a:pPr marL="0" lvl="0" indent="0" algn="ctr" defTabSz="311150">
            <a:lnSpc>
              <a:spcPct val="90000"/>
            </a:lnSpc>
            <a:spcBef>
              <a:spcPct val="0"/>
            </a:spcBef>
            <a:spcAft>
              <a:spcPct val="35000"/>
            </a:spcAft>
            <a:buNone/>
          </a:pPr>
          <a:r>
            <a:rPr lang="en-US" sz="700" b="0" u="none" kern="1200" dirty="0"/>
            <a:t>Data Quality Analysis and Pre-processing</a:t>
          </a:r>
        </a:p>
        <a:p>
          <a:pPr marL="0" lvl="0" indent="0" algn="ctr" defTabSz="311150">
            <a:lnSpc>
              <a:spcPct val="90000"/>
            </a:lnSpc>
            <a:spcBef>
              <a:spcPct val="0"/>
            </a:spcBef>
            <a:spcAft>
              <a:spcPct val="35000"/>
            </a:spcAft>
            <a:buNone/>
          </a:pPr>
          <a:r>
            <a:rPr lang="en-US" sz="700" b="0" u="none" kern="1200" dirty="0"/>
            <a:t>Visual Data Analysis</a:t>
          </a:r>
        </a:p>
        <a:p>
          <a:pPr marL="0" lvl="0" indent="0" algn="ctr" defTabSz="311150">
            <a:lnSpc>
              <a:spcPct val="90000"/>
            </a:lnSpc>
            <a:spcBef>
              <a:spcPct val="0"/>
            </a:spcBef>
            <a:spcAft>
              <a:spcPct val="35000"/>
            </a:spcAft>
            <a:buNone/>
          </a:pPr>
          <a:r>
            <a:rPr lang="en-US" sz="700" b="0" u="none" kern="1200" dirty="0"/>
            <a:t>Apply analysis techniques</a:t>
          </a:r>
        </a:p>
        <a:p>
          <a:pPr marL="0" lvl="0" indent="0" algn="ctr" defTabSz="311150">
            <a:lnSpc>
              <a:spcPct val="90000"/>
            </a:lnSpc>
            <a:spcBef>
              <a:spcPct val="0"/>
            </a:spcBef>
            <a:spcAft>
              <a:spcPct val="35000"/>
            </a:spcAft>
            <a:buNone/>
          </a:pPr>
          <a:r>
            <a:rPr lang="en-US" sz="700" b="0" u="none" kern="1200" dirty="0"/>
            <a:t>Modelling Assessment</a:t>
          </a:r>
        </a:p>
        <a:p>
          <a:pPr marL="0" lvl="0" indent="0" algn="ctr" defTabSz="311150">
            <a:lnSpc>
              <a:spcPct val="90000"/>
            </a:lnSpc>
            <a:spcBef>
              <a:spcPct val="0"/>
            </a:spcBef>
            <a:spcAft>
              <a:spcPct val="35000"/>
            </a:spcAft>
            <a:buNone/>
          </a:pPr>
          <a:r>
            <a:rPr lang="en-US" sz="700" b="0" u="none" kern="1200" dirty="0"/>
            <a:t>Project Plan update</a:t>
          </a:r>
        </a:p>
      </dsp:txBody>
      <dsp:txXfrm>
        <a:off x="1667434" y="1771650"/>
        <a:ext cx="1585745" cy="1181099"/>
      </dsp:txXfrm>
    </dsp:sp>
    <dsp:sp modelId="{BE308C74-4ECD-4210-BDD5-DE33B8AFF57D}">
      <dsp:nvSpPr>
        <dsp:cNvPr id="0" name=""/>
        <dsp:cNvSpPr/>
      </dsp:nvSpPr>
      <dsp:spPr>
        <a:xfrm>
          <a:off x="2312670" y="1328737"/>
          <a:ext cx="295274" cy="295274"/>
        </a:xfrm>
        <a:prstGeom prst="ellipse">
          <a:avLst/>
        </a:prstGeom>
        <a:solidFill>
          <a:schemeClr val="accent3">
            <a:hueOff val="4500961"/>
            <a:satOff val="407"/>
            <a:lumOff val="-43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0826419-4E3B-414D-9C6C-68D9E5228B2D}">
      <dsp:nvSpPr>
        <dsp:cNvPr id="0" name=""/>
        <dsp:cNvSpPr/>
      </dsp:nvSpPr>
      <dsp:spPr>
        <a:xfrm>
          <a:off x="3332467" y="0"/>
          <a:ext cx="1585745" cy="11810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784" tIns="49784" rIns="49784" bIns="49784" numCol="1" spcCol="1270" anchor="b" anchorCtr="0">
          <a:noAutofit/>
        </a:bodyPr>
        <a:lstStyle/>
        <a:p>
          <a:pPr marL="0" lvl="0" indent="0" algn="ctr" defTabSz="311150">
            <a:lnSpc>
              <a:spcPct val="90000"/>
            </a:lnSpc>
            <a:spcBef>
              <a:spcPct val="0"/>
            </a:spcBef>
            <a:spcAft>
              <a:spcPct val="35000"/>
            </a:spcAft>
            <a:buNone/>
          </a:pPr>
          <a:r>
            <a:rPr lang="en-US" sz="700" b="1" u="sng" kern="1200" dirty="0"/>
            <a:t>Phase3</a:t>
          </a:r>
          <a:endParaRPr lang="en-US" sz="700" kern="1200" dirty="0"/>
        </a:p>
        <a:p>
          <a:pPr marL="0" lvl="0" indent="0" algn="ctr" defTabSz="311150">
            <a:lnSpc>
              <a:spcPct val="90000"/>
            </a:lnSpc>
            <a:spcBef>
              <a:spcPct val="0"/>
            </a:spcBef>
            <a:spcAft>
              <a:spcPct val="35000"/>
            </a:spcAft>
            <a:buNone/>
          </a:pPr>
          <a:r>
            <a:rPr lang="en-US" sz="700" kern="1200" dirty="0"/>
            <a:t>Full Modeling assessment </a:t>
          </a:r>
        </a:p>
        <a:p>
          <a:pPr marL="0" lvl="0" indent="0" algn="ctr" defTabSz="311150">
            <a:lnSpc>
              <a:spcPct val="90000"/>
            </a:lnSpc>
            <a:spcBef>
              <a:spcPct val="0"/>
            </a:spcBef>
            <a:spcAft>
              <a:spcPct val="35000"/>
            </a:spcAft>
            <a:buNone/>
          </a:pPr>
          <a:r>
            <a:rPr lang="en-US" sz="700" kern="1200" dirty="0"/>
            <a:t>System validation</a:t>
          </a:r>
        </a:p>
        <a:p>
          <a:pPr marL="0" lvl="0" indent="0" algn="ctr" defTabSz="311150">
            <a:lnSpc>
              <a:spcPct val="90000"/>
            </a:lnSpc>
            <a:spcBef>
              <a:spcPct val="0"/>
            </a:spcBef>
            <a:spcAft>
              <a:spcPct val="35000"/>
            </a:spcAft>
            <a:buNone/>
          </a:pPr>
          <a:r>
            <a:rPr lang="en-US" sz="700" kern="1200" dirty="0"/>
            <a:t>Project conclusions</a:t>
          </a:r>
        </a:p>
      </dsp:txBody>
      <dsp:txXfrm>
        <a:off x="3332467" y="0"/>
        <a:ext cx="1585745" cy="1181099"/>
      </dsp:txXfrm>
    </dsp:sp>
    <dsp:sp modelId="{69D0127F-B268-441B-BECE-09FECC75B35A}">
      <dsp:nvSpPr>
        <dsp:cNvPr id="0" name=""/>
        <dsp:cNvSpPr/>
      </dsp:nvSpPr>
      <dsp:spPr>
        <a:xfrm>
          <a:off x="3977702" y="1328737"/>
          <a:ext cx="295274" cy="295274"/>
        </a:xfrm>
        <a:prstGeom prst="ellipse">
          <a:avLst/>
        </a:prstGeom>
        <a:solidFill>
          <a:schemeClr val="accent3">
            <a:hueOff val="9001922"/>
            <a:satOff val="813"/>
            <a:lumOff val="-86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B5057E-ED14-4BF4-B96B-1661F01959B8}">
      <dsp:nvSpPr>
        <dsp:cNvPr id="0" name=""/>
        <dsp:cNvSpPr/>
      </dsp:nvSpPr>
      <dsp:spPr>
        <a:xfrm>
          <a:off x="0" y="931545"/>
          <a:ext cx="5410200" cy="1242060"/>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1E341B-F087-4FC8-8A6B-F9DB96126098}">
      <dsp:nvSpPr>
        <dsp:cNvPr id="0" name=""/>
        <dsp:cNvSpPr/>
      </dsp:nvSpPr>
      <dsp:spPr>
        <a:xfrm>
          <a:off x="2377" y="0"/>
          <a:ext cx="1569169" cy="1242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b" anchorCtr="0">
          <a:noAutofit/>
        </a:bodyPr>
        <a:lstStyle/>
        <a:p>
          <a:pPr marL="0" lvl="0" indent="0" algn="ctr" defTabSz="266700">
            <a:lnSpc>
              <a:spcPct val="90000"/>
            </a:lnSpc>
            <a:spcBef>
              <a:spcPct val="0"/>
            </a:spcBef>
            <a:spcAft>
              <a:spcPct val="35000"/>
            </a:spcAft>
            <a:buNone/>
          </a:pPr>
          <a:r>
            <a:rPr lang="en-US" sz="600" b="1" u="sng" kern="1200" dirty="0"/>
            <a:t>Phase 1</a:t>
          </a:r>
        </a:p>
        <a:p>
          <a:pPr marL="0" lvl="0" indent="0" algn="ctr" defTabSz="266700">
            <a:lnSpc>
              <a:spcPct val="90000"/>
            </a:lnSpc>
            <a:spcBef>
              <a:spcPct val="0"/>
            </a:spcBef>
            <a:spcAft>
              <a:spcPct val="35000"/>
            </a:spcAft>
            <a:buNone/>
          </a:pPr>
          <a:r>
            <a:rPr lang="en-US" sz="600" kern="1200" dirty="0"/>
            <a:t>User problem definition</a:t>
          </a:r>
        </a:p>
        <a:p>
          <a:pPr marL="0" lvl="0" indent="0" algn="ctr" defTabSz="266700">
            <a:lnSpc>
              <a:spcPct val="90000"/>
            </a:lnSpc>
            <a:spcBef>
              <a:spcPct val="0"/>
            </a:spcBef>
            <a:spcAft>
              <a:spcPct val="35000"/>
            </a:spcAft>
            <a:buNone/>
          </a:pPr>
          <a:r>
            <a:rPr lang="en-US" sz="600" kern="1200" dirty="0"/>
            <a:t>Task identifications</a:t>
          </a:r>
        </a:p>
        <a:p>
          <a:pPr marL="0" lvl="0" indent="0" algn="ctr" defTabSz="266700">
            <a:lnSpc>
              <a:spcPct val="90000"/>
            </a:lnSpc>
            <a:spcBef>
              <a:spcPct val="0"/>
            </a:spcBef>
            <a:spcAft>
              <a:spcPct val="35000"/>
            </a:spcAft>
            <a:buNone/>
          </a:pPr>
          <a:r>
            <a:rPr lang="en-US" sz="600" kern="1200" dirty="0"/>
            <a:t>Initial data gathering</a:t>
          </a:r>
        </a:p>
        <a:p>
          <a:pPr marL="0" lvl="0" indent="0" algn="ctr" defTabSz="266700">
            <a:lnSpc>
              <a:spcPct val="90000"/>
            </a:lnSpc>
            <a:spcBef>
              <a:spcPct val="0"/>
            </a:spcBef>
            <a:spcAft>
              <a:spcPct val="35000"/>
            </a:spcAft>
            <a:buNone/>
          </a:pPr>
          <a:r>
            <a:rPr lang="en-US" sz="600" kern="1200" dirty="0"/>
            <a:t>Study the paper</a:t>
          </a:r>
        </a:p>
        <a:p>
          <a:pPr marL="0" lvl="0" indent="0" algn="ctr" defTabSz="266700">
            <a:lnSpc>
              <a:spcPct val="90000"/>
            </a:lnSpc>
            <a:spcBef>
              <a:spcPct val="0"/>
            </a:spcBef>
            <a:spcAft>
              <a:spcPct val="35000"/>
            </a:spcAft>
            <a:buNone/>
          </a:pPr>
          <a:r>
            <a:rPr lang="en-US" sz="600" kern="1200" dirty="0"/>
            <a:t>Feature Understanding</a:t>
          </a:r>
        </a:p>
        <a:p>
          <a:pPr marL="0" lvl="0" indent="0" algn="ctr" defTabSz="266700">
            <a:lnSpc>
              <a:spcPct val="90000"/>
            </a:lnSpc>
            <a:spcBef>
              <a:spcPct val="0"/>
            </a:spcBef>
            <a:spcAft>
              <a:spcPct val="35000"/>
            </a:spcAft>
            <a:buNone/>
          </a:pPr>
          <a:r>
            <a:rPr lang="en-US" sz="600" kern="1200" dirty="0"/>
            <a:t>Initial Prototype to extract feature/modeling</a:t>
          </a:r>
        </a:p>
        <a:p>
          <a:pPr marL="0" lvl="0" indent="0" algn="ctr" defTabSz="266700">
            <a:lnSpc>
              <a:spcPct val="90000"/>
            </a:lnSpc>
            <a:spcBef>
              <a:spcPct val="0"/>
            </a:spcBef>
            <a:spcAft>
              <a:spcPct val="35000"/>
            </a:spcAft>
            <a:buNone/>
          </a:pPr>
          <a:endParaRPr lang="en-US" sz="600" kern="1200" dirty="0"/>
        </a:p>
      </dsp:txBody>
      <dsp:txXfrm>
        <a:off x="2377" y="0"/>
        <a:ext cx="1569169" cy="1242060"/>
      </dsp:txXfrm>
    </dsp:sp>
    <dsp:sp modelId="{DD1DC562-6C91-42B3-8943-4CFBBBBAC3F2}">
      <dsp:nvSpPr>
        <dsp:cNvPr id="0" name=""/>
        <dsp:cNvSpPr/>
      </dsp:nvSpPr>
      <dsp:spPr>
        <a:xfrm>
          <a:off x="631704" y="1397317"/>
          <a:ext cx="310515" cy="310515"/>
        </a:xfrm>
        <a:prstGeom prst="ellipse">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290D9E-A64C-4782-885D-F041656F2201}">
      <dsp:nvSpPr>
        <dsp:cNvPr id="0" name=""/>
        <dsp:cNvSpPr/>
      </dsp:nvSpPr>
      <dsp:spPr>
        <a:xfrm>
          <a:off x="1650005" y="1863090"/>
          <a:ext cx="1569169" cy="1242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t" anchorCtr="0">
          <a:noAutofit/>
        </a:bodyPr>
        <a:lstStyle/>
        <a:p>
          <a:pPr marL="0" lvl="0" indent="0" algn="ctr" defTabSz="266700">
            <a:lnSpc>
              <a:spcPct val="90000"/>
            </a:lnSpc>
            <a:spcBef>
              <a:spcPct val="0"/>
            </a:spcBef>
            <a:spcAft>
              <a:spcPct val="35000"/>
            </a:spcAft>
            <a:buNone/>
          </a:pPr>
          <a:r>
            <a:rPr lang="en-US" sz="600" b="1" u="sng" kern="1200" dirty="0"/>
            <a:t>Phase 2</a:t>
          </a:r>
        </a:p>
        <a:p>
          <a:pPr marL="0" lvl="0" indent="0" algn="ctr" defTabSz="266700">
            <a:lnSpc>
              <a:spcPct val="90000"/>
            </a:lnSpc>
            <a:spcBef>
              <a:spcPct val="0"/>
            </a:spcBef>
            <a:spcAft>
              <a:spcPct val="35000"/>
            </a:spcAft>
            <a:buNone/>
          </a:pPr>
          <a:r>
            <a:rPr lang="en-US" sz="600" b="0" u="none" kern="1200" dirty="0"/>
            <a:t>Models Deployed on intel </a:t>
          </a:r>
          <a:r>
            <a:rPr lang="en-US" sz="600" b="0" u="none" kern="1200" dirty="0" err="1"/>
            <a:t>realsense</a:t>
          </a:r>
          <a:r>
            <a:rPr lang="en-US" sz="600" b="0" u="none" kern="1200" dirty="0"/>
            <a:t> board</a:t>
          </a:r>
        </a:p>
        <a:p>
          <a:pPr marL="0" lvl="0" indent="0" algn="ctr" defTabSz="266700">
            <a:lnSpc>
              <a:spcPct val="90000"/>
            </a:lnSpc>
            <a:spcBef>
              <a:spcPct val="0"/>
            </a:spcBef>
            <a:spcAft>
              <a:spcPct val="35000"/>
            </a:spcAft>
            <a:buNone/>
          </a:pPr>
          <a:r>
            <a:rPr lang="en-US" sz="600" b="0" u="none" kern="1200" dirty="0"/>
            <a:t>Data enhancement</a:t>
          </a:r>
        </a:p>
        <a:p>
          <a:pPr marL="0" lvl="0" indent="0" algn="ctr" defTabSz="266700">
            <a:lnSpc>
              <a:spcPct val="90000"/>
            </a:lnSpc>
            <a:spcBef>
              <a:spcPct val="0"/>
            </a:spcBef>
            <a:spcAft>
              <a:spcPct val="35000"/>
            </a:spcAft>
            <a:buNone/>
          </a:pPr>
          <a:r>
            <a:rPr lang="en-US" sz="600" b="0" u="none" kern="1200" dirty="0"/>
            <a:t>Live Stream capture and data gathering</a:t>
          </a:r>
        </a:p>
        <a:p>
          <a:pPr marL="0" lvl="0" indent="0" algn="ctr" defTabSz="266700">
            <a:lnSpc>
              <a:spcPct val="90000"/>
            </a:lnSpc>
            <a:spcBef>
              <a:spcPct val="0"/>
            </a:spcBef>
            <a:spcAft>
              <a:spcPct val="35000"/>
            </a:spcAft>
            <a:buNone/>
          </a:pPr>
          <a:r>
            <a:rPr lang="en-US" sz="600" b="0" u="none" kern="1200" dirty="0"/>
            <a:t>Initial Neural Network Modeling</a:t>
          </a:r>
        </a:p>
        <a:p>
          <a:pPr marL="0" lvl="0" indent="0" algn="ctr" defTabSz="266700">
            <a:lnSpc>
              <a:spcPct val="90000"/>
            </a:lnSpc>
            <a:spcBef>
              <a:spcPct val="0"/>
            </a:spcBef>
            <a:spcAft>
              <a:spcPct val="35000"/>
            </a:spcAft>
            <a:buNone/>
          </a:pPr>
          <a:r>
            <a:rPr lang="en-US" sz="600" b="0" u="none" kern="1200" dirty="0"/>
            <a:t>Updated Modelling Assessment</a:t>
          </a:r>
        </a:p>
      </dsp:txBody>
      <dsp:txXfrm>
        <a:off x="1650005" y="1863090"/>
        <a:ext cx="1569169" cy="1242060"/>
      </dsp:txXfrm>
    </dsp:sp>
    <dsp:sp modelId="{BE308C74-4ECD-4210-BDD5-DE33B8AFF57D}">
      <dsp:nvSpPr>
        <dsp:cNvPr id="0" name=""/>
        <dsp:cNvSpPr/>
      </dsp:nvSpPr>
      <dsp:spPr>
        <a:xfrm>
          <a:off x="2279332" y="1397317"/>
          <a:ext cx="310515" cy="310515"/>
        </a:xfrm>
        <a:prstGeom prst="ellipse">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0826419-4E3B-414D-9C6C-68D9E5228B2D}">
      <dsp:nvSpPr>
        <dsp:cNvPr id="0" name=""/>
        <dsp:cNvSpPr/>
      </dsp:nvSpPr>
      <dsp:spPr>
        <a:xfrm>
          <a:off x="3297633" y="0"/>
          <a:ext cx="1569169" cy="1242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42672" rIns="42672" bIns="42672" numCol="1" spcCol="1270" anchor="b" anchorCtr="0">
          <a:noAutofit/>
        </a:bodyPr>
        <a:lstStyle/>
        <a:p>
          <a:pPr marL="0" lvl="0" indent="0" algn="ctr" defTabSz="266700">
            <a:lnSpc>
              <a:spcPct val="90000"/>
            </a:lnSpc>
            <a:spcBef>
              <a:spcPct val="0"/>
            </a:spcBef>
            <a:spcAft>
              <a:spcPct val="35000"/>
            </a:spcAft>
            <a:buNone/>
          </a:pPr>
          <a:r>
            <a:rPr lang="en-US" sz="600" b="1" u="sng" kern="1200" dirty="0"/>
            <a:t>Phase3</a:t>
          </a:r>
        </a:p>
        <a:p>
          <a:pPr marL="0" lvl="0" indent="0" algn="ctr" defTabSz="266700">
            <a:lnSpc>
              <a:spcPct val="90000"/>
            </a:lnSpc>
            <a:spcBef>
              <a:spcPct val="0"/>
            </a:spcBef>
            <a:spcAft>
              <a:spcPct val="35000"/>
            </a:spcAft>
            <a:buNone/>
          </a:pPr>
          <a:r>
            <a:rPr lang="en-US" sz="600" kern="1200" dirty="0"/>
            <a:t>Finalize the modelling train/improvement </a:t>
          </a:r>
        </a:p>
        <a:p>
          <a:pPr marL="0" lvl="0" indent="0" algn="ctr" defTabSz="266700">
            <a:lnSpc>
              <a:spcPct val="90000"/>
            </a:lnSpc>
            <a:spcBef>
              <a:spcPct val="0"/>
            </a:spcBef>
            <a:spcAft>
              <a:spcPct val="35000"/>
            </a:spcAft>
            <a:buNone/>
          </a:pPr>
          <a:r>
            <a:rPr lang="en-US" sz="600" kern="1200" dirty="0"/>
            <a:t>End to End system validation</a:t>
          </a:r>
        </a:p>
        <a:p>
          <a:pPr marL="0" lvl="0" indent="0" algn="ctr" defTabSz="266700">
            <a:lnSpc>
              <a:spcPct val="90000"/>
            </a:lnSpc>
            <a:spcBef>
              <a:spcPct val="0"/>
            </a:spcBef>
            <a:spcAft>
              <a:spcPct val="35000"/>
            </a:spcAft>
            <a:buNone/>
          </a:pPr>
          <a:r>
            <a:rPr lang="en-US" sz="600" kern="1200" dirty="0"/>
            <a:t>Feedback loop</a:t>
          </a:r>
        </a:p>
        <a:p>
          <a:pPr marL="0" lvl="0" indent="0" algn="ctr" defTabSz="266700">
            <a:lnSpc>
              <a:spcPct val="90000"/>
            </a:lnSpc>
            <a:spcBef>
              <a:spcPct val="0"/>
            </a:spcBef>
            <a:spcAft>
              <a:spcPct val="35000"/>
            </a:spcAft>
            <a:buNone/>
          </a:pPr>
          <a:r>
            <a:rPr lang="en-US" sz="600" kern="1200" dirty="0"/>
            <a:t>Ensemble methods using Video</a:t>
          </a:r>
        </a:p>
        <a:p>
          <a:pPr marL="0" lvl="0" indent="0" algn="ctr" defTabSz="266700">
            <a:lnSpc>
              <a:spcPct val="90000"/>
            </a:lnSpc>
            <a:spcBef>
              <a:spcPct val="0"/>
            </a:spcBef>
            <a:spcAft>
              <a:spcPct val="35000"/>
            </a:spcAft>
            <a:buNone/>
          </a:pPr>
          <a:r>
            <a:rPr lang="en-US" sz="600" kern="1200" dirty="0"/>
            <a:t>Final Project Report</a:t>
          </a:r>
        </a:p>
      </dsp:txBody>
      <dsp:txXfrm>
        <a:off x="3297633" y="0"/>
        <a:ext cx="1569169" cy="1242060"/>
      </dsp:txXfrm>
    </dsp:sp>
    <dsp:sp modelId="{69D0127F-B268-441B-BECE-09FECC75B35A}">
      <dsp:nvSpPr>
        <dsp:cNvPr id="0" name=""/>
        <dsp:cNvSpPr/>
      </dsp:nvSpPr>
      <dsp:spPr>
        <a:xfrm>
          <a:off x="3926960" y="1397317"/>
          <a:ext cx="310515" cy="310515"/>
        </a:xfrm>
        <a:prstGeom prst="ellipse">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67B84-2AAB-41C3-A0A2-A181225A8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105</TotalTime>
  <Pages>13</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Kumar</dc:creator>
  <cp:lastModifiedBy>Anusuya Manickavasagam</cp:lastModifiedBy>
  <cp:revision>25</cp:revision>
  <cp:lastPrinted>2018-04-01T12:48:00Z</cp:lastPrinted>
  <dcterms:created xsi:type="dcterms:W3CDTF">2018-04-01T12:50:00Z</dcterms:created>
  <dcterms:modified xsi:type="dcterms:W3CDTF">2018-08-31T11:13:00Z</dcterms:modified>
</cp:coreProperties>
</file>